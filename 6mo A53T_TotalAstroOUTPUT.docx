
<file path=[Content_Types].xml><?xml version="1.0" encoding="utf-8"?>
<Types xmlns="http://schemas.openxmlformats.org/package/2006/content-types">
  <Default Extension="eps" ContentType="image/x-eps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29C71A" w14:textId="77777777" w:rsidR="00AD0C00" w:rsidRDefault="00AD0C00"/>
    <w:p w14:paraId="15C7E5DF" w14:textId="77777777" w:rsidR="00AD0C00" w:rsidRDefault="00000000">
      <w:r>
        <w:rPr>
          <w:rFonts w:ascii="Arial" w:eastAsia="Arial" w:hAnsi="Arial" w:cs="Arial"/>
          <w:b/>
          <w:color w:val="000000"/>
          <w:sz w:val="28"/>
        </w:rPr>
        <w:cr/>
        <w:t>General Linear Model</w:t>
      </w:r>
      <w:r>
        <w:rPr>
          <w:rFonts w:ascii="Arial" w:eastAsia="Arial" w:hAnsi="Arial" w:cs="Arial"/>
          <w:b/>
          <w:color w:val="000000"/>
          <w:sz w:val="28"/>
        </w:rPr>
        <w:cr/>
      </w:r>
    </w:p>
    <w:p w14:paraId="30CA630C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9"/>
        <w:gridCol w:w="2788"/>
        <w:gridCol w:w="2754"/>
      </w:tblGrid>
      <w:tr w:rsidR="00F73016" w14:paraId="2E69347C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8041" w:type="dxa"/>
            <w:gridSpan w:val="3"/>
            <w:shd w:val="clear" w:color="auto" w:fill="FFFFFF"/>
            <w:vAlign w:val="center"/>
          </w:tcPr>
          <w:p w14:paraId="5F467E54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Notes</w:t>
            </w:r>
          </w:p>
        </w:tc>
      </w:tr>
      <w:tr w:rsidR="00F73016" w14:paraId="2F3F8E4F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5287" w:type="dxa"/>
            <w:gridSpan w:val="2"/>
            <w:tcBorders>
              <w:top w:val="none" w:sz="1" w:space="0" w:color="152935"/>
              <w:left w:val="none" w:sz="1" w:space="0" w:color="152935"/>
              <w:bottom w:val="single" w:sz="1" w:space="0" w:color="AEAEAE"/>
              <w:right w:val="none" w:sz="1" w:space="0" w:color="AEAEAE"/>
            </w:tcBorders>
            <w:shd w:val="clear" w:color="auto" w:fill="E0E0E0"/>
          </w:tcPr>
          <w:p w14:paraId="150F35F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Output Created</w:t>
            </w:r>
          </w:p>
        </w:tc>
        <w:tc>
          <w:tcPr>
            <w:tcW w:w="2754" w:type="dxa"/>
            <w:tcBorders>
              <w:top w:val="non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396120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09-MAY-2024 22:24:39</w:t>
            </w:r>
          </w:p>
        </w:tc>
      </w:tr>
      <w:tr w:rsidR="00F73016" w14:paraId="6C838345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5287" w:type="dxa"/>
            <w:gridSpan w:val="2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  <w:shd w:val="clear" w:color="auto" w:fill="E0E0E0"/>
          </w:tcPr>
          <w:p w14:paraId="344343C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Comments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38B9298" w14:textId="77777777" w:rsidR="00AD0C00" w:rsidRDefault="00AD0C00">
            <w:pPr>
              <w:spacing w:before="15" w:after="10"/>
              <w:ind w:left="30" w:right="40"/>
            </w:pPr>
          </w:p>
        </w:tc>
      </w:tr>
      <w:tr w:rsidR="00AD0C00" w14:paraId="31ADB00D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  <w:shd w:val="clear" w:color="auto" w:fill="E0E0E0"/>
          </w:tcPr>
          <w:p w14:paraId="0C4FD4C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Input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DA34AC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Data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C78CF1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/Users/ghal9233/Desktop/ASAP work/1.papers to do/Cormac SNCA A53T astrocytes/</w:t>
            </w:r>
            <w:proofErr w:type="spellStart"/>
            <w:r>
              <w:rPr>
                <w:rFonts w:ascii="Arial" w:eastAsia="Arial" w:hAnsi="Arial" w:cs="Arial"/>
                <w:color w:val="010205"/>
              </w:rPr>
              <w:t>Stats.sav</w:t>
            </w:r>
            <w:proofErr w:type="spellEnd"/>
          </w:p>
        </w:tc>
      </w:tr>
      <w:tr w:rsidR="00AD0C00" w14:paraId="0E0DA8FA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</w:tcPr>
          <w:p w14:paraId="6F479E83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99905D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Active Dataset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E820BD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DataSet3</w:t>
            </w:r>
          </w:p>
        </w:tc>
      </w:tr>
      <w:tr w:rsidR="00AD0C00" w14:paraId="2ADB79F6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</w:tcPr>
          <w:p w14:paraId="3D183F2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63CC90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Filter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4F94BB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&lt;none&gt;</w:t>
            </w:r>
          </w:p>
        </w:tc>
      </w:tr>
      <w:tr w:rsidR="00AD0C00" w14:paraId="14F9F06B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</w:tcPr>
          <w:p w14:paraId="40E2A636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20F494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Weight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F7ACC3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&lt;none&gt;</w:t>
            </w:r>
          </w:p>
        </w:tc>
      </w:tr>
      <w:tr w:rsidR="00AD0C00" w14:paraId="42469EE8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</w:tcPr>
          <w:p w14:paraId="5388EB72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6BD658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Split File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AEDDD1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&lt;none&gt;</w:t>
            </w:r>
          </w:p>
        </w:tc>
      </w:tr>
      <w:tr w:rsidR="00AD0C00" w14:paraId="5DDEECA1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</w:tcPr>
          <w:p w14:paraId="2A4AF9E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962FC8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N of Rows in Working Data File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57E6B1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81</w:t>
            </w:r>
          </w:p>
        </w:tc>
      </w:tr>
      <w:tr w:rsidR="00AD0C00" w14:paraId="1E893769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  <w:shd w:val="clear" w:color="auto" w:fill="E0E0E0"/>
          </w:tcPr>
          <w:p w14:paraId="4C28BAD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Missing Value Handling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193FE6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Definition of Missing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5948A4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User-defined missing values are treated as missing.</w:t>
            </w:r>
          </w:p>
        </w:tc>
      </w:tr>
      <w:tr w:rsidR="00AD0C00" w14:paraId="5F3795C2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</w:tcPr>
          <w:p w14:paraId="111F6F6B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E021F2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Cases Used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2721FB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Statistics are based on all cases with valid data for all variables in the model.</w:t>
            </w:r>
          </w:p>
        </w:tc>
      </w:tr>
      <w:tr w:rsidR="00F73016" w14:paraId="3F9CFBF0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5287" w:type="dxa"/>
            <w:gridSpan w:val="2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  <w:shd w:val="clear" w:color="auto" w:fill="E0E0E0"/>
          </w:tcPr>
          <w:p w14:paraId="72790AF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Syntax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8A7921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 xml:space="preserve">GLM TOTALAST </w:t>
            </w:r>
            <w:proofErr w:type="spellStart"/>
            <w:r>
              <w:rPr>
                <w:rFonts w:ascii="Arial" w:eastAsia="Arial" w:hAnsi="Arial" w:cs="Arial"/>
                <w:color w:val="010205"/>
              </w:rPr>
              <w:t>withaSyn</w:t>
            </w:r>
            <w:proofErr w:type="spellEnd"/>
            <w:r>
              <w:rPr>
                <w:rFonts w:ascii="Arial" w:eastAsia="Arial" w:hAnsi="Arial" w:cs="Arial"/>
                <w:color w:val="010205"/>
              </w:rPr>
              <w:t xml:space="preserve"> BY GENOTYPE1WT2A53T REGION1SN2VTA3CP LOCATION1rostral2mid3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caudal</w:t>
            </w:r>
            <w:r>
              <w:rPr>
                <w:rFonts w:ascii="Arial" w:eastAsia="Arial" w:hAnsi="Arial" w:cs="Arial"/>
                <w:color w:val="010205"/>
              </w:rPr>
              <w:br/>
              <w:t>/METHOD=SSTYPE(3)</w:t>
            </w:r>
            <w:r>
              <w:rPr>
                <w:rFonts w:ascii="Arial" w:eastAsia="Arial" w:hAnsi="Arial" w:cs="Arial"/>
                <w:color w:val="010205"/>
              </w:rPr>
              <w:br/>
              <w:t>/INTERCEPT=INCLUDE</w:t>
            </w:r>
            <w:r>
              <w:rPr>
                <w:rFonts w:ascii="Arial" w:eastAsia="Arial" w:hAnsi="Arial" w:cs="Arial"/>
                <w:color w:val="010205"/>
              </w:rPr>
              <w:br/>
              <w:t>/POSTHOC=GENOTYPE1WT2A53T REGION1SN2VTA3CP(TUKEY)</w:t>
            </w:r>
            <w:r>
              <w:rPr>
                <w:rFonts w:ascii="Arial" w:eastAsia="Arial" w:hAnsi="Arial" w:cs="Arial"/>
                <w:color w:val="010205"/>
              </w:rPr>
              <w:br/>
              <w:t>/PLOT=PROFILE(REGION1SN2VTA3CP) TYPE=BAR ERRORBAR=SE(1) MEANREFERENCE=NO</w:t>
            </w:r>
            <w:r>
              <w:rPr>
                <w:rFonts w:ascii="Arial" w:eastAsia="Arial" w:hAnsi="Arial" w:cs="Arial"/>
                <w:color w:val="010205"/>
              </w:rPr>
              <w:br/>
              <w:t>/EMMEANS=TABLES(GENOTYPE1WT2A53T*REGION1SN2VTA3CP) COMPARE(GENOTYPE1WT2A53T) ADJ(LSD)</w:t>
            </w:r>
            <w:r>
              <w:rPr>
                <w:rFonts w:ascii="Arial" w:eastAsia="Arial" w:hAnsi="Arial" w:cs="Arial"/>
                <w:color w:val="010205"/>
              </w:rPr>
              <w:br/>
              <w:t>/EMMEANS=TABLES(GENOTYPE1WT2A53T*REGION1SN2VTA3CP) COMPARE(REGION1SN2VTA3CP) ADJ(LSD)</w:t>
            </w:r>
            <w:r>
              <w:rPr>
                <w:rFonts w:ascii="Arial" w:eastAsia="Arial" w:hAnsi="Arial" w:cs="Arial"/>
                <w:color w:val="010205"/>
              </w:rPr>
              <w:br/>
              <w:t>/EMMEANS=TABLES(GENOTYPE1WT2A53T*REGION1SN2VTA3CP*LOCATION1rostral2mid3caudal)</w:t>
            </w:r>
            <w:r>
              <w:rPr>
                <w:rFonts w:ascii="Arial" w:eastAsia="Arial" w:hAnsi="Arial" w:cs="Arial"/>
                <w:color w:val="010205"/>
              </w:rPr>
              <w:br/>
              <w:t>COMPARE(GENOTYPE1WT2A53T) ADJ(LSD)</w:t>
            </w:r>
            <w:r>
              <w:rPr>
                <w:rFonts w:ascii="Arial" w:eastAsia="Arial" w:hAnsi="Arial" w:cs="Arial"/>
                <w:color w:val="010205"/>
              </w:rPr>
              <w:br/>
              <w:t>/EMMEANS=TABLES(GENOTYPE1WT2A53T*REGION1SN2VTA3CP*LOCATION1rostral2mid3c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audal)</w:t>
            </w:r>
            <w:r>
              <w:rPr>
                <w:rFonts w:ascii="Arial" w:eastAsia="Arial" w:hAnsi="Arial" w:cs="Arial"/>
                <w:color w:val="010205"/>
              </w:rPr>
              <w:br/>
              <w:t>COMPARE(REGION1SN2VTA3CP) ADJ(LSD)</w:t>
            </w:r>
            <w:r>
              <w:rPr>
                <w:rFonts w:ascii="Arial" w:eastAsia="Arial" w:hAnsi="Arial" w:cs="Arial"/>
                <w:color w:val="010205"/>
              </w:rPr>
              <w:br/>
              <w:t>/EMMEANS=TABLES(GENOTYPE1WT2A53T*REGION1SN2VTA3CP*LOCATION1rostral2mid3caudal)</w:t>
            </w:r>
            <w:r>
              <w:rPr>
                <w:rFonts w:ascii="Arial" w:eastAsia="Arial" w:hAnsi="Arial" w:cs="Arial"/>
                <w:color w:val="010205"/>
              </w:rPr>
              <w:br/>
              <w:t>COMPARE(LOCATION1rostral2mid3caudal) ADJ(LSD)</w:t>
            </w:r>
            <w:r>
              <w:rPr>
                <w:rFonts w:ascii="Arial" w:eastAsia="Arial" w:hAnsi="Arial" w:cs="Arial"/>
                <w:color w:val="010205"/>
              </w:rPr>
              <w:br/>
              <w:t>/PRINT=DESCRIPTIVE</w:t>
            </w:r>
            <w:r>
              <w:rPr>
                <w:rFonts w:ascii="Arial" w:eastAsia="Arial" w:hAnsi="Arial" w:cs="Arial"/>
                <w:color w:val="010205"/>
              </w:rPr>
              <w:br/>
              <w:t>/CRITERIA=ALPHA(.05)</w:t>
            </w:r>
            <w:r>
              <w:rPr>
                <w:rFonts w:ascii="Arial" w:eastAsia="Arial" w:hAnsi="Arial" w:cs="Arial"/>
                <w:color w:val="010205"/>
              </w:rPr>
              <w:br/>
              <w:t>/DESIGN= GENOTYPE1WT2A53T REGION1SN2VTA3CP LOCATION1rostral2mid3caudal</w:t>
            </w:r>
            <w:r>
              <w:rPr>
                <w:rFonts w:ascii="Arial" w:eastAsia="Arial" w:hAnsi="Arial" w:cs="Arial"/>
                <w:color w:val="010205"/>
              </w:rPr>
              <w:br/>
              <w:t>GENOTYPE1WT2A53T*REGION1SN2VTA3CP GENOTYPE1WT2A53T*LOCATION1rostral2mid3caudal</w:t>
            </w:r>
            <w:r>
              <w:rPr>
                <w:rFonts w:ascii="Arial" w:eastAsia="Arial" w:hAnsi="Arial" w:cs="Arial"/>
                <w:color w:val="010205"/>
              </w:rPr>
              <w:br/>
              <w:t>REGION1SN2VTA3CP*LOCATION1rostral2mid3caudal</w:t>
            </w:r>
            <w:r>
              <w:rPr>
                <w:rFonts w:ascii="Arial" w:eastAsia="Arial" w:hAnsi="Arial" w:cs="Arial"/>
                <w:color w:val="010205"/>
              </w:rPr>
              <w:br/>
              <w:t>GENOTYPE1WT2A53T*REGION1SN2VTA3CP*LOCATION1rostral2mid3caudal.</w:t>
            </w:r>
            <w:r>
              <w:rPr>
                <w:rFonts w:ascii="Arial" w:eastAsia="Arial" w:hAnsi="Arial" w:cs="Arial"/>
                <w:color w:val="010205"/>
              </w:rPr>
              <w:br/>
            </w:r>
          </w:p>
        </w:tc>
      </w:tr>
      <w:tr w:rsidR="00AD0C00" w14:paraId="4AA9B7BC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0479EFC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lastRenderedPageBreak/>
              <w:t>Resources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4F01A4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Processor Time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A2CFB1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00:00:00.45</w:t>
            </w:r>
          </w:p>
        </w:tc>
      </w:tr>
      <w:tr w:rsidR="00AD0C00" w14:paraId="602DA289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BFA965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076668C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Elapsed Time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7ECED77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00:00:01.00</w:t>
            </w:r>
          </w:p>
        </w:tc>
      </w:tr>
    </w:tbl>
    <w:p w14:paraId="51C15096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120"/>
      </w:tblGrid>
      <w:tr w:rsidR="00AD0C00" w14:paraId="51F657BE" w14:textId="77777777">
        <w:tblPrEx>
          <w:tblCellMar>
            <w:top w:w="0" w:type="dxa"/>
            <w:bottom w:w="0" w:type="dxa"/>
          </w:tblCellMar>
        </w:tblPrEx>
        <w:tc>
          <w:tcPr>
            <w:tcW w:w="6120" w:type="dxa"/>
            <w:shd w:val="clear" w:color="auto" w:fill="FFFFFF"/>
            <w:vAlign w:val="center"/>
          </w:tcPr>
          <w:p w14:paraId="003D7D23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lastRenderedPageBreak/>
              <w:t>Warnings</w:t>
            </w:r>
          </w:p>
        </w:tc>
      </w:tr>
      <w:tr w:rsidR="00AD0C00" w14:paraId="3F7D5AC3" w14:textId="77777777">
        <w:tblPrEx>
          <w:tblCellMar>
            <w:top w:w="0" w:type="dxa"/>
            <w:bottom w:w="0" w:type="dxa"/>
          </w:tblCellMar>
        </w:tblPrEx>
        <w:tc>
          <w:tcPr>
            <w:tcW w:w="6120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7290FE6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Post hoc tests are not performed for GENOTYPE [1 = WT; 2= A53T] because there are fewer than three groups.</w:t>
            </w:r>
          </w:p>
        </w:tc>
      </w:tr>
    </w:tbl>
    <w:p w14:paraId="470FC979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88"/>
        <w:gridCol w:w="833"/>
        <w:gridCol w:w="1156"/>
      </w:tblGrid>
      <w:tr w:rsidR="00F73016" w14:paraId="614BBA5E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4777" w:type="dxa"/>
            <w:gridSpan w:val="3"/>
            <w:shd w:val="clear" w:color="auto" w:fill="FFFFFF"/>
            <w:vAlign w:val="center"/>
          </w:tcPr>
          <w:p w14:paraId="43B1109B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Between-Subjects Factors</w:t>
            </w:r>
          </w:p>
        </w:tc>
      </w:tr>
      <w:tr w:rsidR="00F73016" w14:paraId="769FB8E9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3621" w:type="dxa"/>
            <w:gridSpan w:val="2"/>
            <w:tcBorders>
              <w:top w:val="none" w:sz="1" w:space="0" w:color="152935"/>
              <w:left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31398C1B" w14:textId="77777777" w:rsidR="00AD0C00" w:rsidRDefault="00AD0C00">
            <w:pPr>
              <w:spacing w:before="15" w:after="5"/>
              <w:ind w:left="30" w:right="40"/>
            </w:pPr>
          </w:p>
        </w:tc>
        <w:tc>
          <w:tcPr>
            <w:tcW w:w="1156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04D83CC3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N</w:t>
            </w:r>
          </w:p>
        </w:tc>
      </w:tr>
      <w:tr w:rsidR="00AD0C00" w14:paraId="1815EEB6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AEAEAE"/>
            </w:tcBorders>
            <w:shd w:val="clear" w:color="auto" w:fill="E0E0E0"/>
          </w:tcPr>
          <w:p w14:paraId="6885CC1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833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FF260B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0765E8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</w:t>
            </w:r>
          </w:p>
        </w:tc>
      </w:tr>
      <w:tr w:rsidR="00AD0C00" w14:paraId="757D64CB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AEAEAE"/>
            </w:tcBorders>
          </w:tcPr>
          <w:p w14:paraId="1C738B65" w14:textId="77777777" w:rsidR="00AD0C00" w:rsidRDefault="00AD0C00"/>
        </w:tc>
        <w:tc>
          <w:tcPr>
            <w:tcW w:w="833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7B75BE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04DD8A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</w:t>
            </w:r>
          </w:p>
        </w:tc>
      </w:tr>
      <w:tr w:rsidR="00AD0C00" w14:paraId="2C229171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  <w:shd w:val="clear" w:color="auto" w:fill="E0E0E0"/>
          </w:tcPr>
          <w:p w14:paraId="6690AFC3" w14:textId="77777777" w:rsidR="00AD0C00" w:rsidRDefault="00000000">
            <w:pPr>
              <w:spacing w:before="15" w:after="10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833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7B3BAF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518312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</w:t>
            </w:r>
          </w:p>
        </w:tc>
      </w:tr>
      <w:tr w:rsidR="00AD0C00" w14:paraId="7966C21A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</w:tcPr>
          <w:p w14:paraId="45326196" w14:textId="77777777" w:rsidR="00AD0C00" w:rsidRDefault="00AD0C00"/>
        </w:tc>
        <w:tc>
          <w:tcPr>
            <w:tcW w:w="833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8D6808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80E588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</w:t>
            </w:r>
          </w:p>
        </w:tc>
      </w:tr>
      <w:tr w:rsidR="00AD0C00" w14:paraId="19E006D2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</w:tcPr>
          <w:p w14:paraId="76314CD6" w14:textId="77777777" w:rsidR="00AD0C00" w:rsidRDefault="00AD0C00"/>
        </w:tc>
        <w:tc>
          <w:tcPr>
            <w:tcW w:w="833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C5DB57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20661B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</w:t>
            </w:r>
          </w:p>
        </w:tc>
      </w:tr>
      <w:tr w:rsidR="00AD0C00" w14:paraId="6188F73B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42726F7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LOCATION (1=rostral; 2=mid; 3=caudal)</w:t>
            </w:r>
          </w:p>
        </w:tc>
        <w:tc>
          <w:tcPr>
            <w:tcW w:w="833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B2C205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6E2B00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</w:t>
            </w:r>
          </w:p>
        </w:tc>
      </w:tr>
      <w:tr w:rsidR="00AD0C00" w14:paraId="64C6EA2F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E816CB8" w14:textId="77777777" w:rsidR="00AD0C00" w:rsidRDefault="00AD0C00"/>
        </w:tc>
        <w:tc>
          <w:tcPr>
            <w:tcW w:w="833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634CA5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242B92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</w:t>
            </w:r>
          </w:p>
        </w:tc>
      </w:tr>
      <w:tr w:rsidR="00AD0C00" w14:paraId="2655B6C3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E12EA10" w14:textId="77777777" w:rsidR="00AD0C00" w:rsidRDefault="00AD0C00"/>
        </w:tc>
        <w:tc>
          <w:tcPr>
            <w:tcW w:w="833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76AA2B3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7949FC0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</w:t>
            </w:r>
          </w:p>
        </w:tc>
      </w:tr>
    </w:tbl>
    <w:p w14:paraId="41512F2E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50"/>
        <w:gridCol w:w="1972"/>
        <w:gridCol w:w="1972"/>
        <w:gridCol w:w="1972"/>
        <w:gridCol w:w="1178"/>
        <w:gridCol w:w="1178"/>
        <w:gridCol w:w="817"/>
      </w:tblGrid>
      <w:tr w:rsidR="00F73016" w14:paraId="1A693DE6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0039" w:type="dxa"/>
            <w:gridSpan w:val="7"/>
            <w:shd w:val="clear" w:color="auto" w:fill="FFFFFF"/>
            <w:vAlign w:val="center"/>
          </w:tcPr>
          <w:p w14:paraId="628BD778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Descriptive Statistics</w:t>
            </w:r>
          </w:p>
        </w:tc>
      </w:tr>
      <w:tr w:rsidR="00AD0C00" w14:paraId="5C40AC01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</w:tcBorders>
            <w:shd w:val="clear" w:color="auto" w:fill="FFFFFF"/>
          </w:tcPr>
          <w:p w14:paraId="52787021" w14:textId="77777777" w:rsidR="00AD0C00" w:rsidRDefault="00AD0C00"/>
        </w:tc>
        <w:tc>
          <w:tcPr>
            <w:tcW w:w="1972" w:type="dxa"/>
            <w:tcBorders>
              <w:top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71727814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1972" w:type="dxa"/>
            <w:tcBorders>
              <w:top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4F758C27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1972" w:type="dxa"/>
            <w:tcBorders>
              <w:top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6B8E9BCB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LOCATION (1=rostral; 2=mid; 3=caudal)</w:t>
            </w:r>
          </w:p>
        </w:tc>
        <w:tc>
          <w:tcPr>
            <w:tcW w:w="1178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58FB9C9A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Mean</w:t>
            </w:r>
          </w:p>
        </w:tc>
        <w:tc>
          <w:tcPr>
            <w:tcW w:w="1178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47B3A27A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Std. Deviation</w:t>
            </w:r>
          </w:p>
        </w:tc>
        <w:tc>
          <w:tcPr>
            <w:tcW w:w="817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516CF6B0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N</w:t>
            </w:r>
          </w:p>
        </w:tc>
      </w:tr>
      <w:tr w:rsidR="00AD0C00" w14:paraId="583F3127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8139C0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1972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356519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972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185413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972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0246EC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8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0BB2CF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135.5000000</w:t>
            </w:r>
          </w:p>
        </w:tc>
        <w:tc>
          <w:tcPr>
            <w:tcW w:w="1178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7B93FE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30.95695937</w:t>
            </w:r>
          </w:p>
        </w:tc>
        <w:tc>
          <w:tcPr>
            <w:tcW w:w="817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8D6170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</w:t>
            </w:r>
          </w:p>
        </w:tc>
      </w:tr>
      <w:tr w:rsidR="00AD0C00" w14:paraId="16A70C1D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B4D806F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744DEF1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8299B5D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F3A3A7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7E2C95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108.7500000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252F91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18.83923211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42A525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</w:t>
            </w:r>
          </w:p>
        </w:tc>
      </w:tr>
      <w:tr w:rsidR="00AD0C00" w14:paraId="3E8FB3E2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18862EB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847958F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D414DAA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D4D4DE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9B1390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106.0000000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EE6AE2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14.16568624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2B3960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</w:t>
            </w:r>
          </w:p>
        </w:tc>
      </w:tr>
      <w:tr w:rsidR="00AD0C00" w14:paraId="19E46CF9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9F4AC10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A79ACD1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8E7A0F3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91647A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6C755B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116.7500000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8301FF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24.61752886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947932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</w:t>
            </w:r>
          </w:p>
        </w:tc>
      </w:tr>
      <w:tr w:rsidR="00AD0C00" w14:paraId="4511996C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B355C54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923F47A" w14:textId="77777777" w:rsidR="00AD0C00" w:rsidRDefault="00AD0C00"/>
        </w:tc>
        <w:tc>
          <w:tcPr>
            <w:tcW w:w="197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366F72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024D01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F4ECC8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97.7500000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D0850C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18.30072858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30F829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</w:t>
            </w:r>
          </w:p>
        </w:tc>
      </w:tr>
      <w:tr w:rsidR="00AD0C00" w14:paraId="0A6ED9F7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F379169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1D2466F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AE4C946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60A37B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107D3D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110.7500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000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457156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lastRenderedPageBreak/>
              <w:t>33.24028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680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BDD0E0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lastRenderedPageBreak/>
              <w:t>4</w:t>
            </w:r>
          </w:p>
        </w:tc>
      </w:tr>
      <w:tr w:rsidR="00AD0C00" w14:paraId="38F5E5AD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9AC828A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A18CF9C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4E16798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64FF67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4AF925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75.0000000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E8EF72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14.07124728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DABF57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</w:t>
            </w:r>
          </w:p>
        </w:tc>
      </w:tr>
      <w:tr w:rsidR="00AD0C00" w14:paraId="542BC45F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C78DDD6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3E3393A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F1741C8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A437C1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9FC171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94.5000000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70E583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26.16903097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C5B432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</w:t>
            </w:r>
          </w:p>
        </w:tc>
      </w:tr>
      <w:tr w:rsidR="00AD0C00" w14:paraId="03B18CCC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E1959F0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D9C1578" w14:textId="77777777" w:rsidR="00AD0C00" w:rsidRDefault="00AD0C00"/>
        </w:tc>
        <w:tc>
          <w:tcPr>
            <w:tcW w:w="197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7F068C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CF1298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AD334E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96.6875000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3A23ED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24.52581548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2528B2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</w:t>
            </w:r>
          </w:p>
        </w:tc>
      </w:tr>
      <w:tr w:rsidR="00AD0C00" w14:paraId="0C544EEB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D732CF9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6913581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BBE8908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79BB25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B15F43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99.2500000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447EEB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25.62306903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69E273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</w:t>
            </w:r>
          </w:p>
        </w:tc>
      </w:tr>
      <w:tr w:rsidR="00AD0C00" w14:paraId="1A2EC321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964353C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45B0A8D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3B08F34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772786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D8228A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103.1250000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55ED76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17.92286714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27A557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</w:t>
            </w:r>
          </w:p>
        </w:tc>
      </w:tr>
      <w:tr w:rsidR="00AD0C00" w14:paraId="199A3641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F00823D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19108F2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410FAE3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A75C18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28E944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99.6875000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2DAB2F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20.93689789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B10ABC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</w:t>
            </w:r>
          </w:p>
        </w:tc>
      </w:tr>
      <w:tr w:rsidR="00AD0C00" w14:paraId="4B01D632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C2009FE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42C3FD3" w14:textId="77777777" w:rsidR="00AD0C00" w:rsidRDefault="00AD0C00"/>
        </w:tc>
        <w:tc>
          <w:tcPr>
            <w:tcW w:w="197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099405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247314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039AC6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109.9791667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F970BA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29.53338987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0A73DF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</w:t>
            </w:r>
          </w:p>
        </w:tc>
      </w:tr>
      <w:tr w:rsidR="00AD0C00" w14:paraId="23887808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0831A5A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096AE88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FB28E52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00A9D6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24477E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106.2500000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7B9388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24.58958575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7B9874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</w:t>
            </w:r>
          </w:p>
        </w:tc>
      </w:tr>
      <w:tr w:rsidR="00AD0C00" w14:paraId="53B301FA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571837A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ECDBE7B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6114263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F2C914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BCF1FC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94.7083333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403B37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20.24111290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D07EA4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</w:t>
            </w:r>
          </w:p>
        </w:tc>
      </w:tr>
      <w:tr w:rsidR="00AD0C00" w14:paraId="6A635E59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55FB468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398B26E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401E5B9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7D6DA2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87BCBE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103.6458333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0495C0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25.22671309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95CDBA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</w:t>
            </w:r>
          </w:p>
        </w:tc>
      </w:tr>
      <w:tr w:rsidR="00AD0C00" w14:paraId="46727096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1275D85" w14:textId="77777777" w:rsidR="00AD0C00" w:rsidRDefault="00AD0C00"/>
        </w:tc>
        <w:tc>
          <w:tcPr>
            <w:tcW w:w="197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E3B5AF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97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61E3AB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0BF09C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BE79AF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309.0000000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F31F1F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97.24196625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A1D708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</w:t>
            </w:r>
          </w:p>
        </w:tc>
      </w:tr>
      <w:tr w:rsidR="00AD0C00" w14:paraId="40F1D5E4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F561544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47AA553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0252FE7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DAB871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86A2C7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310.2000000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C3974A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105.00809493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33C075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</w:t>
            </w:r>
          </w:p>
        </w:tc>
      </w:tr>
      <w:tr w:rsidR="00AD0C00" w14:paraId="4480CDBE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8A76465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8C344FD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63A96FF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0BF7C7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D17CF0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308.6000000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56E36E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105.02047419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03D235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</w:t>
            </w:r>
          </w:p>
        </w:tc>
      </w:tr>
      <w:tr w:rsidR="00AD0C00" w14:paraId="2DAAD41C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C61BA68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C38FB79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1144D09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2DC4AA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829CB1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309.2666667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6609E4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94.88900784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3A3CAE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</w:t>
            </w:r>
          </w:p>
        </w:tc>
      </w:tr>
      <w:tr w:rsidR="00AD0C00" w14:paraId="62AAA532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D97FCC2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AC85600" w14:textId="77777777" w:rsidR="00AD0C00" w:rsidRDefault="00AD0C00"/>
        </w:tc>
        <w:tc>
          <w:tcPr>
            <w:tcW w:w="197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298085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D845F8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A52605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239.8000000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545D0F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60.30920328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26EE09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</w:t>
            </w:r>
          </w:p>
        </w:tc>
      </w:tr>
      <w:tr w:rsidR="00AD0C00" w14:paraId="46CD92B8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7904CAD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5DA56B4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43CE04E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E75CA8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7E8889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228.6000000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ECD155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73.35734455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CB8C0E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</w:t>
            </w:r>
          </w:p>
        </w:tc>
      </w:tr>
      <w:tr w:rsidR="00AD0C00" w14:paraId="05224400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7828225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4C7B576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C89388C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74B340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B18540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220.4000000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F5C55B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35.46547617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450A6F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</w:t>
            </w:r>
          </w:p>
        </w:tc>
      </w:tr>
      <w:tr w:rsidR="00AD0C00" w14:paraId="5759FD56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E97678E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16C64DC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666478E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CD3E12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772B6A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229.6000000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6D69BD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54.80719452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226035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</w:t>
            </w:r>
          </w:p>
        </w:tc>
      </w:tr>
      <w:tr w:rsidR="00AD0C00" w14:paraId="07643535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258ADF3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F1617BA" w14:textId="77777777" w:rsidR="00AD0C00" w:rsidRDefault="00AD0C00"/>
        </w:tc>
        <w:tc>
          <w:tcPr>
            <w:tcW w:w="197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D98E2E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D44C74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29EAE9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205.8000000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C9C939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72.43669650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DD8208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</w:t>
            </w:r>
          </w:p>
        </w:tc>
      </w:tr>
      <w:tr w:rsidR="00AD0C00" w14:paraId="23379F0F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A59F025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75E96A1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2C57A80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CF95C7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55C09A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221.0750000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6EB4B2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76.37242222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BADBCF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</w:t>
            </w:r>
          </w:p>
        </w:tc>
      </w:tr>
      <w:tr w:rsidR="00AD0C00" w14:paraId="6E14CA7D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7DDCCEE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30B8F12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D7C5963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67E1F7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F8A8D7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194.7937500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16221F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86.98424898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CBEC83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</w:t>
            </w:r>
          </w:p>
        </w:tc>
      </w:tr>
      <w:tr w:rsidR="00AD0C00" w14:paraId="35046BF8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EA900D7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4921372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300C001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ED293B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F78E96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207.2229167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C9E26A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73.83682358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A3D842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</w:t>
            </w:r>
          </w:p>
        </w:tc>
      </w:tr>
      <w:tr w:rsidR="00AD0C00" w14:paraId="3CD5718C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5AED6B9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F703194" w14:textId="77777777" w:rsidR="00AD0C00" w:rsidRDefault="00AD0C00"/>
        </w:tc>
        <w:tc>
          <w:tcPr>
            <w:tcW w:w="197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E2AC15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948513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6609BA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251.5333333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340F68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84.94503825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E3E086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</w:t>
            </w:r>
          </w:p>
        </w:tc>
      </w:tr>
      <w:tr w:rsidR="00AD0C00" w14:paraId="56FA9D78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371D3AF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0D2D9E3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3FD8FDD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184E62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27F44D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253.2916667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7807C3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89.99751567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72A25D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</w:t>
            </w:r>
          </w:p>
        </w:tc>
      </w:tr>
      <w:tr w:rsidR="00AD0C00" w14:paraId="11EFA1AA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777E1CD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D1E742C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45BC21C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F32650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B5B2BA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241.2645833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3A6FC5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90.65557894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82B588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</w:t>
            </w:r>
          </w:p>
        </w:tc>
      </w:tr>
      <w:tr w:rsidR="00AD0C00" w14:paraId="0963841F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119A4D7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FD59AC8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09FB9DC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AA9E02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209DB1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248.6965278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F27D8C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86.69919226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6B4992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</w:t>
            </w:r>
          </w:p>
        </w:tc>
      </w:tr>
      <w:tr w:rsidR="00AD0C00" w14:paraId="6E016E1D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9D059ED" w14:textId="77777777" w:rsidR="00AD0C00" w:rsidRDefault="00AD0C00"/>
        </w:tc>
        <w:tc>
          <w:tcPr>
            <w:tcW w:w="197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916A99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97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574230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37086F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EF710F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231.8888889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751CB8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115.97030271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7F9320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</w:t>
            </w:r>
          </w:p>
        </w:tc>
      </w:tr>
      <w:tr w:rsidR="00AD0C00" w14:paraId="4D8B58B1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7EA4F7D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2F8391E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7B3EB0D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C4CF93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00172E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220.6666667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2A136B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130.07401739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DBD985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</w:t>
            </w:r>
          </w:p>
        </w:tc>
      </w:tr>
      <w:tr w:rsidR="00AD0C00" w14:paraId="38CD87ED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5D65284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A289873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26D4F6A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68C74F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570114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218.5555556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754B4A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130.35251351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7A24F6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</w:t>
            </w:r>
          </w:p>
        </w:tc>
      </w:tr>
      <w:tr w:rsidR="00AD0C00" w14:paraId="31285116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FE45096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4F45AE4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D4FB2D9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58CF66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BD51FB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223.7037037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A2E6A9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120.86318228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1BC557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</w:t>
            </w:r>
          </w:p>
        </w:tc>
      </w:tr>
      <w:tr w:rsidR="00AD0C00" w14:paraId="4500F6C6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2BB8711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F39925C" w14:textId="77777777" w:rsidR="00AD0C00" w:rsidRDefault="00AD0C00"/>
        </w:tc>
        <w:tc>
          <w:tcPr>
            <w:tcW w:w="197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EB09E9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8C04E5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48AFB0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176.6666667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2CE4DE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86.88642011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F8FA6D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</w:t>
            </w:r>
          </w:p>
        </w:tc>
      </w:tr>
      <w:tr w:rsidR="00AD0C00" w14:paraId="5FDE0263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107F441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93231CA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5ACD37F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23A830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9C29AB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176.2222222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9B5FDC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83.44425951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5D6789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</w:t>
            </w:r>
          </w:p>
        </w:tc>
      </w:tr>
      <w:tr w:rsidR="00AD0C00" w14:paraId="3E9749A0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30E8A9F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FE8DCDD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36DE1BA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979757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39B0D8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155.7777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778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E61A9B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lastRenderedPageBreak/>
              <w:t>81.09065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572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3B9810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lastRenderedPageBreak/>
              <w:t>9</w:t>
            </w:r>
          </w:p>
        </w:tc>
      </w:tr>
      <w:tr w:rsidR="00AD0C00" w14:paraId="7DBAA795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CF04A6D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964267E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2258305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420291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0D51BC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169.5555556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A9701D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81.16144089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E2DCA6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</w:t>
            </w:r>
          </w:p>
        </w:tc>
      </w:tr>
      <w:tr w:rsidR="00AD0C00" w14:paraId="22952FE7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CBBFAFB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2987920" w14:textId="77777777" w:rsidR="00AD0C00" w:rsidRDefault="00AD0C00"/>
        </w:tc>
        <w:tc>
          <w:tcPr>
            <w:tcW w:w="197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E6BA9E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361BE4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7CCE4C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157.3055556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A71C1B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78.46145329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92098D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</w:t>
            </w:r>
          </w:p>
        </w:tc>
      </w:tr>
      <w:tr w:rsidR="00AD0C00" w14:paraId="608816E5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05B6DAF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E8BB853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12B3B9E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29AF2B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D5E39E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166.9305556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2E07AE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85.35319796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8D7F96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</w:t>
            </w:r>
          </w:p>
        </w:tc>
      </w:tr>
      <w:tr w:rsidR="00AD0C00" w14:paraId="6AC5A72B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FE342A7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C80FD5A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B8422C2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7366E1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E2ABE9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154.0520833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8DDF32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78.97975537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5C612A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</w:t>
            </w:r>
          </w:p>
        </w:tc>
      </w:tr>
      <w:tr w:rsidR="00AD0C00" w14:paraId="24F00566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BAB000D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A2DCE10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A46FF66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0C0BFC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D88FE7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159.4293981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B9713A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78.01395358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DD9507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</w:t>
            </w:r>
          </w:p>
        </w:tc>
      </w:tr>
      <w:tr w:rsidR="00AD0C00" w14:paraId="12B69F99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70BE7AF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EC3DEF2" w14:textId="77777777" w:rsidR="00AD0C00" w:rsidRDefault="00AD0C00"/>
        </w:tc>
        <w:tc>
          <w:tcPr>
            <w:tcW w:w="197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B4CB08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81BD60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EEE6E8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188.6203704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C12524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96.91343209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5EA908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</w:t>
            </w:r>
          </w:p>
        </w:tc>
      </w:tr>
      <w:tr w:rsidR="00AD0C00" w14:paraId="407CAB28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315784B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9B48233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CF3DE22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29D95A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282A5D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187.9398148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922281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100.80188926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E67D5A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</w:t>
            </w:r>
          </w:p>
        </w:tc>
      </w:tr>
      <w:tr w:rsidR="00AD0C00" w14:paraId="17DF5510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9BEF38D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D922FC7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C3FD10A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7434E4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C1E544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176.1284722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2931B6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100.52867326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08E22F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</w:t>
            </w:r>
          </w:p>
        </w:tc>
      </w:tr>
      <w:tr w:rsidR="00AD0C00" w14:paraId="6EC8401C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DCF14A9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C588D08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C274CA4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AB3F62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4F760C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184.2295525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148A31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98.34916264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AA45E7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81</w:t>
            </w:r>
          </w:p>
        </w:tc>
      </w:tr>
      <w:tr w:rsidR="00AD0C00" w14:paraId="756C880C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135071C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197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0299FA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97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7DECAF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91E5FB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D4BE45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28.361846916545420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383180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6.462655626351514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73C754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</w:t>
            </w:r>
          </w:p>
        </w:tc>
      </w:tr>
      <w:tr w:rsidR="00AD0C00" w14:paraId="20E89044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FAC3157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BEDAF8B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87458A4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27949D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212BB2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31.112897749746544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3A1F51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3.262213212273931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745841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</w:t>
            </w:r>
          </w:p>
        </w:tc>
      </w:tr>
      <w:tr w:rsidR="00AD0C00" w14:paraId="5A3CA691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4F33F7F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2D7A6DB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628F07B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B9E7F1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A7F72F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29.321997381824797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66A827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9.188590874535736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F1BD81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</w:t>
            </w:r>
          </w:p>
        </w:tc>
      </w:tr>
      <w:tr w:rsidR="00AD0C00" w14:paraId="4881828C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3CEF0D3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4F9BAED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B84DBA1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2EA9EE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DDF07F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29.598914016038922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040845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6.223935640644889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621C4A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</w:t>
            </w:r>
          </w:p>
        </w:tc>
      </w:tr>
      <w:tr w:rsidR="00AD0C00" w14:paraId="4574BC03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B7A0CD4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44ADDF0" w14:textId="77777777" w:rsidR="00AD0C00" w:rsidRDefault="00AD0C00"/>
        </w:tc>
        <w:tc>
          <w:tcPr>
            <w:tcW w:w="197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730E72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A20880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D0F4B9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23.2969553388208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70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ED47C1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lastRenderedPageBreak/>
              <w:t>6.40678153363418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3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8A823D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lastRenderedPageBreak/>
              <w:t>4</w:t>
            </w:r>
          </w:p>
        </w:tc>
      </w:tr>
      <w:tr w:rsidR="00AD0C00" w14:paraId="30BA4CC7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A5D9A0E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3EBD231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8EB8A19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F1DDB4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772898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21.552104413846013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0133CE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6.694389527384959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D1599C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</w:t>
            </w:r>
          </w:p>
        </w:tc>
      </w:tr>
      <w:tr w:rsidR="00AD0C00" w14:paraId="5CF0138E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6203912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D3A4C04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083259F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2471B6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CF2312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23.741626526044357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2557C7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7.912076677160803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495ABE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</w:t>
            </w:r>
          </w:p>
        </w:tc>
      </w:tr>
      <w:tr w:rsidR="00AD0C00" w14:paraId="27F9E2A1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12B249A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F27DEA4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7952A58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086659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EF3E96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22.863562092903745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E4D2FC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6.439247321354615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22F346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</w:t>
            </w:r>
          </w:p>
        </w:tc>
      </w:tr>
      <w:tr w:rsidR="00AD0C00" w14:paraId="1917BC2B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8780F75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0F5D497" w14:textId="77777777" w:rsidR="00AD0C00" w:rsidRDefault="00AD0C00"/>
        </w:tc>
        <w:tc>
          <w:tcPr>
            <w:tcW w:w="197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1E9A3F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B42E41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034044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24.177157654290482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69579D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6.223431914871857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F707A7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</w:t>
            </w:r>
          </w:p>
        </w:tc>
      </w:tr>
      <w:tr w:rsidR="00AD0C00" w14:paraId="4DCECDAA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E9A7E49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7EB86FE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1A69B43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F9F1CC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61FC40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26.154780339397117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BB104A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3.810835232548639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10D7F0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</w:t>
            </w:r>
          </w:p>
        </w:tc>
      </w:tr>
      <w:tr w:rsidR="00AD0C00" w14:paraId="5504EE30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1B4CD59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03699F5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9BD48E9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DA2E49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D29504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26.122044759005476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4FA57B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5.919851581124211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303D4B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</w:t>
            </w:r>
          </w:p>
        </w:tc>
      </w:tr>
      <w:tr w:rsidR="00AD0C00" w14:paraId="6A93D9D8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93282A0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1CA1023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FD9EAA7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60BDDA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0428F4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25.484660917564360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4807C0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5.001401349721292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023DAF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</w:t>
            </w:r>
          </w:p>
        </w:tc>
      </w:tr>
      <w:tr w:rsidR="00AD0C00" w14:paraId="447EF992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5192270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04AFCE6" w14:textId="77777777" w:rsidR="00AD0C00" w:rsidRDefault="00AD0C00"/>
        </w:tc>
        <w:tc>
          <w:tcPr>
            <w:tcW w:w="197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7D4F81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03D8F6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4B3132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25.278653303218924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4F168A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6.202767900238960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C4880B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</w:t>
            </w:r>
          </w:p>
        </w:tc>
      </w:tr>
      <w:tr w:rsidR="00AD0C00" w14:paraId="71D58B94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6393100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B19BA78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51375E5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69EA60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F548AE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26.273260834329893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9626FE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5.976011274319012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06BC79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</w:t>
            </w:r>
          </w:p>
        </w:tc>
      </w:tr>
      <w:tr w:rsidR="00AD0C00" w14:paraId="26019989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85899CA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A1098F2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9C86F75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968926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BC63EE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26.395222888958210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F6825E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7.440407140389993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98387E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</w:t>
            </w:r>
          </w:p>
        </w:tc>
      </w:tr>
      <w:tr w:rsidR="00AD0C00" w14:paraId="7D1492F8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66BF6D6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6E92FF5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AE19709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B6BDD4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413EE2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25.982379008835675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BA49C2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6.400930898329712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5071DF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</w:t>
            </w:r>
          </w:p>
        </w:tc>
      </w:tr>
      <w:tr w:rsidR="00AD0C00" w14:paraId="67FF6C7E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9572DEE" w14:textId="77777777" w:rsidR="00AD0C00" w:rsidRDefault="00AD0C00"/>
        </w:tc>
        <w:tc>
          <w:tcPr>
            <w:tcW w:w="197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089C46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97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0414F9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496D3A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941B2C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62.666309641007710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874B57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12.073988357238461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061838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</w:t>
            </w:r>
          </w:p>
        </w:tc>
      </w:tr>
      <w:tr w:rsidR="00AD0C00" w14:paraId="7D1FA8E2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CF1FC42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A674BB0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7CF855D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F3C265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196A99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66.807860928598810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BF61B7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5.483765436247421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B87A05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</w:t>
            </w:r>
          </w:p>
        </w:tc>
      </w:tr>
      <w:tr w:rsidR="00AD0C00" w14:paraId="617DA108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29EE089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418BA1D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3A8DC47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0175F4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BAF8F5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64.149443490896720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91C022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7.156691527419838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28B9FC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</w:t>
            </w:r>
          </w:p>
        </w:tc>
      </w:tr>
      <w:tr w:rsidR="00AD0C00" w14:paraId="01E4D956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B97A6E5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3EA63BF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2019E50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323035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1449EE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64.541204686834400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091543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8.247582508338022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258C0A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</w:t>
            </w:r>
          </w:p>
        </w:tc>
      </w:tr>
      <w:tr w:rsidR="00AD0C00" w14:paraId="3ADAA9A1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3727C6D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A1C46AE" w14:textId="77777777" w:rsidR="00AD0C00" w:rsidRDefault="00AD0C00"/>
        </w:tc>
        <w:tc>
          <w:tcPr>
            <w:tcW w:w="197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9D04CF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7256BB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1A1DFA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67.726894323505490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A0D44B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13.172546664433007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A12B5F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</w:t>
            </w:r>
          </w:p>
        </w:tc>
      </w:tr>
      <w:tr w:rsidR="00AD0C00" w14:paraId="1B6024E1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1AA5FA0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0236AAC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9C0118A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86DB8C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4571F8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61.434048914099010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D6191C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7.076126141811316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32346C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</w:t>
            </w:r>
          </w:p>
        </w:tc>
      </w:tr>
      <w:tr w:rsidR="00AD0C00" w14:paraId="3F2157DC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2738F9F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659B655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AB4A01D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E6F4C1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EC6896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54.298127074844550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1925B9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5.757409481841534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6D0462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</w:t>
            </w:r>
          </w:p>
        </w:tc>
      </w:tr>
      <w:tr w:rsidR="00AD0C00" w14:paraId="79A8DB26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D346424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DF2B562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32557A1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A9F8BF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5C9395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61.153023437483020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3AA1B7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10.276057583417366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FED9CE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</w:t>
            </w:r>
          </w:p>
        </w:tc>
      </w:tr>
      <w:tr w:rsidR="00AD0C00" w14:paraId="5AC72FB1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DEC3877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A3F0A37" w14:textId="77777777" w:rsidR="00AD0C00" w:rsidRDefault="00AD0C00"/>
        </w:tc>
        <w:tc>
          <w:tcPr>
            <w:tcW w:w="197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F77C9C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184C36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D49978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64.906553593303410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B4787C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3.857441689292558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2301CA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</w:t>
            </w:r>
          </w:p>
        </w:tc>
      </w:tr>
      <w:tr w:rsidR="00AD0C00" w14:paraId="60775DDF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67D8606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88B5D29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581C496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E5F8E6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2E6CC1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63.959428492619665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B2FD9D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6.904376500127863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5C48D8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</w:t>
            </w:r>
          </w:p>
        </w:tc>
      </w:tr>
      <w:tr w:rsidR="00AD0C00" w14:paraId="50FFC58C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E591352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A470C6E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2B4910F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42DAFA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7B8BD9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69.173072558127910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54EF40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9.496843182648247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0F34DE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</w:t>
            </w:r>
          </w:p>
        </w:tc>
      </w:tr>
      <w:tr w:rsidR="00AD0C00" w14:paraId="68FEA848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F4A5BA8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2AB2707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B052011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EAC14E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AAB9F6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66.013018214683670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50E8A5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7.010697935007000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9DDB1E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</w:t>
            </w:r>
          </w:p>
        </w:tc>
      </w:tr>
      <w:tr w:rsidR="00AD0C00" w14:paraId="27D51742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C8AC94C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35914BE" w14:textId="77777777" w:rsidR="00AD0C00" w:rsidRDefault="00AD0C00"/>
        </w:tc>
        <w:tc>
          <w:tcPr>
            <w:tcW w:w="197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B7D965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BFD4ED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FC7442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65.099919185938860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A8EA48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10.003614945428803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D49808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</w:t>
            </w:r>
          </w:p>
        </w:tc>
      </w:tr>
      <w:tr w:rsidR="00AD0C00" w14:paraId="6CE3D28F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4EA12BF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2DE0613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A9BD4D3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7409F4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52A837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64.067112778439180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B013F3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6.456094826756732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9E337E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</w:t>
            </w:r>
          </w:p>
        </w:tc>
      </w:tr>
      <w:tr w:rsidR="00AD0C00" w14:paraId="41BC429A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B11A2A5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E9986F4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2DB37F4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EFE421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B3B2E6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62.540214374623070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86FCD3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9.527427540024416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4202F1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</w:t>
            </w:r>
          </w:p>
        </w:tc>
      </w:tr>
      <w:tr w:rsidR="00AD0C00" w14:paraId="4734992C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E53EA54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451974C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925FEF8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1B3716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C13035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63.902415446333690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07408F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8.666951143600656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E89600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</w:t>
            </w:r>
          </w:p>
        </w:tc>
      </w:tr>
      <w:tr w:rsidR="00AD0C00" w14:paraId="36158091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7E4F72A" w14:textId="77777777" w:rsidR="00AD0C00" w:rsidRDefault="00AD0C00"/>
        </w:tc>
        <w:tc>
          <w:tcPr>
            <w:tcW w:w="1972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35EAD95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97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DA13C6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D96BB5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A9DF1D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47.419881763468920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8539B0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20.382360991395597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A70024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</w:t>
            </w:r>
          </w:p>
        </w:tc>
      </w:tr>
      <w:tr w:rsidR="00AD0C00" w14:paraId="0FC1A212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1F21BDB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02390F3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F7CA5CD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BF1762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94D7C7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50.943432849108920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CADE9E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19.311957821906740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6F4287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</w:t>
            </w:r>
          </w:p>
        </w:tc>
      </w:tr>
      <w:tr w:rsidR="00AD0C00" w14:paraId="6829F27C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273469D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B689FBE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7C52A65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1F82D9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8FA164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48.670578553531410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D36925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19.854502680222940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199E66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</w:t>
            </w:r>
          </w:p>
        </w:tc>
      </w:tr>
      <w:tr w:rsidR="00AD0C00" w14:paraId="784940ED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C4867CC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0C2D466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D5B3E58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073A86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00F9F8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49.011297722036440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267D56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19.133323340654943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472EF0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</w:t>
            </w:r>
          </w:p>
        </w:tc>
      </w:tr>
      <w:tr w:rsidR="00AD0C00" w14:paraId="720E5238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D4CAC53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17BB91A" w14:textId="77777777" w:rsidR="00AD0C00" w:rsidRDefault="00AD0C00"/>
        </w:tc>
        <w:tc>
          <w:tcPr>
            <w:tcW w:w="197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279093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862624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160666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47.980254774756770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A46456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25.504691830335695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4E075A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</w:t>
            </w:r>
          </w:p>
        </w:tc>
      </w:tr>
      <w:tr w:rsidR="00AD0C00" w14:paraId="08F1D77A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A752448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AFDB465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1FE8985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CEE6C7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1C4C19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43.708740247319895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44390F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21.992412557016330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F1CA4F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</w:t>
            </w:r>
          </w:p>
        </w:tc>
      </w:tr>
      <w:tr w:rsidR="00AD0C00" w14:paraId="1653451C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0E40FE7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842EDAF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AA5011C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7283AE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D69994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40.717460164266680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72AD48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17.303475833387264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128D3D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</w:t>
            </w:r>
          </w:p>
        </w:tc>
      </w:tr>
      <w:tr w:rsidR="00AD0C00" w14:paraId="661E2491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38EF587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E6DFD6A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C9FCB00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93B880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BDF5EB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44.135485062114450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342A12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21.220773264188710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E2E026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</w:t>
            </w:r>
          </w:p>
        </w:tc>
      </w:tr>
      <w:tr w:rsidR="00AD0C00" w14:paraId="1BC1B1CA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D6DCD02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85E82A4" w14:textId="77777777" w:rsidR="00AD0C00" w:rsidRDefault="00AD0C00"/>
        </w:tc>
        <w:tc>
          <w:tcPr>
            <w:tcW w:w="197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CC6C14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FF138E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421B32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46.804599842631000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BE32EA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21.971916586424843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581485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</w:t>
            </w:r>
          </w:p>
        </w:tc>
      </w:tr>
      <w:tr w:rsidR="00AD0C00" w14:paraId="1ABC3135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0CE46FB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485F8A8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2A1070C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6980BC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209E3B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47.157362646742980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0726D7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20.646519054928493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0DEB46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</w:t>
            </w:r>
          </w:p>
        </w:tc>
      </w:tr>
      <w:tr w:rsidR="00AD0C00" w14:paraId="5DC43B07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0B88AE8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2B5B928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08CE2F7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7EBD06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CA6285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50.039282425184616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D66DBF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23.938830131583430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E1243E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</w:t>
            </w:r>
          </w:p>
        </w:tc>
      </w:tr>
      <w:tr w:rsidR="00AD0C00" w14:paraId="0072964C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C195F46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468D135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42E8A63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87FD14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A8C7E6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48.000414971519525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ADA786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21.405939927727815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A49133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</w:t>
            </w:r>
          </w:p>
        </w:tc>
      </w:tr>
      <w:tr w:rsidR="00AD0C00" w14:paraId="4545FB36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6FCA45F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53AA448" w14:textId="77777777" w:rsidR="00AD0C00" w:rsidRDefault="00AD0C00"/>
        </w:tc>
        <w:tc>
          <w:tcPr>
            <w:tcW w:w="1972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15BD464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93F0A9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286C83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47.401578793618896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7BB625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21.834856370049620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AB74E5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</w:t>
            </w:r>
          </w:p>
        </w:tc>
      </w:tr>
      <w:tr w:rsidR="00AD0C00" w14:paraId="4817664E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8C30DA7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DEF7AA3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740972E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3F4A2F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B1DB79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47.269845247723940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E1953C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20.094849795455048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CB0DCE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</w:t>
            </w:r>
          </w:p>
        </w:tc>
      </w:tr>
      <w:tr w:rsidR="00AD0C00" w14:paraId="69B79680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4BC96C0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1F02A7B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59A6549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F2C68A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5B6AA6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46.475773714327580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BB4EB7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20.181387620312130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6B931C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</w:t>
            </w:r>
          </w:p>
        </w:tc>
      </w:tr>
      <w:tr w:rsidR="00AD0C00" w14:paraId="41B4838E" w14:textId="77777777">
        <w:tblPrEx>
          <w:tblCellMar>
            <w:top w:w="0" w:type="dxa"/>
            <w:bottom w:w="0" w:type="dxa"/>
          </w:tblCellMar>
        </w:tblPrEx>
        <w:tc>
          <w:tcPr>
            <w:tcW w:w="95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315AC54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180E7B6" w14:textId="77777777" w:rsidR="00AD0C00" w:rsidRDefault="00AD0C00"/>
        </w:tc>
        <w:tc>
          <w:tcPr>
            <w:tcW w:w="1972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945F8C0" w14:textId="77777777" w:rsidR="00AD0C00" w:rsidRDefault="00AD0C00"/>
        </w:tc>
        <w:tc>
          <w:tcPr>
            <w:tcW w:w="1972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4C64AA1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178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4CDE84C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47.049065918556785</w:t>
            </w:r>
          </w:p>
        </w:tc>
        <w:tc>
          <w:tcPr>
            <w:tcW w:w="1178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0F99B91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20.462681335399928</w:t>
            </w:r>
          </w:p>
        </w:tc>
        <w:tc>
          <w:tcPr>
            <w:tcW w:w="817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175F650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81</w:t>
            </w:r>
          </w:p>
        </w:tc>
      </w:tr>
    </w:tbl>
    <w:p w14:paraId="4527C4A3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87"/>
        <w:gridCol w:w="1819"/>
        <w:gridCol w:w="1031"/>
        <w:gridCol w:w="1213"/>
        <w:gridCol w:w="1410"/>
        <w:gridCol w:w="1031"/>
        <w:gridCol w:w="1031"/>
      </w:tblGrid>
      <w:tr w:rsidR="00F73016" w14:paraId="4A45AA6D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0022" w:type="dxa"/>
            <w:gridSpan w:val="7"/>
            <w:shd w:val="clear" w:color="auto" w:fill="FFFFFF"/>
            <w:vAlign w:val="center"/>
          </w:tcPr>
          <w:p w14:paraId="21AF8A31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 xml:space="preserve">Multivariate </w:t>
            </w:r>
            <w:proofErr w:type="spellStart"/>
            <w:r>
              <w:rPr>
                <w:rFonts w:ascii="Arial" w:eastAsia="Arial" w:hAnsi="Arial" w:cs="Arial"/>
                <w:b/>
                <w:color w:val="010205"/>
                <w:sz w:val="28"/>
              </w:rPr>
              <w:t>Tests</w:t>
            </w:r>
            <w:r>
              <w:rPr>
                <w:vertAlign w:val="superscript"/>
              </w:rPr>
              <w:t>a</w:t>
            </w:r>
            <w:proofErr w:type="spellEnd"/>
          </w:p>
        </w:tc>
      </w:tr>
      <w:tr w:rsidR="00F73016" w14:paraId="5668B63F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4306" w:type="dxa"/>
            <w:gridSpan w:val="2"/>
            <w:tcBorders>
              <w:top w:val="none" w:sz="1" w:space="0" w:color="152935"/>
              <w:left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6DA7FA20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Effect</w:t>
            </w:r>
          </w:p>
        </w:tc>
        <w:tc>
          <w:tcPr>
            <w:tcW w:w="1031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3668C947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Value</w:t>
            </w:r>
          </w:p>
        </w:tc>
        <w:tc>
          <w:tcPr>
            <w:tcW w:w="1213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6CFE8A0C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F</w:t>
            </w:r>
          </w:p>
        </w:tc>
        <w:tc>
          <w:tcPr>
            <w:tcW w:w="1410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7C02E5B8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 xml:space="preserve">Hypothesis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lastRenderedPageBreak/>
              <w:t>df</w:t>
            </w:r>
            <w:proofErr w:type="spellEnd"/>
          </w:p>
        </w:tc>
        <w:tc>
          <w:tcPr>
            <w:tcW w:w="1031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1633AB53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lastRenderedPageBreak/>
              <w:t xml:space="preserve">Error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df</w:t>
            </w:r>
            <w:proofErr w:type="spellEnd"/>
          </w:p>
        </w:tc>
        <w:tc>
          <w:tcPr>
            <w:tcW w:w="1031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57403CC8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Sig.</w:t>
            </w:r>
          </w:p>
        </w:tc>
      </w:tr>
      <w:tr w:rsidR="00AD0C00" w14:paraId="2007921A" w14:textId="77777777">
        <w:tblPrEx>
          <w:tblCellMar>
            <w:top w:w="0" w:type="dxa"/>
            <w:bottom w:w="0" w:type="dxa"/>
          </w:tblCellMar>
        </w:tblPrEx>
        <w:tc>
          <w:tcPr>
            <w:tcW w:w="2487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A2476D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Intercept</w:t>
            </w:r>
          </w:p>
        </w:tc>
        <w:tc>
          <w:tcPr>
            <w:tcW w:w="1819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3EEE0E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031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E37DC5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.987</w:t>
            </w:r>
          </w:p>
        </w:tc>
        <w:tc>
          <w:tcPr>
            <w:tcW w:w="1213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00D7D5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2386.538</w:t>
            </w:r>
            <w:r>
              <w:rPr>
                <w:vertAlign w:val="superscript"/>
              </w:rPr>
              <w:t>b</w:t>
            </w:r>
          </w:p>
        </w:tc>
        <w:tc>
          <w:tcPr>
            <w:tcW w:w="1410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08ECDE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031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17EA3B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  <w:tc>
          <w:tcPr>
            <w:tcW w:w="1031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25A5F5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60FD7312" w14:textId="77777777">
        <w:tblPrEx>
          <w:tblCellMar>
            <w:top w:w="0" w:type="dxa"/>
            <w:bottom w:w="0" w:type="dxa"/>
          </w:tblCellMar>
        </w:tblPrEx>
        <w:tc>
          <w:tcPr>
            <w:tcW w:w="2487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D7CA398" w14:textId="77777777" w:rsidR="00AD0C00" w:rsidRDefault="00AD0C00"/>
        </w:tc>
        <w:tc>
          <w:tcPr>
            <w:tcW w:w="181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19CE83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031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B866D3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.013</w:t>
            </w:r>
          </w:p>
        </w:tc>
        <w:tc>
          <w:tcPr>
            <w:tcW w:w="121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F179C0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2386.538</w:t>
            </w:r>
            <w:r>
              <w:rPr>
                <w:vertAlign w:val="superscript"/>
              </w:rPr>
              <w:t>b</w:t>
            </w:r>
          </w:p>
        </w:tc>
        <w:tc>
          <w:tcPr>
            <w:tcW w:w="14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7C9D7B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56473A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9B572A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657476E4" w14:textId="77777777">
        <w:tblPrEx>
          <w:tblCellMar>
            <w:top w:w="0" w:type="dxa"/>
            <w:bottom w:w="0" w:type="dxa"/>
          </w:tblCellMar>
        </w:tblPrEx>
        <w:tc>
          <w:tcPr>
            <w:tcW w:w="2487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6346F06" w14:textId="77777777" w:rsidR="00AD0C00" w:rsidRDefault="00AD0C00"/>
        </w:tc>
        <w:tc>
          <w:tcPr>
            <w:tcW w:w="181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494323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031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45642C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76.985</w:t>
            </w:r>
          </w:p>
        </w:tc>
        <w:tc>
          <w:tcPr>
            <w:tcW w:w="121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C4C1F3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2386.538</w:t>
            </w:r>
            <w:r>
              <w:rPr>
                <w:vertAlign w:val="superscript"/>
              </w:rPr>
              <w:t>b</w:t>
            </w:r>
          </w:p>
        </w:tc>
        <w:tc>
          <w:tcPr>
            <w:tcW w:w="14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F5540F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4A9227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79CCD1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72A18E8B" w14:textId="77777777">
        <w:tblPrEx>
          <w:tblCellMar>
            <w:top w:w="0" w:type="dxa"/>
            <w:bottom w:w="0" w:type="dxa"/>
          </w:tblCellMar>
        </w:tblPrEx>
        <w:tc>
          <w:tcPr>
            <w:tcW w:w="2487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00207FB" w14:textId="77777777" w:rsidR="00AD0C00" w:rsidRDefault="00AD0C00"/>
        </w:tc>
        <w:tc>
          <w:tcPr>
            <w:tcW w:w="181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8F90B6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031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536C1A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76.985</w:t>
            </w:r>
          </w:p>
        </w:tc>
        <w:tc>
          <w:tcPr>
            <w:tcW w:w="121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0B145E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2386.538</w:t>
            </w:r>
            <w:r>
              <w:rPr>
                <w:vertAlign w:val="superscript"/>
              </w:rPr>
              <w:t>b</w:t>
            </w:r>
          </w:p>
        </w:tc>
        <w:tc>
          <w:tcPr>
            <w:tcW w:w="14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BD41F3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3BE487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5EEBBA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6AD8C2E5" w14:textId="77777777">
        <w:tblPrEx>
          <w:tblCellMar>
            <w:top w:w="0" w:type="dxa"/>
            <w:bottom w:w="0" w:type="dxa"/>
          </w:tblCellMar>
        </w:tblPrEx>
        <w:tc>
          <w:tcPr>
            <w:tcW w:w="2487" w:type="dxa"/>
            <w:vMerge w:val="restart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AE6500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GENOTYPE1WT2A53T</w:t>
            </w:r>
          </w:p>
        </w:tc>
        <w:tc>
          <w:tcPr>
            <w:tcW w:w="181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098D4D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031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229193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.931</w:t>
            </w:r>
          </w:p>
        </w:tc>
        <w:tc>
          <w:tcPr>
            <w:tcW w:w="121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DB90AC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419.711</w:t>
            </w:r>
            <w:r>
              <w:rPr>
                <w:vertAlign w:val="superscript"/>
              </w:rPr>
              <w:t>b</w:t>
            </w:r>
          </w:p>
        </w:tc>
        <w:tc>
          <w:tcPr>
            <w:tcW w:w="14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EE040C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C20DD4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3D5598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6C51F3AF" w14:textId="77777777">
        <w:tblPrEx>
          <w:tblCellMar>
            <w:top w:w="0" w:type="dxa"/>
            <w:bottom w:w="0" w:type="dxa"/>
          </w:tblCellMar>
        </w:tblPrEx>
        <w:tc>
          <w:tcPr>
            <w:tcW w:w="2487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8B9BB23" w14:textId="77777777" w:rsidR="00AD0C00" w:rsidRDefault="00AD0C00"/>
        </w:tc>
        <w:tc>
          <w:tcPr>
            <w:tcW w:w="181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84CEF9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031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A8FCDA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.069</w:t>
            </w:r>
          </w:p>
        </w:tc>
        <w:tc>
          <w:tcPr>
            <w:tcW w:w="121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9D0F45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419.711</w:t>
            </w:r>
            <w:r>
              <w:rPr>
                <w:vertAlign w:val="superscript"/>
              </w:rPr>
              <w:t>b</w:t>
            </w:r>
          </w:p>
        </w:tc>
        <w:tc>
          <w:tcPr>
            <w:tcW w:w="14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03B107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4F4658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EE8996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3E7B36F8" w14:textId="77777777">
        <w:tblPrEx>
          <w:tblCellMar>
            <w:top w:w="0" w:type="dxa"/>
            <w:bottom w:w="0" w:type="dxa"/>
          </w:tblCellMar>
        </w:tblPrEx>
        <w:tc>
          <w:tcPr>
            <w:tcW w:w="2487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EFE76BD" w14:textId="77777777" w:rsidR="00AD0C00" w:rsidRDefault="00AD0C00"/>
        </w:tc>
        <w:tc>
          <w:tcPr>
            <w:tcW w:w="181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31DF55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031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F5B06A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13.539</w:t>
            </w:r>
          </w:p>
        </w:tc>
        <w:tc>
          <w:tcPr>
            <w:tcW w:w="121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21AA63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419.711</w:t>
            </w:r>
            <w:r>
              <w:rPr>
                <w:vertAlign w:val="superscript"/>
              </w:rPr>
              <w:t>b</w:t>
            </w:r>
          </w:p>
        </w:tc>
        <w:tc>
          <w:tcPr>
            <w:tcW w:w="14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36716E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4E7234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241B9A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7EA9F7C7" w14:textId="77777777">
        <w:tblPrEx>
          <w:tblCellMar>
            <w:top w:w="0" w:type="dxa"/>
            <w:bottom w:w="0" w:type="dxa"/>
          </w:tblCellMar>
        </w:tblPrEx>
        <w:tc>
          <w:tcPr>
            <w:tcW w:w="2487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7F8AE00" w14:textId="77777777" w:rsidR="00AD0C00" w:rsidRDefault="00AD0C00"/>
        </w:tc>
        <w:tc>
          <w:tcPr>
            <w:tcW w:w="181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A37EAA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031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E32BCE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13.539</w:t>
            </w:r>
          </w:p>
        </w:tc>
        <w:tc>
          <w:tcPr>
            <w:tcW w:w="121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B868DE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419.711</w:t>
            </w:r>
            <w:r>
              <w:rPr>
                <w:vertAlign w:val="superscript"/>
              </w:rPr>
              <w:t>b</w:t>
            </w:r>
          </w:p>
        </w:tc>
        <w:tc>
          <w:tcPr>
            <w:tcW w:w="14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3FF1E3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D37773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3E4E17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65A245D2" w14:textId="77777777">
        <w:tblPrEx>
          <w:tblCellMar>
            <w:top w:w="0" w:type="dxa"/>
            <w:bottom w:w="0" w:type="dxa"/>
          </w:tblCellMar>
        </w:tblPrEx>
        <w:tc>
          <w:tcPr>
            <w:tcW w:w="2487" w:type="dxa"/>
            <w:vMerge w:val="restart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99388E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REGION1SN2VTA3CP</w:t>
            </w:r>
          </w:p>
        </w:tc>
        <w:tc>
          <w:tcPr>
            <w:tcW w:w="181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BF8BAD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031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024ECF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.318</w:t>
            </w:r>
          </w:p>
        </w:tc>
        <w:tc>
          <w:tcPr>
            <w:tcW w:w="121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3A4EE7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5.948</w:t>
            </w:r>
          </w:p>
        </w:tc>
        <w:tc>
          <w:tcPr>
            <w:tcW w:w="14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95E3B4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F14F50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126.000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208C60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2D7D101F" w14:textId="77777777">
        <w:tblPrEx>
          <w:tblCellMar>
            <w:top w:w="0" w:type="dxa"/>
            <w:bottom w:w="0" w:type="dxa"/>
          </w:tblCellMar>
        </w:tblPrEx>
        <w:tc>
          <w:tcPr>
            <w:tcW w:w="2487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D5D817A" w14:textId="77777777" w:rsidR="00AD0C00" w:rsidRDefault="00AD0C00"/>
        </w:tc>
        <w:tc>
          <w:tcPr>
            <w:tcW w:w="181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73CE64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031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65B448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.693</w:t>
            </w:r>
          </w:p>
        </w:tc>
        <w:tc>
          <w:tcPr>
            <w:tcW w:w="121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65FD55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6.233</w:t>
            </w:r>
            <w:r>
              <w:rPr>
                <w:vertAlign w:val="superscript"/>
              </w:rPr>
              <w:t>b</w:t>
            </w:r>
          </w:p>
        </w:tc>
        <w:tc>
          <w:tcPr>
            <w:tcW w:w="14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5893C1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CD2CFA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124.000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E75850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3451165F" w14:textId="77777777">
        <w:tblPrEx>
          <w:tblCellMar>
            <w:top w:w="0" w:type="dxa"/>
            <w:bottom w:w="0" w:type="dxa"/>
          </w:tblCellMar>
        </w:tblPrEx>
        <w:tc>
          <w:tcPr>
            <w:tcW w:w="2487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1E0401E" w14:textId="77777777" w:rsidR="00AD0C00" w:rsidRDefault="00AD0C00"/>
        </w:tc>
        <w:tc>
          <w:tcPr>
            <w:tcW w:w="181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30883F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031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8BC202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.427</w:t>
            </w:r>
          </w:p>
        </w:tc>
        <w:tc>
          <w:tcPr>
            <w:tcW w:w="121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42A6E8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6.510</w:t>
            </w:r>
          </w:p>
        </w:tc>
        <w:tc>
          <w:tcPr>
            <w:tcW w:w="14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AE02E3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5595AF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122.000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003293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5F517771" w14:textId="77777777">
        <w:tblPrEx>
          <w:tblCellMar>
            <w:top w:w="0" w:type="dxa"/>
            <w:bottom w:w="0" w:type="dxa"/>
          </w:tblCellMar>
        </w:tblPrEx>
        <w:tc>
          <w:tcPr>
            <w:tcW w:w="2487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5D409DD" w14:textId="77777777" w:rsidR="00AD0C00" w:rsidRDefault="00AD0C00"/>
        </w:tc>
        <w:tc>
          <w:tcPr>
            <w:tcW w:w="181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28B247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031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F0310D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.386</w:t>
            </w:r>
          </w:p>
        </w:tc>
        <w:tc>
          <w:tcPr>
            <w:tcW w:w="121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3AA14F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12.168</w:t>
            </w:r>
            <w:r>
              <w:rPr>
                <w:vertAlign w:val="superscript"/>
              </w:rPr>
              <w:t>c</w:t>
            </w:r>
          </w:p>
        </w:tc>
        <w:tc>
          <w:tcPr>
            <w:tcW w:w="14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EF35A8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8E44D8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97DEF4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71CE75C8" w14:textId="77777777">
        <w:tblPrEx>
          <w:tblCellMar>
            <w:top w:w="0" w:type="dxa"/>
            <w:bottom w:w="0" w:type="dxa"/>
          </w:tblCellMar>
        </w:tblPrEx>
        <w:tc>
          <w:tcPr>
            <w:tcW w:w="2487" w:type="dxa"/>
            <w:vMerge w:val="restart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360258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LOCATION1rostral2mid3caudal</w:t>
            </w:r>
          </w:p>
        </w:tc>
        <w:tc>
          <w:tcPr>
            <w:tcW w:w="181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A8CB96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031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3B2A7C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.018</w:t>
            </w:r>
          </w:p>
        </w:tc>
        <w:tc>
          <w:tcPr>
            <w:tcW w:w="121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7DC1A1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.291</w:t>
            </w:r>
          </w:p>
        </w:tc>
        <w:tc>
          <w:tcPr>
            <w:tcW w:w="14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1E1F49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47137F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126.000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67C18C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.883</w:t>
            </w:r>
          </w:p>
        </w:tc>
      </w:tr>
      <w:tr w:rsidR="00AD0C00" w14:paraId="2C88C312" w14:textId="77777777">
        <w:tblPrEx>
          <w:tblCellMar>
            <w:top w:w="0" w:type="dxa"/>
            <w:bottom w:w="0" w:type="dxa"/>
          </w:tblCellMar>
        </w:tblPrEx>
        <w:tc>
          <w:tcPr>
            <w:tcW w:w="2487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8897969" w14:textId="77777777" w:rsidR="00AD0C00" w:rsidRDefault="00AD0C00"/>
        </w:tc>
        <w:tc>
          <w:tcPr>
            <w:tcW w:w="181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D037F7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031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A3D0B2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.982</w:t>
            </w:r>
          </w:p>
        </w:tc>
        <w:tc>
          <w:tcPr>
            <w:tcW w:w="121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2E1059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.288</w:t>
            </w:r>
            <w:r>
              <w:rPr>
                <w:vertAlign w:val="superscript"/>
              </w:rPr>
              <w:t>b</w:t>
            </w:r>
          </w:p>
        </w:tc>
        <w:tc>
          <w:tcPr>
            <w:tcW w:w="14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D9F934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DE29B9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124.000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97870B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.885</w:t>
            </w:r>
          </w:p>
        </w:tc>
      </w:tr>
      <w:tr w:rsidR="00AD0C00" w14:paraId="7851C026" w14:textId="77777777">
        <w:tblPrEx>
          <w:tblCellMar>
            <w:top w:w="0" w:type="dxa"/>
            <w:bottom w:w="0" w:type="dxa"/>
          </w:tblCellMar>
        </w:tblPrEx>
        <w:tc>
          <w:tcPr>
            <w:tcW w:w="2487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5B051EC" w14:textId="77777777" w:rsidR="00AD0C00" w:rsidRDefault="00AD0C00"/>
        </w:tc>
        <w:tc>
          <w:tcPr>
            <w:tcW w:w="181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843900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031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2F9D08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.019</w:t>
            </w:r>
          </w:p>
        </w:tc>
        <w:tc>
          <w:tcPr>
            <w:tcW w:w="121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4C0F54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.284</w:t>
            </w:r>
          </w:p>
        </w:tc>
        <w:tc>
          <w:tcPr>
            <w:tcW w:w="14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98D72E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27E4C9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122.000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24DA8C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.888</w:t>
            </w:r>
          </w:p>
        </w:tc>
      </w:tr>
      <w:tr w:rsidR="00AD0C00" w14:paraId="2930BCDB" w14:textId="77777777">
        <w:tblPrEx>
          <w:tblCellMar>
            <w:top w:w="0" w:type="dxa"/>
            <w:bottom w:w="0" w:type="dxa"/>
          </w:tblCellMar>
        </w:tblPrEx>
        <w:tc>
          <w:tcPr>
            <w:tcW w:w="2487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3455F6D" w14:textId="77777777" w:rsidR="00AD0C00" w:rsidRDefault="00AD0C00"/>
        </w:tc>
        <w:tc>
          <w:tcPr>
            <w:tcW w:w="181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76ABF7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031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5406DE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.019</w:t>
            </w:r>
          </w:p>
        </w:tc>
        <w:tc>
          <w:tcPr>
            <w:tcW w:w="121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3C62FA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.588</w:t>
            </w:r>
            <w:r>
              <w:rPr>
                <w:vertAlign w:val="superscript"/>
              </w:rPr>
              <w:t>c</w:t>
            </w:r>
          </w:p>
        </w:tc>
        <w:tc>
          <w:tcPr>
            <w:tcW w:w="14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51F24F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6D9BE9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A7297A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.559</w:t>
            </w:r>
          </w:p>
        </w:tc>
      </w:tr>
      <w:tr w:rsidR="00AD0C00" w14:paraId="18A089B2" w14:textId="77777777">
        <w:tblPrEx>
          <w:tblCellMar>
            <w:top w:w="0" w:type="dxa"/>
            <w:bottom w:w="0" w:type="dxa"/>
          </w:tblCellMar>
        </w:tblPrEx>
        <w:tc>
          <w:tcPr>
            <w:tcW w:w="2487" w:type="dxa"/>
            <w:vMerge w:val="restart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DC9F99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GENOTYPE1WT2A53T * REGION1SN2VTA3CP</w:t>
            </w:r>
          </w:p>
        </w:tc>
        <w:tc>
          <w:tcPr>
            <w:tcW w:w="181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87831F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031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62218C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.093</w:t>
            </w:r>
          </w:p>
        </w:tc>
        <w:tc>
          <w:tcPr>
            <w:tcW w:w="121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51DD67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1.536</w:t>
            </w:r>
          </w:p>
        </w:tc>
        <w:tc>
          <w:tcPr>
            <w:tcW w:w="14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4B9B8A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3EE7AB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126.000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EE6D5B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.196</w:t>
            </w:r>
          </w:p>
        </w:tc>
      </w:tr>
      <w:tr w:rsidR="00AD0C00" w14:paraId="231659AC" w14:textId="77777777">
        <w:tblPrEx>
          <w:tblCellMar>
            <w:top w:w="0" w:type="dxa"/>
            <w:bottom w:w="0" w:type="dxa"/>
          </w:tblCellMar>
        </w:tblPrEx>
        <w:tc>
          <w:tcPr>
            <w:tcW w:w="2487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1CF3373" w14:textId="77777777" w:rsidR="00AD0C00" w:rsidRDefault="00AD0C00"/>
        </w:tc>
        <w:tc>
          <w:tcPr>
            <w:tcW w:w="181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4F5AF0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031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0494B4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.907</w:t>
            </w:r>
          </w:p>
        </w:tc>
        <w:tc>
          <w:tcPr>
            <w:tcW w:w="121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6D8EC0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1.550</w:t>
            </w:r>
            <w:r>
              <w:rPr>
                <w:vertAlign w:val="superscript"/>
              </w:rPr>
              <w:t>b</w:t>
            </w:r>
          </w:p>
        </w:tc>
        <w:tc>
          <w:tcPr>
            <w:tcW w:w="14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AE3CC9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02BB27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124.000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76A464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.192</w:t>
            </w:r>
          </w:p>
        </w:tc>
      </w:tr>
      <w:tr w:rsidR="00AD0C00" w14:paraId="7CB30722" w14:textId="77777777">
        <w:tblPrEx>
          <w:tblCellMar>
            <w:top w:w="0" w:type="dxa"/>
            <w:bottom w:w="0" w:type="dxa"/>
          </w:tblCellMar>
        </w:tblPrEx>
        <w:tc>
          <w:tcPr>
            <w:tcW w:w="2487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B7AF374" w14:textId="77777777" w:rsidR="00AD0C00" w:rsidRDefault="00AD0C00"/>
        </w:tc>
        <w:tc>
          <w:tcPr>
            <w:tcW w:w="181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6DA660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031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38A1AC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.102</w:t>
            </w:r>
          </w:p>
        </w:tc>
        <w:tc>
          <w:tcPr>
            <w:tcW w:w="121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432092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1.563</w:t>
            </w:r>
          </w:p>
        </w:tc>
        <w:tc>
          <w:tcPr>
            <w:tcW w:w="14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E95F43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9C77E2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122.000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540A97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.189</w:t>
            </w:r>
          </w:p>
        </w:tc>
      </w:tr>
      <w:tr w:rsidR="00AD0C00" w14:paraId="419B267C" w14:textId="77777777">
        <w:tblPrEx>
          <w:tblCellMar>
            <w:top w:w="0" w:type="dxa"/>
            <w:bottom w:w="0" w:type="dxa"/>
          </w:tblCellMar>
        </w:tblPrEx>
        <w:tc>
          <w:tcPr>
            <w:tcW w:w="2487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B25A4AD" w14:textId="77777777" w:rsidR="00AD0C00" w:rsidRDefault="00AD0C00"/>
        </w:tc>
        <w:tc>
          <w:tcPr>
            <w:tcW w:w="181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E2B6E7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031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339C18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.102</w:t>
            </w:r>
          </w:p>
        </w:tc>
        <w:tc>
          <w:tcPr>
            <w:tcW w:w="121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9C2C42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3.221</w:t>
            </w:r>
            <w:r>
              <w:rPr>
                <w:vertAlign w:val="superscript"/>
              </w:rPr>
              <w:t>c</w:t>
            </w:r>
          </w:p>
        </w:tc>
        <w:tc>
          <w:tcPr>
            <w:tcW w:w="14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FEB805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8A6FBE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91A50D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.047</w:t>
            </w:r>
          </w:p>
        </w:tc>
      </w:tr>
      <w:tr w:rsidR="00AD0C00" w14:paraId="6F940F03" w14:textId="77777777">
        <w:tblPrEx>
          <w:tblCellMar>
            <w:top w:w="0" w:type="dxa"/>
            <w:bottom w:w="0" w:type="dxa"/>
          </w:tblCellMar>
        </w:tblPrEx>
        <w:tc>
          <w:tcPr>
            <w:tcW w:w="2487" w:type="dxa"/>
            <w:vMerge w:val="restart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820449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GENOTYPE1WT2A5</w:t>
            </w:r>
            <w:r>
              <w:rPr>
                <w:rFonts w:ascii="Arial" w:eastAsia="Arial" w:hAnsi="Arial" w:cs="Arial"/>
                <w:color w:val="264A60"/>
              </w:rPr>
              <w:lastRenderedPageBreak/>
              <w:t>3T * LOCATION1rostral2mid3caudal</w:t>
            </w:r>
          </w:p>
        </w:tc>
        <w:tc>
          <w:tcPr>
            <w:tcW w:w="181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8F4B4D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lastRenderedPageBreak/>
              <w:t>Pillai's Trace</w:t>
            </w:r>
          </w:p>
        </w:tc>
        <w:tc>
          <w:tcPr>
            <w:tcW w:w="1031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EC98CE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.013</w:t>
            </w:r>
          </w:p>
        </w:tc>
        <w:tc>
          <w:tcPr>
            <w:tcW w:w="121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52FE8C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.202</w:t>
            </w:r>
          </w:p>
        </w:tc>
        <w:tc>
          <w:tcPr>
            <w:tcW w:w="14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A0269E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9A642B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126.000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A5A91B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.937</w:t>
            </w:r>
          </w:p>
        </w:tc>
      </w:tr>
      <w:tr w:rsidR="00AD0C00" w14:paraId="4EE89950" w14:textId="77777777">
        <w:tblPrEx>
          <w:tblCellMar>
            <w:top w:w="0" w:type="dxa"/>
            <w:bottom w:w="0" w:type="dxa"/>
          </w:tblCellMar>
        </w:tblPrEx>
        <w:tc>
          <w:tcPr>
            <w:tcW w:w="2487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E10CC85" w14:textId="77777777" w:rsidR="00AD0C00" w:rsidRDefault="00AD0C00"/>
        </w:tc>
        <w:tc>
          <w:tcPr>
            <w:tcW w:w="181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582C97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031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578523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.987</w:t>
            </w:r>
          </w:p>
        </w:tc>
        <w:tc>
          <w:tcPr>
            <w:tcW w:w="121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3F7F73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.199</w:t>
            </w:r>
            <w:r>
              <w:rPr>
                <w:vertAlign w:val="superscript"/>
              </w:rPr>
              <w:t>b</w:t>
            </w:r>
          </w:p>
        </w:tc>
        <w:tc>
          <w:tcPr>
            <w:tcW w:w="14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AD3683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B512BF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124.000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411835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.938</w:t>
            </w:r>
          </w:p>
        </w:tc>
      </w:tr>
      <w:tr w:rsidR="00AD0C00" w14:paraId="27409E9C" w14:textId="77777777">
        <w:tblPrEx>
          <w:tblCellMar>
            <w:top w:w="0" w:type="dxa"/>
            <w:bottom w:w="0" w:type="dxa"/>
          </w:tblCellMar>
        </w:tblPrEx>
        <w:tc>
          <w:tcPr>
            <w:tcW w:w="2487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C4E83CE" w14:textId="77777777" w:rsidR="00AD0C00" w:rsidRDefault="00AD0C00"/>
        </w:tc>
        <w:tc>
          <w:tcPr>
            <w:tcW w:w="181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B23455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031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327C35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.013</w:t>
            </w:r>
          </w:p>
        </w:tc>
        <w:tc>
          <w:tcPr>
            <w:tcW w:w="121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77EBFC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.197</w:t>
            </w:r>
          </w:p>
        </w:tc>
        <w:tc>
          <w:tcPr>
            <w:tcW w:w="14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490B5F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EA2DD2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122.000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90B72D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.940</w:t>
            </w:r>
          </w:p>
        </w:tc>
      </w:tr>
      <w:tr w:rsidR="00AD0C00" w14:paraId="6C6283BD" w14:textId="77777777">
        <w:tblPrEx>
          <w:tblCellMar>
            <w:top w:w="0" w:type="dxa"/>
            <w:bottom w:w="0" w:type="dxa"/>
          </w:tblCellMar>
        </w:tblPrEx>
        <w:tc>
          <w:tcPr>
            <w:tcW w:w="2487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511829D" w14:textId="77777777" w:rsidR="00AD0C00" w:rsidRDefault="00AD0C00"/>
        </w:tc>
        <w:tc>
          <w:tcPr>
            <w:tcW w:w="181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BCCA6D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031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52A406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.013</w:t>
            </w:r>
          </w:p>
        </w:tc>
        <w:tc>
          <w:tcPr>
            <w:tcW w:w="121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0F6952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.402</w:t>
            </w:r>
            <w:r>
              <w:rPr>
                <w:vertAlign w:val="superscript"/>
              </w:rPr>
              <w:t>c</w:t>
            </w:r>
          </w:p>
        </w:tc>
        <w:tc>
          <w:tcPr>
            <w:tcW w:w="14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EC3CC4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881CAD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64E7EC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.671</w:t>
            </w:r>
          </w:p>
        </w:tc>
      </w:tr>
      <w:tr w:rsidR="00AD0C00" w14:paraId="4C6EEE73" w14:textId="77777777">
        <w:tblPrEx>
          <w:tblCellMar>
            <w:top w:w="0" w:type="dxa"/>
            <w:bottom w:w="0" w:type="dxa"/>
          </w:tblCellMar>
        </w:tblPrEx>
        <w:tc>
          <w:tcPr>
            <w:tcW w:w="2487" w:type="dxa"/>
            <w:vMerge w:val="restart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A64D5A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REGION1SN2VTA3CP * LOCATION1rostral2mid3caudal</w:t>
            </w:r>
          </w:p>
        </w:tc>
        <w:tc>
          <w:tcPr>
            <w:tcW w:w="181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96477F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031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E5A85C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.092</w:t>
            </w:r>
          </w:p>
        </w:tc>
        <w:tc>
          <w:tcPr>
            <w:tcW w:w="121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1CB480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.758</w:t>
            </w:r>
          </w:p>
        </w:tc>
        <w:tc>
          <w:tcPr>
            <w:tcW w:w="14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E9851B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483093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126.000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206080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.641</w:t>
            </w:r>
          </w:p>
        </w:tc>
      </w:tr>
      <w:tr w:rsidR="00AD0C00" w14:paraId="573F7187" w14:textId="77777777">
        <w:tblPrEx>
          <w:tblCellMar>
            <w:top w:w="0" w:type="dxa"/>
            <w:bottom w:w="0" w:type="dxa"/>
          </w:tblCellMar>
        </w:tblPrEx>
        <w:tc>
          <w:tcPr>
            <w:tcW w:w="2487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6BE9FEC" w14:textId="77777777" w:rsidR="00AD0C00" w:rsidRDefault="00AD0C00"/>
        </w:tc>
        <w:tc>
          <w:tcPr>
            <w:tcW w:w="181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A09FB0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031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BEFEA4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.909</w:t>
            </w:r>
          </w:p>
        </w:tc>
        <w:tc>
          <w:tcPr>
            <w:tcW w:w="121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DFC4CA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.759</w:t>
            </w:r>
            <w:r>
              <w:rPr>
                <w:vertAlign w:val="superscript"/>
              </w:rPr>
              <w:t>b</w:t>
            </w:r>
          </w:p>
        </w:tc>
        <w:tc>
          <w:tcPr>
            <w:tcW w:w="14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314D9B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1F011E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124.000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1EC748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.639</w:t>
            </w:r>
          </w:p>
        </w:tc>
      </w:tr>
      <w:tr w:rsidR="00AD0C00" w14:paraId="3BB4D9B7" w14:textId="77777777">
        <w:tblPrEx>
          <w:tblCellMar>
            <w:top w:w="0" w:type="dxa"/>
            <w:bottom w:w="0" w:type="dxa"/>
          </w:tblCellMar>
        </w:tblPrEx>
        <w:tc>
          <w:tcPr>
            <w:tcW w:w="2487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7F32601" w14:textId="77777777" w:rsidR="00AD0C00" w:rsidRDefault="00AD0C00"/>
        </w:tc>
        <w:tc>
          <w:tcPr>
            <w:tcW w:w="181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605C5A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031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67CC14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.100</w:t>
            </w:r>
          </w:p>
        </w:tc>
        <w:tc>
          <w:tcPr>
            <w:tcW w:w="121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B10B02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.761</w:t>
            </w:r>
          </w:p>
        </w:tc>
        <w:tc>
          <w:tcPr>
            <w:tcW w:w="14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A432B8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DE8AB1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122.000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1F83FC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.638</w:t>
            </w:r>
          </w:p>
        </w:tc>
      </w:tr>
      <w:tr w:rsidR="00AD0C00" w14:paraId="1923B89C" w14:textId="77777777">
        <w:tblPrEx>
          <w:tblCellMar>
            <w:top w:w="0" w:type="dxa"/>
            <w:bottom w:w="0" w:type="dxa"/>
          </w:tblCellMar>
        </w:tblPrEx>
        <w:tc>
          <w:tcPr>
            <w:tcW w:w="2487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4112271" w14:textId="77777777" w:rsidR="00AD0C00" w:rsidRDefault="00AD0C00"/>
        </w:tc>
        <w:tc>
          <w:tcPr>
            <w:tcW w:w="181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062FE2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031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0BDD5D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.093</w:t>
            </w:r>
          </w:p>
        </w:tc>
        <w:tc>
          <w:tcPr>
            <w:tcW w:w="121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DC2977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1.468</w:t>
            </w:r>
            <w:r>
              <w:rPr>
                <w:vertAlign w:val="superscript"/>
              </w:rPr>
              <w:t>c</w:t>
            </w:r>
          </w:p>
        </w:tc>
        <w:tc>
          <w:tcPr>
            <w:tcW w:w="14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D3986B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2F14C2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E0461A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.222</w:t>
            </w:r>
          </w:p>
        </w:tc>
      </w:tr>
      <w:tr w:rsidR="00AD0C00" w14:paraId="5F19F0E6" w14:textId="77777777">
        <w:tblPrEx>
          <w:tblCellMar>
            <w:top w:w="0" w:type="dxa"/>
            <w:bottom w:w="0" w:type="dxa"/>
          </w:tblCellMar>
        </w:tblPrEx>
        <w:tc>
          <w:tcPr>
            <w:tcW w:w="2487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0A6E0A3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GENOTYPE1WT2A53T * REGION1SN2VTA3CP * LOCATION1rostral2mid3caudal</w:t>
            </w:r>
          </w:p>
        </w:tc>
        <w:tc>
          <w:tcPr>
            <w:tcW w:w="181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A89EB9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031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820E2D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.070</w:t>
            </w:r>
          </w:p>
        </w:tc>
        <w:tc>
          <w:tcPr>
            <w:tcW w:w="121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0AC29A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.567</w:t>
            </w:r>
          </w:p>
        </w:tc>
        <w:tc>
          <w:tcPr>
            <w:tcW w:w="14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7C6BEB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E8E49A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126.000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3AD015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.803</w:t>
            </w:r>
          </w:p>
        </w:tc>
      </w:tr>
      <w:tr w:rsidR="00AD0C00" w14:paraId="55A52976" w14:textId="77777777">
        <w:tblPrEx>
          <w:tblCellMar>
            <w:top w:w="0" w:type="dxa"/>
            <w:bottom w:w="0" w:type="dxa"/>
          </w:tblCellMar>
        </w:tblPrEx>
        <w:tc>
          <w:tcPr>
            <w:tcW w:w="2487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13B9687" w14:textId="77777777" w:rsidR="00AD0C00" w:rsidRDefault="00AD0C00"/>
        </w:tc>
        <w:tc>
          <w:tcPr>
            <w:tcW w:w="181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60A6CE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031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9005B5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.931</w:t>
            </w:r>
          </w:p>
        </w:tc>
        <w:tc>
          <w:tcPr>
            <w:tcW w:w="121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DBD0F3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.563</w:t>
            </w:r>
            <w:r>
              <w:rPr>
                <w:vertAlign w:val="superscript"/>
              </w:rPr>
              <w:t>b</w:t>
            </w:r>
          </w:p>
        </w:tc>
        <w:tc>
          <w:tcPr>
            <w:tcW w:w="14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8FD9F6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4D9E86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124.000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6B555B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.807</w:t>
            </w:r>
          </w:p>
        </w:tc>
      </w:tr>
      <w:tr w:rsidR="00AD0C00" w14:paraId="1A5A2E0C" w14:textId="77777777">
        <w:tblPrEx>
          <w:tblCellMar>
            <w:top w:w="0" w:type="dxa"/>
            <w:bottom w:w="0" w:type="dxa"/>
          </w:tblCellMar>
        </w:tblPrEx>
        <w:tc>
          <w:tcPr>
            <w:tcW w:w="2487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C347C9E" w14:textId="77777777" w:rsidR="00AD0C00" w:rsidRDefault="00AD0C00"/>
        </w:tc>
        <w:tc>
          <w:tcPr>
            <w:tcW w:w="181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49D90B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031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BC4A13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.073</w:t>
            </w:r>
          </w:p>
        </w:tc>
        <w:tc>
          <w:tcPr>
            <w:tcW w:w="121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16A207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.558</w:t>
            </w:r>
          </w:p>
        </w:tc>
        <w:tc>
          <w:tcPr>
            <w:tcW w:w="14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F6D1CF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7FD53E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122.000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C88776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.810</w:t>
            </w:r>
          </w:p>
        </w:tc>
      </w:tr>
      <w:tr w:rsidR="00AD0C00" w14:paraId="723A60BB" w14:textId="77777777">
        <w:tblPrEx>
          <w:tblCellMar>
            <w:top w:w="0" w:type="dxa"/>
            <w:bottom w:w="0" w:type="dxa"/>
          </w:tblCellMar>
        </w:tblPrEx>
        <w:tc>
          <w:tcPr>
            <w:tcW w:w="2487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0A544AD" w14:textId="77777777" w:rsidR="00AD0C00" w:rsidRDefault="00AD0C00"/>
        </w:tc>
        <w:tc>
          <w:tcPr>
            <w:tcW w:w="1819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2F484AC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031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036AB64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.061</w:t>
            </w:r>
          </w:p>
        </w:tc>
        <w:tc>
          <w:tcPr>
            <w:tcW w:w="1213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2FDE80E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.965</w:t>
            </w:r>
            <w:r>
              <w:rPr>
                <w:vertAlign w:val="superscript"/>
              </w:rPr>
              <w:t>c</w:t>
            </w:r>
          </w:p>
        </w:tc>
        <w:tc>
          <w:tcPr>
            <w:tcW w:w="1410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0604EF7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0663B39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63.000</w:t>
            </w:r>
          </w:p>
        </w:tc>
        <w:tc>
          <w:tcPr>
            <w:tcW w:w="1031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39EDC8B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.433</w:t>
            </w:r>
          </w:p>
        </w:tc>
      </w:tr>
      <w:tr w:rsidR="00F73016" w14:paraId="3B444B6F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0022" w:type="dxa"/>
            <w:gridSpan w:val="7"/>
            <w:shd w:val="clear" w:color="auto" w:fill="FFFFFF"/>
          </w:tcPr>
          <w:p w14:paraId="449DEBFB" w14:textId="77777777" w:rsidR="00AD0C00" w:rsidRDefault="00000000">
            <w:r>
              <w:rPr>
                <w:rFonts w:ascii="Arial" w:eastAsia="Arial" w:hAnsi="Arial" w:cs="Arial"/>
                <w:color w:val="010205"/>
              </w:rPr>
              <w:t>a. Design: Intercept + GENOTYPE1WT2A53T + REGION1SN2VTA3CP + LOCATION1rostral2mid3caudal + GENOTYPE1WT2A53T * REGION1SN2VTA3CP + GENOTYPE1WT2A53T * LOCATION1rostral2mid3caudal + REGION1SN2VTA3CP * LOCATION1rostral2mid3caudal + GENOTYPE1WT2A53T * REGION1SN2VTA3CP * LOCATION1rostral2mid3caudal</w:t>
            </w:r>
          </w:p>
        </w:tc>
      </w:tr>
      <w:tr w:rsidR="00F73016" w14:paraId="4B9E4E77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0022" w:type="dxa"/>
            <w:gridSpan w:val="7"/>
            <w:shd w:val="clear" w:color="auto" w:fill="FFFFFF"/>
          </w:tcPr>
          <w:p w14:paraId="460EB997" w14:textId="77777777" w:rsidR="00AD0C00" w:rsidRDefault="00000000">
            <w:r>
              <w:rPr>
                <w:rFonts w:ascii="Arial" w:eastAsia="Arial" w:hAnsi="Arial" w:cs="Arial"/>
                <w:color w:val="010205"/>
              </w:rPr>
              <w:t>b. Exact statistic</w:t>
            </w:r>
          </w:p>
        </w:tc>
      </w:tr>
      <w:tr w:rsidR="00F73016" w14:paraId="4EDA7194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0022" w:type="dxa"/>
            <w:gridSpan w:val="7"/>
            <w:shd w:val="clear" w:color="auto" w:fill="FFFFFF"/>
          </w:tcPr>
          <w:p w14:paraId="13351016" w14:textId="77777777" w:rsidR="00AD0C00" w:rsidRDefault="00000000">
            <w:r>
              <w:rPr>
                <w:rFonts w:ascii="Arial" w:eastAsia="Arial" w:hAnsi="Arial" w:cs="Arial"/>
                <w:color w:val="010205"/>
              </w:rPr>
              <w:t>c. The statistic is an upper bound on F that yields a lower bound on the significance level.</w:t>
            </w:r>
          </w:p>
        </w:tc>
      </w:tr>
    </w:tbl>
    <w:p w14:paraId="2D441907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49"/>
        <w:gridCol w:w="1862"/>
        <w:gridCol w:w="1404"/>
        <w:gridCol w:w="974"/>
        <w:gridCol w:w="1404"/>
        <w:gridCol w:w="1060"/>
        <w:gridCol w:w="974"/>
      </w:tblGrid>
      <w:tr w:rsidR="00F73016" w14:paraId="6D779F9F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0027" w:type="dxa"/>
            <w:gridSpan w:val="7"/>
            <w:shd w:val="clear" w:color="auto" w:fill="FFFFFF"/>
            <w:vAlign w:val="center"/>
          </w:tcPr>
          <w:p w14:paraId="2880E85A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Tests of Between-Subjects Effects</w:t>
            </w:r>
          </w:p>
        </w:tc>
      </w:tr>
      <w:tr w:rsidR="00AD0C00" w14:paraId="758A1B5D" w14:textId="77777777">
        <w:tblPrEx>
          <w:tblCellMar>
            <w:top w:w="0" w:type="dxa"/>
            <w:bottom w:w="0" w:type="dxa"/>
          </w:tblCellMar>
        </w:tblPrEx>
        <w:tc>
          <w:tcPr>
            <w:tcW w:w="2349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213386A2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Source</w:t>
            </w:r>
          </w:p>
        </w:tc>
        <w:tc>
          <w:tcPr>
            <w:tcW w:w="1862" w:type="dxa"/>
            <w:tcBorders>
              <w:top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50C0AFAB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1404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0B202384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Type III Sum of Squares</w:t>
            </w:r>
          </w:p>
        </w:tc>
        <w:tc>
          <w:tcPr>
            <w:tcW w:w="974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6AFF441C" w14:textId="77777777" w:rsidR="00AD0C00" w:rsidRDefault="00000000">
            <w:pPr>
              <w:spacing w:before="10" w:after="10"/>
              <w:ind w:left="30" w:right="40"/>
              <w:jc w:val="center"/>
            </w:pPr>
            <w:proofErr w:type="spellStart"/>
            <w:r>
              <w:rPr>
                <w:rFonts w:ascii="Arial" w:eastAsia="Arial" w:hAnsi="Arial" w:cs="Arial"/>
                <w:color w:val="264A60"/>
              </w:rPr>
              <w:t>df</w:t>
            </w:r>
            <w:proofErr w:type="spellEnd"/>
          </w:p>
        </w:tc>
        <w:tc>
          <w:tcPr>
            <w:tcW w:w="1404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5DE4D91C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Mean Square</w:t>
            </w:r>
          </w:p>
        </w:tc>
        <w:tc>
          <w:tcPr>
            <w:tcW w:w="1060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2F69F997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F</w:t>
            </w:r>
          </w:p>
        </w:tc>
        <w:tc>
          <w:tcPr>
            <w:tcW w:w="974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0F98D759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Sig.</w:t>
            </w:r>
          </w:p>
        </w:tc>
      </w:tr>
      <w:tr w:rsidR="00AD0C00" w14:paraId="4B84C849" w14:textId="77777777">
        <w:tblPrEx>
          <w:tblCellMar>
            <w:top w:w="0" w:type="dxa"/>
            <w:bottom w:w="0" w:type="dxa"/>
          </w:tblCellMar>
        </w:tblPrEx>
        <w:tc>
          <w:tcPr>
            <w:tcW w:w="2349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E48BB2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Corrected Model</w:t>
            </w:r>
          </w:p>
        </w:tc>
        <w:tc>
          <w:tcPr>
            <w:tcW w:w="1862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741282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1404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9AF321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517873.988</w:t>
            </w:r>
            <w:r>
              <w:rPr>
                <w:vertAlign w:val="superscript"/>
              </w:rPr>
              <w:t>a</w:t>
            </w:r>
          </w:p>
        </w:tc>
        <w:tc>
          <w:tcPr>
            <w:tcW w:w="974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121A43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17</w:t>
            </w:r>
          </w:p>
        </w:tc>
        <w:tc>
          <w:tcPr>
            <w:tcW w:w="1404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2A51E8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30463.176</w:t>
            </w:r>
          </w:p>
        </w:tc>
        <w:tc>
          <w:tcPr>
            <w:tcW w:w="1060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3901CD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7.499</w:t>
            </w:r>
          </w:p>
        </w:tc>
        <w:tc>
          <w:tcPr>
            <w:tcW w:w="974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AB060F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24B82AD1" w14:textId="77777777">
        <w:tblPrEx>
          <w:tblCellMar>
            <w:top w:w="0" w:type="dxa"/>
            <w:bottom w:w="0" w:type="dxa"/>
          </w:tblCellMar>
        </w:tblPrEx>
        <w:tc>
          <w:tcPr>
            <w:tcW w:w="2349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0046938" w14:textId="77777777" w:rsidR="00AD0C00" w:rsidRDefault="00AD0C00"/>
        </w:tc>
        <w:tc>
          <w:tcPr>
            <w:tcW w:w="186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44554E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1404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2D5CC7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29830.722</w:t>
            </w:r>
            <w:r>
              <w:rPr>
                <w:vertAlign w:val="superscript"/>
              </w:rPr>
              <w:t>b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F111EA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17</w:t>
            </w:r>
          </w:p>
        </w:tc>
        <w:tc>
          <w:tcPr>
            <w:tcW w:w="140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ED20CF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1754.748</w:t>
            </w:r>
          </w:p>
        </w:tc>
        <w:tc>
          <w:tcPr>
            <w:tcW w:w="106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B47415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30.147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7A2342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1C823318" w14:textId="77777777">
        <w:tblPrEx>
          <w:tblCellMar>
            <w:top w:w="0" w:type="dxa"/>
            <w:bottom w:w="0" w:type="dxa"/>
          </w:tblCellMar>
        </w:tblPrEx>
        <w:tc>
          <w:tcPr>
            <w:tcW w:w="2349" w:type="dxa"/>
            <w:vMerge w:val="restart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84F5BA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Intercept</w:t>
            </w:r>
          </w:p>
        </w:tc>
        <w:tc>
          <w:tcPr>
            <w:tcW w:w="186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77B292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140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AE7563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2482902.789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7E3AF5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  <w:tc>
          <w:tcPr>
            <w:tcW w:w="140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4CB306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2482902.789</w:t>
            </w:r>
          </w:p>
        </w:tc>
        <w:tc>
          <w:tcPr>
            <w:tcW w:w="106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20D441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611.192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1FA5B0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4DA37CF4" w14:textId="77777777">
        <w:tblPrEx>
          <w:tblCellMar>
            <w:top w:w="0" w:type="dxa"/>
            <w:bottom w:w="0" w:type="dxa"/>
          </w:tblCellMar>
        </w:tblPrEx>
        <w:tc>
          <w:tcPr>
            <w:tcW w:w="2349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9EEF19D" w14:textId="77777777" w:rsidR="00AD0C00" w:rsidRDefault="00AD0C00"/>
        </w:tc>
        <w:tc>
          <w:tcPr>
            <w:tcW w:w="186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EB8025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1404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43E38B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161585.525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2139DF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  <w:tc>
          <w:tcPr>
            <w:tcW w:w="140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5A0483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161585.525</w:t>
            </w:r>
          </w:p>
        </w:tc>
        <w:tc>
          <w:tcPr>
            <w:tcW w:w="106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0FEB83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2776.093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6ED6E0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1157486B" w14:textId="77777777">
        <w:tblPrEx>
          <w:tblCellMar>
            <w:top w:w="0" w:type="dxa"/>
            <w:bottom w:w="0" w:type="dxa"/>
          </w:tblCellMar>
        </w:tblPrEx>
        <w:tc>
          <w:tcPr>
            <w:tcW w:w="2349" w:type="dxa"/>
            <w:vMerge w:val="restart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3FD782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GENOTYPE1WT2A53T</w:t>
            </w:r>
          </w:p>
        </w:tc>
        <w:tc>
          <w:tcPr>
            <w:tcW w:w="186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DF65B8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140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F217C0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420794.079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2A0888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  <w:tc>
          <w:tcPr>
            <w:tcW w:w="140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3A2E82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420794.079</w:t>
            </w:r>
          </w:p>
        </w:tc>
        <w:tc>
          <w:tcPr>
            <w:tcW w:w="106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BB202A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103.583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71CA79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667F77F7" w14:textId="77777777">
        <w:tblPrEx>
          <w:tblCellMar>
            <w:top w:w="0" w:type="dxa"/>
            <w:bottom w:w="0" w:type="dxa"/>
          </w:tblCellMar>
        </w:tblPrEx>
        <w:tc>
          <w:tcPr>
            <w:tcW w:w="2349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C81F98D" w14:textId="77777777" w:rsidR="00AD0C00" w:rsidRDefault="00AD0C00"/>
        </w:tc>
        <w:tc>
          <w:tcPr>
            <w:tcW w:w="186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14F776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1404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0A49AC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28758.583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5D3E2B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  <w:tc>
          <w:tcPr>
            <w:tcW w:w="140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CADAB3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28758.583</w:t>
            </w:r>
          </w:p>
        </w:tc>
        <w:tc>
          <w:tcPr>
            <w:tcW w:w="106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D8F7A2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494.082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44D59E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032E5A7A" w14:textId="77777777">
        <w:tblPrEx>
          <w:tblCellMar>
            <w:top w:w="0" w:type="dxa"/>
            <w:bottom w:w="0" w:type="dxa"/>
          </w:tblCellMar>
        </w:tblPrEx>
        <w:tc>
          <w:tcPr>
            <w:tcW w:w="2349" w:type="dxa"/>
            <w:vMerge w:val="restart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32A38A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REGION1SN2VTA3CP</w:t>
            </w:r>
          </w:p>
        </w:tc>
        <w:tc>
          <w:tcPr>
            <w:tcW w:w="186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5CBB35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140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2ACAAB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55263.972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51DDD3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  <w:tc>
          <w:tcPr>
            <w:tcW w:w="140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5BD2DD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27631.986</w:t>
            </w:r>
          </w:p>
        </w:tc>
        <w:tc>
          <w:tcPr>
            <w:tcW w:w="106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593C82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6.802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171509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.002</w:t>
            </w:r>
          </w:p>
        </w:tc>
      </w:tr>
      <w:tr w:rsidR="00AD0C00" w14:paraId="597E9806" w14:textId="77777777">
        <w:tblPrEx>
          <w:tblCellMar>
            <w:top w:w="0" w:type="dxa"/>
            <w:bottom w:w="0" w:type="dxa"/>
          </w:tblCellMar>
        </w:tblPrEx>
        <w:tc>
          <w:tcPr>
            <w:tcW w:w="2349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45199B8" w14:textId="77777777" w:rsidR="00AD0C00" w:rsidRDefault="00AD0C00"/>
        </w:tc>
        <w:tc>
          <w:tcPr>
            <w:tcW w:w="186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982DF7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1404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CC2DA5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367.634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A3F828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  <w:tc>
          <w:tcPr>
            <w:tcW w:w="140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17FCBC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183.817</w:t>
            </w:r>
          </w:p>
        </w:tc>
        <w:tc>
          <w:tcPr>
            <w:tcW w:w="106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EB9CE3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3.158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927DE0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.049</w:t>
            </w:r>
          </w:p>
        </w:tc>
      </w:tr>
      <w:tr w:rsidR="00AD0C00" w14:paraId="4407741B" w14:textId="77777777">
        <w:tblPrEx>
          <w:tblCellMar>
            <w:top w:w="0" w:type="dxa"/>
            <w:bottom w:w="0" w:type="dxa"/>
          </w:tblCellMar>
        </w:tblPrEx>
        <w:tc>
          <w:tcPr>
            <w:tcW w:w="2349" w:type="dxa"/>
            <w:vMerge w:val="restart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89B0F5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LOCATION1rostral2mid3caudal</w:t>
            </w:r>
          </w:p>
        </w:tc>
        <w:tc>
          <w:tcPr>
            <w:tcW w:w="186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FA7A14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140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CE29DC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2692.534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CCC6AC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  <w:tc>
          <w:tcPr>
            <w:tcW w:w="140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928719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1346.267</w:t>
            </w:r>
          </w:p>
        </w:tc>
        <w:tc>
          <w:tcPr>
            <w:tcW w:w="106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F9B656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.331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78E2AA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.719</w:t>
            </w:r>
          </w:p>
        </w:tc>
      </w:tr>
      <w:tr w:rsidR="00AD0C00" w14:paraId="1B17A1B9" w14:textId="77777777">
        <w:tblPrEx>
          <w:tblCellMar>
            <w:top w:w="0" w:type="dxa"/>
            <w:bottom w:w="0" w:type="dxa"/>
          </w:tblCellMar>
        </w:tblPrEx>
        <w:tc>
          <w:tcPr>
            <w:tcW w:w="2349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CFDFA0F" w14:textId="77777777" w:rsidR="00AD0C00" w:rsidRDefault="00AD0C00"/>
        </w:tc>
        <w:tc>
          <w:tcPr>
            <w:tcW w:w="186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66F11E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1404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E0DA51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9.018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C83B16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  <w:tc>
          <w:tcPr>
            <w:tcW w:w="140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339D04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4.509</w:t>
            </w:r>
          </w:p>
        </w:tc>
        <w:tc>
          <w:tcPr>
            <w:tcW w:w="106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BF70FA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.077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01F47F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.926</w:t>
            </w:r>
          </w:p>
        </w:tc>
      </w:tr>
      <w:tr w:rsidR="00AD0C00" w14:paraId="7EF3485D" w14:textId="77777777">
        <w:tblPrEx>
          <w:tblCellMar>
            <w:top w:w="0" w:type="dxa"/>
            <w:bottom w:w="0" w:type="dxa"/>
          </w:tblCellMar>
        </w:tblPrEx>
        <w:tc>
          <w:tcPr>
            <w:tcW w:w="2349" w:type="dxa"/>
            <w:vMerge w:val="restart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4A4006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GENOTYPE1WT2A53T * REGION1SN2VTA3CP</w:t>
            </w:r>
          </w:p>
        </w:tc>
        <w:tc>
          <w:tcPr>
            <w:tcW w:w="186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2AFA90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140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7F58F3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25062.873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284515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  <w:tc>
          <w:tcPr>
            <w:tcW w:w="140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930D24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12531.436</w:t>
            </w:r>
          </w:p>
        </w:tc>
        <w:tc>
          <w:tcPr>
            <w:tcW w:w="106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0FF50D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3.085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DCE508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.053</w:t>
            </w:r>
          </w:p>
        </w:tc>
      </w:tr>
      <w:tr w:rsidR="00AD0C00" w14:paraId="46342239" w14:textId="77777777">
        <w:tblPrEx>
          <w:tblCellMar>
            <w:top w:w="0" w:type="dxa"/>
            <w:bottom w:w="0" w:type="dxa"/>
          </w:tblCellMar>
        </w:tblPrEx>
        <w:tc>
          <w:tcPr>
            <w:tcW w:w="2349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62C2061" w14:textId="77777777" w:rsidR="00AD0C00" w:rsidRDefault="00AD0C00"/>
        </w:tc>
        <w:tc>
          <w:tcPr>
            <w:tcW w:w="186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5E3082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1404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1BD5F2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105.379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8F7DC4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  <w:tc>
          <w:tcPr>
            <w:tcW w:w="140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7CAF88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52.689</w:t>
            </w:r>
          </w:p>
        </w:tc>
        <w:tc>
          <w:tcPr>
            <w:tcW w:w="106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0ACE70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.905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428A44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.410</w:t>
            </w:r>
          </w:p>
        </w:tc>
      </w:tr>
      <w:tr w:rsidR="00AD0C00" w14:paraId="22852FCF" w14:textId="77777777">
        <w:tblPrEx>
          <w:tblCellMar>
            <w:top w:w="0" w:type="dxa"/>
            <w:bottom w:w="0" w:type="dxa"/>
          </w:tblCellMar>
        </w:tblPrEx>
        <w:tc>
          <w:tcPr>
            <w:tcW w:w="2349" w:type="dxa"/>
            <w:vMerge w:val="restart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911AF0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GENOTYPE1WT2A53T * LOCATION1rostral2mid3caudal</w:t>
            </w:r>
          </w:p>
        </w:tc>
        <w:tc>
          <w:tcPr>
            <w:tcW w:w="186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674CD4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140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9F4E56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123.042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3127A5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  <w:tc>
          <w:tcPr>
            <w:tcW w:w="140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6ED0D9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61.521</w:t>
            </w:r>
          </w:p>
        </w:tc>
        <w:tc>
          <w:tcPr>
            <w:tcW w:w="106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F3012F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.015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25503F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.985</w:t>
            </w:r>
          </w:p>
        </w:tc>
      </w:tr>
      <w:tr w:rsidR="00AD0C00" w14:paraId="03BB39E3" w14:textId="77777777">
        <w:tblPrEx>
          <w:tblCellMar>
            <w:top w:w="0" w:type="dxa"/>
            <w:bottom w:w="0" w:type="dxa"/>
          </w:tblCellMar>
        </w:tblPrEx>
        <w:tc>
          <w:tcPr>
            <w:tcW w:w="2349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A87EA51" w14:textId="77777777" w:rsidR="00AD0C00" w:rsidRDefault="00AD0C00"/>
        </w:tc>
        <w:tc>
          <w:tcPr>
            <w:tcW w:w="186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B35289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1404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1645DF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45.209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276810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  <w:tc>
          <w:tcPr>
            <w:tcW w:w="140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742079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22.605</w:t>
            </w:r>
          </w:p>
        </w:tc>
        <w:tc>
          <w:tcPr>
            <w:tcW w:w="106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B2A48A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.388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0331BB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.680</w:t>
            </w:r>
          </w:p>
        </w:tc>
      </w:tr>
      <w:tr w:rsidR="00AD0C00" w14:paraId="69486A55" w14:textId="77777777">
        <w:tblPrEx>
          <w:tblCellMar>
            <w:top w:w="0" w:type="dxa"/>
            <w:bottom w:w="0" w:type="dxa"/>
          </w:tblCellMar>
        </w:tblPrEx>
        <w:tc>
          <w:tcPr>
            <w:tcW w:w="2349" w:type="dxa"/>
            <w:vMerge w:val="restart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0A87D5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REGION1SN2VTA3CP * LOCATION1rostral2mid3caudal</w:t>
            </w:r>
          </w:p>
        </w:tc>
        <w:tc>
          <w:tcPr>
            <w:tcW w:w="186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ADDAEE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140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58B992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1839.532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77F40B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</w:t>
            </w:r>
          </w:p>
        </w:tc>
        <w:tc>
          <w:tcPr>
            <w:tcW w:w="140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7E2744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459.883</w:t>
            </w:r>
          </w:p>
        </w:tc>
        <w:tc>
          <w:tcPr>
            <w:tcW w:w="106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59308A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.113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4BEDD9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.977</w:t>
            </w:r>
          </w:p>
        </w:tc>
      </w:tr>
      <w:tr w:rsidR="00AD0C00" w14:paraId="6F3965BD" w14:textId="77777777">
        <w:tblPrEx>
          <w:tblCellMar>
            <w:top w:w="0" w:type="dxa"/>
            <w:bottom w:w="0" w:type="dxa"/>
          </w:tblCellMar>
        </w:tblPrEx>
        <w:tc>
          <w:tcPr>
            <w:tcW w:w="2349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A2435B8" w14:textId="77777777" w:rsidR="00AD0C00" w:rsidRDefault="00AD0C00"/>
        </w:tc>
        <w:tc>
          <w:tcPr>
            <w:tcW w:w="186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A2D8A7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1404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025E10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285.366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836B5A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</w:t>
            </w:r>
          </w:p>
        </w:tc>
        <w:tc>
          <w:tcPr>
            <w:tcW w:w="140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5E418B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71.341</w:t>
            </w:r>
          </w:p>
        </w:tc>
        <w:tc>
          <w:tcPr>
            <w:tcW w:w="106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A951C2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1.226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5656DF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.309</w:t>
            </w:r>
          </w:p>
        </w:tc>
      </w:tr>
      <w:tr w:rsidR="00AD0C00" w14:paraId="27D55139" w14:textId="77777777">
        <w:tblPrEx>
          <w:tblCellMar>
            <w:top w:w="0" w:type="dxa"/>
            <w:bottom w:w="0" w:type="dxa"/>
          </w:tblCellMar>
        </w:tblPrEx>
        <w:tc>
          <w:tcPr>
            <w:tcW w:w="2349" w:type="dxa"/>
            <w:vMerge w:val="restart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800F3E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GENOTYPE1WT2A53T * REGION1SN2VTA3CP * LOCATION1rostral2mid3caudal</w:t>
            </w:r>
          </w:p>
        </w:tc>
        <w:tc>
          <w:tcPr>
            <w:tcW w:w="186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799C2A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140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0CD636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3106.951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26C0F8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</w:t>
            </w:r>
          </w:p>
        </w:tc>
        <w:tc>
          <w:tcPr>
            <w:tcW w:w="140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69BCFE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776.738</w:t>
            </w:r>
          </w:p>
        </w:tc>
        <w:tc>
          <w:tcPr>
            <w:tcW w:w="106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284D84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.191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D699DB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.942</w:t>
            </w:r>
          </w:p>
        </w:tc>
      </w:tr>
      <w:tr w:rsidR="00AD0C00" w14:paraId="30098B46" w14:textId="77777777">
        <w:tblPrEx>
          <w:tblCellMar>
            <w:top w:w="0" w:type="dxa"/>
            <w:bottom w:w="0" w:type="dxa"/>
          </w:tblCellMar>
        </w:tblPrEx>
        <w:tc>
          <w:tcPr>
            <w:tcW w:w="2349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D99D152" w14:textId="77777777" w:rsidR="00AD0C00" w:rsidRDefault="00AD0C00"/>
        </w:tc>
        <w:tc>
          <w:tcPr>
            <w:tcW w:w="186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10019E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1404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BEF322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210.012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262C2B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</w:t>
            </w:r>
          </w:p>
        </w:tc>
        <w:tc>
          <w:tcPr>
            <w:tcW w:w="140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1D52FE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52.503</w:t>
            </w:r>
          </w:p>
        </w:tc>
        <w:tc>
          <w:tcPr>
            <w:tcW w:w="106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A9AFAE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.902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697FE7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.468</w:t>
            </w:r>
          </w:p>
        </w:tc>
      </w:tr>
      <w:tr w:rsidR="00AD0C00" w14:paraId="5459DD1E" w14:textId="77777777">
        <w:tblPrEx>
          <w:tblCellMar>
            <w:top w:w="0" w:type="dxa"/>
            <w:bottom w:w="0" w:type="dxa"/>
          </w:tblCellMar>
        </w:tblPrEx>
        <w:tc>
          <w:tcPr>
            <w:tcW w:w="2349" w:type="dxa"/>
            <w:vMerge w:val="restart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930BBD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86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DA2346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140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2C0B6B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255930.635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62E9B3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  <w:tc>
          <w:tcPr>
            <w:tcW w:w="140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50670A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4062.391</w:t>
            </w:r>
          </w:p>
        </w:tc>
        <w:tc>
          <w:tcPr>
            <w:tcW w:w="106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31D0D1D" w14:textId="77777777" w:rsidR="00AD0C00" w:rsidRDefault="00AD0C00"/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C8CE5D4" w14:textId="77777777" w:rsidR="00AD0C00" w:rsidRDefault="00AD0C00"/>
        </w:tc>
      </w:tr>
      <w:tr w:rsidR="00AD0C00" w14:paraId="68E5FEBD" w14:textId="77777777">
        <w:tblPrEx>
          <w:tblCellMar>
            <w:top w:w="0" w:type="dxa"/>
            <w:bottom w:w="0" w:type="dxa"/>
          </w:tblCellMar>
        </w:tblPrEx>
        <w:tc>
          <w:tcPr>
            <w:tcW w:w="2349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6849F58" w14:textId="77777777" w:rsidR="00AD0C00" w:rsidRDefault="00AD0C00"/>
        </w:tc>
        <w:tc>
          <w:tcPr>
            <w:tcW w:w="186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8E1A57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1404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395D6C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3666.984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65D05E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  <w:tc>
          <w:tcPr>
            <w:tcW w:w="140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9B7590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58.206</w:t>
            </w:r>
          </w:p>
        </w:tc>
        <w:tc>
          <w:tcPr>
            <w:tcW w:w="106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9E089DC" w14:textId="77777777" w:rsidR="00AD0C00" w:rsidRDefault="00AD0C00"/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615AEF6" w14:textId="77777777" w:rsidR="00AD0C00" w:rsidRDefault="00AD0C00"/>
        </w:tc>
      </w:tr>
      <w:tr w:rsidR="00AD0C00" w14:paraId="0E20B774" w14:textId="77777777">
        <w:tblPrEx>
          <w:tblCellMar>
            <w:top w:w="0" w:type="dxa"/>
            <w:bottom w:w="0" w:type="dxa"/>
          </w:tblCellMar>
        </w:tblPrEx>
        <w:tc>
          <w:tcPr>
            <w:tcW w:w="2349" w:type="dxa"/>
            <w:vMerge w:val="restart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A6A7DA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  <w:tc>
          <w:tcPr>
            <w:tcW w:w="186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263B6E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140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66C951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3522987.39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2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EA0265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lastRenderedPageBreak/>
              <w:t>81</w:t>
            </w:r>
          </w:p>
        </w:tc>
        <w:tc>
          <w:tcPr>
            <w:tcW w:w="140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0EAA32E" w14:textId="77777777" w:rsidR="00AD0C00" w:rsidRDefault="00AD0C00"/>
        </w:tc>
        <w:tc>
          <w:tcPr>
            <w:tcW w:w="106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482E691" w14:textId="77777777" w:rsidR="00AD0C00" w:rsidRDefault="00AD0C00"/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CD40DC3" w14:textId="77777777" w:rsidR="00AD0C00" w:rsidRDefault="00AD0C00"/>
        </w:tc>
      </w:tr>
      <w:tr w:rsidR="00AD0C00" w14:paraId="2C094F71" w14:textId="77777777">
        <w:tblPrEx>
          <w:tblCellMar>
            <w:top w:w="0" w:type="dxa"/>
            <w:bottom w:w="0" w:type="dxa"/>
          </w:tblCellMar>
        </w:tblPrEx>
        <w:tc>
          <w:tcPr>
            <w:tcW w:w="2349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82A86CE" w14:textId="77777777" w:rsidR="00AD0C00" w:rsidRDefault="00AD0C00"/>
        </w:tc>
        <w:tc>
          <w:tcPr>
            <w:tcW w:w="186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282400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1404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9DE8F4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212800.489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A2A741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81</w:t>
            </w:r>
          </w:p>
        </w:tc>
        <w:tc>
          <w:tcPr>
            <w:tcW w:w="140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9B5BC5A" w14:textId="77777777" w:rsidR="00AD0C00" w:rsidRDefault="00AD0C00"/>
        </w:tc>
        <w:tc>
          <w:tcPr>
            <w:tcW w:w="106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C07A288" w14:textId="77777777" w:rsidR="00AD0C00" w:rsidRDefault="00AD0C00"/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BF33371" w14:textId="77777777" w:rsidR="00AD0C00" w:rsidRDefault="00AD0C00"/>
        </w:tc>
      </w:tr>
      <w:tr w:rsidR="00AD0C00" w14:paraId="08AA4D3C" w14:textId="77777777">
        <w:tblPrEx>
          <w:tblCellMar>
            <w:top w:w="0" w:type="dxa"/>
            <w:bottom w:w="0" w:type="dxa"/>
          </w:tblCellMar>
        </w:tblPrEx>
        <w:tc>
          <w:tcPr>
            <w:tcW w:w="2349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7C39704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Corrected Total</w:t>
            </w:r>
          </w:p>
        </w:tc>
        <w:tc>
          <w:tcPr>
            <w:tcW w:w="186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2951F8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140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DE809E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773804.623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9D1177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80</w:t>
            </w:r>
          </w:p>
        </w:tc>
        <w:tc>
          <w:tcPr>
            <w:tcW w:w="140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57F33AF" w14:textId="77777777" w:rsidR="00AD0C00" w:rsidRDefault="00AD0C00"/>
        </w:tc>
        <w:tc>
          <w:tcPr>
            <w:tcW w:w="106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BEEA49A" w14:textId="77777777" w:rsidR="00AD0C00" w:rsidRDefault="00AD0C00"/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D2D9497" w14:textId="77777777" w:rsidR="00AD0C00" w:rsidRDefault="00AD0C00"/>
        </w:tc>
      </w:tr>
      <w:tr w:rsidR="00AD0C00" w14:paraId="27F2D47B" w14:textId="77777777">
        <w:tblPrEx>
          <w:tblCellMar>
            <w:top w:w="0" w:type="dxa"/>
            <w:bottom w:w="0" w:type="dxa"/>
          </w:tblCellMar>
        </w:tblPrEx>
        <w:tc>
          <w:tcPr>
            <w:tcW w:w="2349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861AB53" w14:textId="77777777" w:rsidR="00AD0C00" w:rsidRDefault="00AD0C00"/>
        </w:tc>
        <w:tc>
          <w:tcPr>
            <w:tcW w:w="1862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25F64F4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1404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754CB64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33497.706</w:t>
            </w:r>
          </w:p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1AFAA1C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80</w:t>
            </w:r>
          </w:p>
        </w:tc>
        <w:tc>
          <w:tcPr>
            <w:tcW w:w="1404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1C1E432A" w14:textId="77777777" w:rsidR="00AD0C00" w:rsidRDefault="00AD0C00"/>
        </w:tc>
        <w:tc>
          <w:tcPr>
            <w:tcW w:w="1060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5003683D" w14:textId="77777777" w:rsidR="00AD0C00" w:rsidRDefault="00AD0C00"/>
        </w:tc>
        <w:tc>
          <w:tcPr>
            <w:tcW w:w="974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2DC2DF07" w14:textId="77777777" w:rsidR="00AD0C00" w:rsidRDefault="00AD0C00"/>
        </w:tc>
      </w:tr>
      <w:tr w:rsidR="00F73016" w14:paraId="768DC976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0027" w:type="dxa"/>
            <w:gridSpan w:val="7"/>
            <w:shd w:val="clear" w:color="auto" w:fill="FFFFFF"/>
          </w:tcPr>
          <w:p w14:paraId="29CE2A5B" w14:textId="77777777" w:rsidR="00AD0C00" w:rsidRDefault="00000000">
            <w:r>
              <w:rPr>
                <w:rFonts w:ascii="Arial" w:eastAsia="Arial" w:hAnsi="Arial" w:cs="Arial"/>
                <w:color w:val="010205"/>
              </w:rPr>
              <w:t>a. R Squared = .669 (Adjusted R Squared = .580)</w:t>
            </w:r>
          </w:p>
        </w:tc>
      </w:tr>
      <w:tr w:rsidR="00F73016" w14:paraId="73A654B8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0027" w:type="dxa"/>
            <w:gridSpan w:val="7"/>
            <w:shd w:val="clear" w:color="auto" w:fill="FFFFFF"/>
          </w:tcPr>
          <w:p w14:paraId="3876A0E3" w14:textId="77777777" w:rsidR="00AD0C00" w:rsidRDefault="00000000">
            <w:r>
              <w:rPr>
                <w:rFonts w:ascii="Arial" w:eastAsia="Arial" w:hAnsi="Arial" w:cs="Arial"/>
                <w:color w:val="010205"/>
              </w:rPr>
              <w:t>b. R Squared = .891 (Adjusted R Squared = .861)</w:t>
            </w:r>
          </w:p>
        </w:tc>
      </w:tr>
    </w:tbl>
    <w:p w14:paraId="4F0D146C" w14:textId="77777777" w:rsidR="00AD0C00" w:rsidRDefault="00AD0C00"/>
    <w:p w14:paraId="43D55D8F" w14:textId="77777777" w:rsidR="00AD0C00" w:rsidRDefault="00000000">
      <w:pPr>
        <w:spacing w:before="200"/>
      </w:pPr>
      <w:r>
        <w:rPr>
          <w:rFonts w:ascii="Arial" w:eastAsia="Arial" w:hAnsi="Arial" w:cs="Arial"/>
          <w:b/>
          <w:color w:val="000000"/>
          <w:sz w:val="28"/>
        </w:rPr>
        <w:cr/>
        <w:t>Estimated Marginal Means</w:t>
      </w:r>
      <w:r>
        <w:rPr>
          <w:rFonts w:ascii="Arial" w:eastAsia="Arial" w:hAnsi="Arial" w:cs="Arial"/>
          <w:b/>
          <w:color w:val="000000"/>
          <w:sz w:val="28"/>
        </w:rPr>
        <w:cr/>
      </w:r>
    </w:p>
    <w:p w14:paraId="6B73071F" w14:textId="77777777" w:rsidR="00AD0C00" w:rsidRDefault="00AD0C00"/>
    <w:p w14:paraId="36E517BD" w14:textId="77777777" w:rsidR="00AD0C00" w:rsidRDefault="00000000">
      <w:pPr>
        <w:spacing w:before="200"/>
      </w:pPr>
      <w:r>
        <w:rPr>
          <w:rFonts w:ascii="Arial" w:eastAsia="Arial" w:hAnsi="Arial" w:cs="Arial"/>
          <w:b/>
          <w:color w:val="000000"/>
          <w:sz w:val="28"/>
        </w:rPr>
        <w:cr/>
        <w:t xml:space="preserve">1. GENOTYPE [1 = WT; 2= A53T] * </w:t>
      </w:r>
      <w:proofErr w:type="gramStart"/>
      <w:r>
        <w:rPr>
          <w:rFonts w:ascii="Arial" w:eastAsia="Arial" w:hAnsi="Arial" w:cs="Arial"/>
          <w:b/>
          <w:color w:val="000000"/>
          <w:sz w:val="28"/>
        </w:rPr>
        <w:t>REGION[</w:t>
      </w:r>
      <w:proofErr w:type="gramEnd"/>
      <w:r>
        <w:rPr>
          <w:rFonts w:ascii="Arial" w:eastAsia="Arial" w:hAnsi="Arial" w:cs="Arial"/>
          <w:b/>
          <w:color w:val="000000"/>
          <w:sz w:val="28"/>
        </w:rPr>
        <w:t>1=SN; 2=VTA; 3=CP]</w:t>
      </w:r>
      <w:r>
        <w:rPr>
          <w:rFonts w:ascii="Arial" w:eastAsia="Arial" w:hAnsi="Arial" w:cs="Arial"/>
          <w:b/>
          <w:color w:val="000000"/>
          <w:sz w:val="28"/>
        </w:rPr>
        <w:cr/>
      </w:r>
    </w:p>
    <w:p w14:paraId="0DCC81A8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1156"/>
        <w:gridCol w:w="1173"/>
        <w:gridCol w:w="1496"/>
      </w:tblGrid>
      <w:tr w:rsidR="00F73016" w14:paraId="0161F247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1611" w:type="dxa"/>
            <w:gridSpan w:val="6"/>
            <w:shd w:val="clear" w:color="auto" w:fill="FFFFFF"/>
            <w:vAlign w:val="center"/>
          </w:tcPr>
          <w:p w14:paraId="7996D542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Estimates</w:t>
            </w:r>
          </w:p>
        </w:tc>
      </w:tr>
      <w:tr w:rsidR="00AD0C00" w14:paraId="3BB3790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25983A9A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5C0CF13F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778FF847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1156" w:type="dxa"/>
            <w:vMerge w:val="restart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FFFFF"/>
            <w:vAlign w:val="bottom"/>
          </w:tcPr>
          <w:p w14:paraId="6934C403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Mean</w:t>
            </w:r>
          </w:p>
        </w:tc>
        <w:tc>
          <w:tcPr>
            <w:tcW w:w="1173" w:type="dxa"/>
            <w:vMerge w:val="restart"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FFFFF"/>
            <w:vAlign w:val="bottom"/>
          </w:tcPr>
          <w:p w14:paraId="2850899F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Std. Error</w:t>
            </w:r>
          </w:p>
        </w:tc>
        <w:tc>
          <w:tcPr>
            <w:tcW w:w="1496" w:type="dxa"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34BC6D22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95% Confidence Interval</w:t>
            </w:r>
          </w:p>
        </w:tc>
      </w:tr>
      <w:tr w:rsidR="00AD0C00" w14:paraId="2AF0F74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6F3807C4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538EE9CE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2CAC6A90" w14:textId="77777777" w:rsidR="00AD0C00" w:rsidRDefault="00AD0C00"/>
        </w:tc>
        <w:tc>
          <w:tcPr>
            <w:tcW w:w="1156" w:type="dxa"/>
            <w:vMerge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single" w:sz="1" w:space="0" w:color="E0E0E0"/>
            </w:tcBorders>
          </w:tcPr>
          <w:p w14:paraId="6D80F146" w14:textId="77777777" w:rsidR="00AD0C00" w:rsidRDefault="00AD0C00"/>
        </w:tc>
        <w:tc>
          <w:tcPr>
            <w:tcW w:w="1173" w:type="dxa"/>
            <w:vMerge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single" w:sz="1" w:space="0" w:color="E0E0E0"/>
            </w:tcBorders>
          </w:tcPr>
          <w:p w14:paraId="06B4F7E7" w14:textId="77777777" w:rsidR="00AD0C00" w:rsidRDefault="00AD0C00"/>
        </w:tc>
        <w:tc>
          <w:tcPr>
            <w:tcW w:w="1496" w:type="dxa"/>
            <w:tcBorders>
              <w:top w:val="non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67971AED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Lower Bound</w:t>
            </w:r>
          </w:p>
        </w:tc>
      </w:tr>
      <w:tr w:rsidR="00AD0C00" w14:paraId="14439B7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94B17F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0E328E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5A545E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0770E1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116.750</w:t>
            </w:r>
          </w:p>
        </w:tc>
        <w:tc>
          <w:tcPr>
            <w:tcW w:w="1173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264BFD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18.399</w:t>
            </w:r>
          </w:p>
        </w:tc>
        <w:tc>
          <w:tcPr>
            <w:tcW w:w="149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E21082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79.982</w:t>
            </w:r>
          </w:p>
        </w:tc>
      </w:tr>
      <w:tr w:rsidR="00AD0C00" w14:paraId="563AA0A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0AFD40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46632C3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FB6465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EB58BB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94.500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5BEAF7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18.399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F5E785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57.732</w:t>
            </w:r>
          </w:p>
        </w:tc>
      </w:tr>
      <w:tr w:rsidR="00AD0C00" w14:paraId="06637E5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2320FB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591D2A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64AE4B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236674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99.687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C25CEC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18.399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17BD33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62.920</w:t>
            </w:r>
          </w:p>
        </w:tc>
      </w:tr>
      <w:tr w:rsidR="00AD0C00" w14:paraId="1655939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1F28568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FF4B5C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9EEDA1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B3276E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309.267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A07889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16.457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E10673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276.380</w:t>
            </w:r>
          </w:p>
        </w:tc>
      </w:tr>
      <w:tr w:rsidR="00AD0C00" w14:paraId="1F0D9E4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C0AAD3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0A3EFC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C323BD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E2EC13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229.600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2B7E6A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16.457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4175B1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196.714</w:t>
            </w:r>
          </w:p>
        </w:tc>
      </w:tr>
      <w:tr w:rsidR="00AD0C00" w14:paraId="41E4335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87EC4D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2534AC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068446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B14FF4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207.223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F923B2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16.457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7F44AB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174.337</w:t>
            </w:r>
          </w:p>
        </w:tc>
      </w:tr>
      <w:tr w:rsidR="00AD0C00" w14:paraId="2444F3D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6A93568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lastRenderedPageBreak/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16BF19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51FA7D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A778EB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29.599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7ABF77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2.202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B41BEE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25.198</w:t>
            </w:r>
          </w:p>
        </w:tc>
      </w:tr>
      <w:tr w:rsidR="00AD0C00" w14:paraId="62E14D3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44A5B6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3A0C33A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96E4EE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7D4DA2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22.864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BC2619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2.202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B2699A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18.462</w:t>
            </w:r>
          </w:p>
        </w:tc>
      </w:tr>
      <w:tr w:rsidR="00AD0C00" w14:paraId="40EE319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85B537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29E40C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C278A2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3EACF2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25.485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21B04B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2.202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1915EC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21.084</w:t>
            </w:r>
          </w:p>
        </w:tc>
      </w:tr>
      <w:tr w:rsidR="00AD0C00" w14:paraId="656B74E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CF14F44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207AA7B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C81D4C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BCD9FD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64.541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A795C4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1.970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CD729C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60.605</w:t>
            </w:r>
          </w:p>
        </w:tc>
      </w:tr>
      <w:tr w:rsidR="00AD0C00" w14:paraId="66B4A97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6710DF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A30EE0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229739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B434B6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61.153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FB0A46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1.970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6A0ED1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57.217</w:t>
            </w:r>
          </w:p>
        </w:tc>
      </w:tr>
      <w:tr w:rsidR="00AD0C00" w14:paraId="29BF457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BD5AB0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F0EBD8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4389AE4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13F073A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66.013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0A92741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1.970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2F7B56D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62.077</w:t>
            </w:r>
          </w:p>
        </w:tc>
      </w:tr>
    </w:tbl>
    <w:p w14:paraId="29D85AB1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1530"/>
      </w:tblGrid>
      <w:tr w:rsidR="00F73016" w14:paraId="41D76141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9316" w:type="dxa"/>
            <w:gridSpan w:val="4"/>
            <w:shd w:val="clear" w:color="auto" w:fill="FFFFFF"/>
            <w:vAlign w:val="center"/>
          </w:tcPr>
          <w:p w14:paraId="6C1C1330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Estimates</w:t>
            </w:r>
          </w:p>
        </w:tc>
      </w:tr>
      <w:tr w:rsidR="00AD0C00" w14:paraId="6D7028C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7EBAD905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61248FEC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52B23B5B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1530" w:type="dxa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1A9BFE1C" w14:textId="77777777" w:rsidR="00AD0C00" w:rsidRDefault="00000000">
            <w:pPr>
              <w:jc w:val="center"/>
            </w:pPr>
            <w:r>
              <w:rPr>
                <w:rFonts w:ascii="Arial" w:eastAsia="Arial" w:hAnsi="Arial" w:cs="Arial"/>
                <w:color w:val="264A60"/>
              </w:rPr>
              <w:t>95% Confidence Interval</w:t>
            </w:r>
          </w:p>
        </w:tc>
      </w:tr>
      <w:tr w:rsidR="00AD0C00" w14:paraId="235A738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02DA15E5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0386A85E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5FF5DE23" w14:textId="77777777" w:rsidR="00AD0C00" w:rsidRDefault="00AD0C00"/>
        </w:tc>
        <w:tc>
          <w:tcPr>
            <w:tcW w:w="1530" w:type="dxa"/>
            <w:tcBorders>
              <w:top w:val="non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7657DA31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Upper Bound</w:t>
            </w:r>
          </w:p>
        </w:tc>
      </w:tr>
      <w:tr w:rsidR="00AD0C00" w14:paraId="51FEE35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00EC0E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10B6D5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E6E22A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2354E0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153.518</w:t>
            </w:r>
          </w:p>
        </w:tc>
      </w:tr>
      <w:tr w:rsidR="00AD0C00" w14:paraId="1D90852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A6566E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F2A00B6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96A40E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C4992C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131.268</w:t>
            </w:r>
          </w:p>
        </w:tc>
      </w:tr>
      <w:tr w:rsidR="00AD0C00" w14:paraId="79F29DA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C501C9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866231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15C75A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31A7B2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136.455</w:t>
            </w:r>
          </w:p>
        </w:tc>
      </w:tr>
      <w:tr w:rsidR="00AD0C00" w14:paraId="18759CD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B978C8C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FF7D89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23BCFF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BA65E1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342.153</w:t>
            </w:r>
          </w:p>
        </w:tc>
      </w:tr>
      <w:tr w:rsidR="00AD0C00" w14:paraId="0B86904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30F765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33BE051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B194EE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4F3E43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262.486</w:t>
            </w:r>
          </w:p>
        </w:tc>
      </w:tr>
      <w:tr w:rsidR="00AD0C00" w14:paraId="210B1ED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45906F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66E485E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FDB0EE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1D8463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240.109</w:t>
            </w:r>
          </w:p>
        </w:tc>
      </w:tr>
      <w:tr w:rsidR="00AD0C00" w14:paraId="74CDBF5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42AA52E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B3A4D7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6BBA6C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7F8F4A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34.000</w:t>
            </w:r>
          </w:p>
        </w:tc>
      </w:tr>
      <w:tr w:rsidR="00AD0C00" w14:paraId="2C8ACAB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433752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5224AB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F97FC8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4BFC8E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27.265</w:t>
            </w:r>
          </w:p>
        </w:tc>
      </w:tr>
      <w:tr w:rsidR="00AD0C00" w14:paraId="1FF430C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38F99E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7113C4B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B42D44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DD56E4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29.886</w:t>
            </w:r>
          </w:p>
        </w:tc>
      </w:tr>
      <w:tr w:rsidR="00AD0C00" w14:paraId="5BA7435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600D2E1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18A6FA9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8E898F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E4156A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68.478</w:t>
            </w:r>
          </w:p>
        </w:tc>
      </w:tr>
      <w:tr w:rsidR="00AD0C00" w14:paraId="329FE11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ACEB99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27B1D78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CA6267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D1D931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65.090</w:t>
            </w:r>
          </w:p>
        </w:tc>
      </w:tr>
      <w:tr w:rsidR="00AD0C00" w14:paraId="3DA1BCA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A8B417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B5B53B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49A7530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3328C1D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69.949</w:t>
            </w:r>
          </w:p>
        </w:tc>
      </w:tr>
    </w:tbl>
    <w:p w14:paraId="00CE7709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1666"/>
      </w:tblGrid>
      <w:tr w:rsidR="00F73016" w14:paraId="588EED19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2240" w:type="dxa"/>
            <w:gridSpan w:val="5"/>
            <w:shd w:val="clear" w:color="auto" w:fill="FFFFFF"/>
            <w:vAlign w:val="center"/>
          </w:tcPr>
          <w:p w14:paraId="0BB94221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Pairwise Comparisons</w:t>
            </w:r>
          </w:p>
        </w:tc>
      </w:tr>
      <w:tr w:rsidR="00AD0C00" w14:paraId="577B9498" w14:textId="77777777">
        <w:tblPrEx>
          <w:tblCellMar>
            <w:top w:w="0" w:type="dxa"/>
            <w:bottom w:w="0" w:type="dxa"/>
          </w:tblCellMar>
        </w:tblPrEx>
        <w:trPr>
          <w:trHeight w:val="344"/>
        </w:trPr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7E2AC938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4A767430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3D541F3E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(I) 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5F3F6424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(J) GENOTYPE [1 = WT; 2= A53T]</w:t>
            </w:r>
          </w:p>
        </w:tc>
        <w:tc>
          <w:tcPr>
            <w:tcW w:w="1666" w:type="dxa"/>
            <w:vMerge w:val="restart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1DF19205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Mean Difference (I-J)</w:t>
            </w:r>
          </w:p>
        </w:tc>
      </w:tr>
      <w:tr w:rsidR="00AD0C00" w14:paraId="6EDBA49A" w14:textId="77777777">
        <w:tblPrEx>
          <w:tblCellMar>
            <w:top w:w="0" w:type="dxa"/>
            <w:bottom w:w="0" w:type="dxa"/>
          </w:tblCellMar>
        </w:tblPrEx>
        <w:trPr>
          <w:trHeight w:val="499"/>
        </w:trPr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3B006FB3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1AC9EFC2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4FFFB520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1FD469B0" w14:textId="77777777" w:rsidR="00AD0C00" w:rsidRDefault="00AD0C00"/>
        </w:tc>
        <w:tc>
          <w:tcPr>
            <w:tcW w:w="1666" w:type="dxa"/>
            <w:vMerge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</w:tcPr>
          <w:p w14:paraId="32E74F58" w14:textId="77777777" w:rsidR="00AD0C00" w:rsidRDefault="00AD0C00"/>
        </w:tc>
      </w:tr>
      <w:tr w:rsidR="00AD0C00" w14:paraId="52FA5E2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B46ACA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15A03C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550521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56A4A4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9B013F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-192.517</w:t>
            </w:r>
            <w:r>
              <w:rPr>
                <w:vertAlign w:val="superscript"/>
              </w:rPr>
              <w:t>*</w:t>
            </w:r>
          </w:p>
        </w:tc>
      </w:tr>
      <w:tr w:rsidR="00AD0C00" w14:paraId="4212C75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9FA777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8C73CF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E7ADD4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A877E7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B0BE31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192.517</w:t>
            </w:r>
            <w:r>
              <w:rPr>
                <w:vertAlign w:val="superscript"/>
              </w:rPr>
              <w:t>*</w:t>
            </w:r>
          </w:p>
        </w:tc>
      </w:tr>
      <w:tr w:rsidR="00AD0C00" w14:paraId="14B176D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576F9A6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0543E5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AE8F5D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62CD9B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1A9A87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-135.100</w:t>
            </w:r>
            <w:r>
              <w:rPr>
                <w:vertAlign w:val="superscript"/>
              </w:rPr>
              <w:t>*</w:t>
            </w:r>
          </w:p>
        </w:tc>
      </w:tr>
      <w:tr w:rsidR="00AD0C00" w14:paraId="25FF7A7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727D46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E0CD1F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CDF69C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1E93BC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BA7F8C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135.100</w:t>
            </w:r>
            <w:r>
              <w:rPr>
                <w:vertAlign w:val="superscript"/>
              </w:rPr>
              <w:t>*</w:t>
            </w:r>
          </w:p>
        </w:tc>
      </w:tr>
      <w:tr w:rsidR="00AD0C00" w14:paraId="2D2D76E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50A943A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1E5633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81C0F4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7829F2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921B51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-107.535</w:t>
            </w:r>
            <w:r>
              <w:rPr>
                <w:vertAlign w:val="superscript"/>
              </w:rPr>
              <w:t>*</w:t>
            </w:r>
          </w:p>
        </w:tc>
      </w:tr>
      <w:tr w:rsidR="00AD0C00" w14:paraId="464B0C1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437F25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15976D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0319BA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A2E402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B60A94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107.535</w:t>
            </w:r>
            <w:r>
              <w:rPr>
                <w:vertAlign w:val="superscript"/>
              </w:rPr>
              <w:t>*</w:t>
            </w:r>
          </w:p>
        </w:tc>
      </w:tr>
      <w:tr w:rsidR="00AD0C00" w14:paraId="1743DF7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481ACB0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6EAD59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A1178E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B57BE0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021443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-34.942</w:t>
            </w:r>
            <w:r>
              <w:rPr>
                <w:vertAlign w:val="superscript"/>
              </w:rPr>
              <w:t>*</w:t>
            </w:r>
          </w:p>
        </w:tc>
      </w:tr>
      <w:tr w:rsidR="00AD0C00" w14:paraId="1A0F6D3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1E14D2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B5A70D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7A90FE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BD3D22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833109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34.942</w:t>
            </w:r>
            <w:r>
              <w:rPr>
                <w:vertAlign w:val="superscript"/>
              </w:rPr>
              <w:t>*</w:t>
            </w:r>
          </w:p>
        </w:tc>
      </w:tr>
      <w:tr w:rsidR="00AD0C00" w14:paraId="66FA2B0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CDD5E9F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383E7D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661A9B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BB8114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F7B445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-38.289</w:t>
            </w:r>
            <w:r>
              <w:rPr>
                <w:vertAlign w:val="superscript"/>
              </w:rPr>
              <w:t>*</w:t>
            </w:r>
          </w:p>
        </w:tc>
      </w:tr>
      <w:tr w:rsidR="00AD0C00" w14:paraId="798E65A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652836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6875BD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1DBDA2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A4D75E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8B0969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38.289</w:t>
            </w:r>
            <w:r>
              <w:rPr>
                <w:vertAlign w:val="superscript"/>
              </w:rPr>
              <w:t>*</w:t>
            </w:r>
          </w:p>
        </w:tc>
      </w:tr>
      <w:tr w:rsidR="00AD0C00" w14:paraId="5DA325F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6DE1A4B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71A3A7A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E63ADE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11330B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83FAB8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-40.528</w:t>
            </w:r>
            <w:r>
              <w:rPr>
                <w:vertAlign w:val="superscript"/>
              </w:rPr>
              <w:t>*</w:t>
            </w:r>
          </w:p>
        </w:tc>
      </w:tr>
      <w:tr w:rsidR="00AD0C00" w14:paraId="7D760CF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6F5489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AEF392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667054A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7E6C491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1B3C903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40.528</w:t>
            </w:r>
            <w:r>
              <w:rPr>
                <w:vertAlign w:val="superscript"/>
              </w:rPr>
              <w:t>*</w:t>
            </w:r>
          </w:p>
        </w:tc>
      </w:tr>
    </w:tbl>
    <w:p w14:paraId="34DC17ED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1173"/>
      </w:tblGrid>
      <w:tr w:rsidR="00F73016" w14:paraId="3CF56872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1747" w:type="dxa"/>
            <w:gridSpan w:val="5"/>
            <w:shd w:val="clear" w:color="auto" w:fill="FFFFFF"/>
            <w:vAlign w:val="center"/>
          </w:tcPr>
          <w:p w14:paraId="7A8EC1ED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Pairwise Comparisons</w:t>
            </w:r>
          </w:p>
        </w:tc>
      </w:tr>
      <w:tr w:rsidR="00AD0C00" w14:paraId="63CED537" w14:textId="77777777">
        <w:tblPrEx>
          <w:tblCellMar>
            <w:top w:w="0" w:type="dxa"/>
            <w:bottom w:w="0" w:type="dxa"/>
          </w:tblCellMar>
        </w:tblPrEx>
        <w:trPr>
          <w:trHeight w:val="344"/>
        </w:trPr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2DB4B8D4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09236793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2E491B9D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(I) 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45B52C21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(J) GENOTYPE [1 = WT; 2= A53T]</w:t>
            </w:r>
          </w:p>
        </w:tc>
        <w:tc>
          <w:tcPr>
            <w:tcW w:w="1173" w:type="dxa"/>
            <w:vMerge w:val="restart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526ABC83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Std. Error</w:t>
            </w:r>
          </w:p>
        </w:tc>
      </w:tr>
      <w:tr w:rsidR="00AD0C00" w14:paraId="281DFE69" w14:textId="77777777">
        <w:tblPrEx>
          <w:tblCellMar>
            <w:top w:w="0" w:type="dxa"/>
            <w:bottom w:w="0" w:type="dxa"/>
          </w:tblCellMar>
        </w:tblPrEx>
        <w:trPr>
          <w:trHeight w:val="499"/>
        </w:trPr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10D680D7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10197420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3B88B60F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06BD2D67" w14:textId="77777777" w:rsidR="00AD0C00" w:rsidRDefault="00AD0C00"/>
        </w:tc>
        <w:tc>
          <w:tcPr>
            <w:tcW w:w="1173" w:type="dxa"/>
            <w:vMerge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</w:tcPr>
          <w:p w14:paraId="228374A1" w14:textId="77777777" w:rsidR="00AD0C00" w:rsidRDefault="00AD0C00"/>
        </w:tc>
      </w:tr>
      <w:tr w:rsidR="00AD0C00" w14:paraId="70847CA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1B5C54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55E2B6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8B3FCD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BF87A1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67062A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24.685</w:t>
            </w:r>
          </w:p>
        </w:tc>
      </w:tr>
      <w:tr w:rsidR="00AD0C00" w14:paraId="0092426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5AED50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F30518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BB480E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6C22E7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27D00B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24.685</w:t>
            </w:r>
          </w:p>
        </w:tc>
      </w:tr>
      <w:tr w:rsidR="00AD0C00" w14:paraId="3DD0FBE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609566A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F44C57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C57A0C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8C0D91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95505E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24.685</w:t>
            </w:r>
          </w:p>
        </w:tc>
      </w:tr>
      <w:tr w:rsidR="00AD0C00" w14:paraId="63E0749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55CF6E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A79E7C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1BD4C3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621465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594ADE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24.685</w:t>
            </w:r>
          </w:p>
        </w:tc>
      </w:tr>
      <w:tr w:rsidR="00AD0C00" w14:paraId="5447980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4E4F668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ECDC6C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7508A3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7D2BDA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AC2F54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24.685</w:t>
            </w:r>
          </w:p>
        </w:tc>
      </w:tr>
      <w:tr w:rsidR="00AD0C00" w14:paraId="54798A8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99F2C9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A7E689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E7FF4A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DD9653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80BB70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24.685</w:t>
            </w:r>
          </w:p>
        </w:tc>
      </w:tr>
      <w:tr w:rsidR="00AD0C00" w14:paraId="2E373F9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55C3D74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52672C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F0EB1D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1C91B4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B28905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2.955</w:t>
            </w:r>
          </w:p>
        </w:tc>
      </w:tr>
      <w:tr w:rsidR="00AD0C00" w14:paraId="748860F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8903F3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0D6821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048928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B2A227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A798FA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2.955</w:t>
            </w:r>
          </w:p>
        </w:tc>
      </w:tr>
      <w:tr w:rsidR="00AD0C00" w14:paraId="1B447B2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EFBD9A4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ED9253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B74C6F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A02608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83DF09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2.955</w:t>
            </w:r>
          </w:p>
        </w:tc>
      </w:tr>
      <w:tr w:rsidR="00AD0C00" w14:paraId="6219815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D35188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8FBB87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BE0352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364BC9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AA2C98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2.955</w:t>
            </w:r>
          </w:p>
        </w:tc>
      </w:tr>
      <w:tr w:rsidR="00AD0C00" w14:paraId="1EC8F4D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7834C16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530A8FE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740702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E1C82E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6D7C5B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2.955</w:t>
            </w:r>
          </w:p>
        </w:tc>
      </w:tr>
      <w:tr w:rsidR="00AD0C00" w14:paraId="7FEC6C1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E65C38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10A1F2E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3C5AF01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07B98E0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748A7D0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2.955</w:t>
            </w:r>
          </w:p>
        </w:tc>
      </w:tr>
    </w:tbl>
    <w:p w14:paraId="2BFC48E9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1156"/>
      </w:tblGrid>
      <w:tr w:rsidR="00F73016" w14:paraId="4CE6C54C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1730" w:type="dxa"/>
            <w:gridSpan w:val="5"/>
            <w:shd w:val="clear" w:color="auto" w:fill="FFFFFF"/>
            <w:vAlign w:val="center"/>
          </w:tcPr>
          <w:p w14:paraId="0885EB4A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Pairwise Comparisons</w:t>
            </w:r>
          </w:p>
        </w:tc>
      </w:tr>
      <w:tr w:rsidR="00AD0C00" w14:paraId="65C6E602" w14:textId="77777777">
        <w:tblPrEx>
          <w:tblCellMar>
            <w:top w:w="0" w:type="dxa"/>
            <w:bottom w:w="0" w:type="dxa"/>
          </w:tblCellMar>
        </w:tblPrEx>
        <w:trPr>
          <w:trHeight w:val="344"/>
        </w:trPr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4C2BDE08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lastRenderedPageBreak/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49F1C88D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5BA7956C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(I) 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471C4606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(J) GENOTYPE [1 = WT; 2= A53T]</w:t>
            </w:r>
          </w:p>
        </w:tc>
        <w:tc>
          <w:tcPr>
            <w:tcW w:w="1156" w:type="dxa"/>
            <w:vMerge w:val="restart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22B71C56" w14:textId="77777777" w:rsidR="00AD0C00" w:rsidRDefault="00000000">
            <w:pPr>
              <w:spacing w:before="10" w:after="10"/>
              <w:ind w:left="30" w:right="40"/>
              <w:jc w:val="center"/>
            </w:pPr>
            <w:proofErr w:type="spellStart"/>
            <w:r>
              <w:rPr>
                <w:rFonts w:ascii="Arial" w:eastAsia="Arial" w:hAnsi="Arial" w:cs="Arial"/>
                <w:color w:val="264A60"/>
              </w:rPr>
              <w:t>Sig.</w:t>
            </w:r>
            <w:r>
              <w:rPr>
                <w:vertAlign w:val="superscript"/>
              </w:rPr>
              <w:t>b</w:t>
            </w:r>
            <w:proofErr w:type="spellEnd"/>
          </w:p>
        </w:tc>
      </w:tr>
      <w:tr w:rsidR="00AD0C00" w14:paraId="573714F6" w14:textId="77777777">
        <w:tblPrEx>
          <w:tblCellMar>
            <w:top w:w="0" w:type="dxa"/>
            <w:bottom w:w="0" w:type="dxa"/>
          </w:tblCellMar>
        </w:tblPrEx>
        <w:trPr>
          <w:trHeight w:val="499"/>
        </w:trPr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1A72C19B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3F7A19D8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4A3E58B2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54DD8DB6" w14:textId="77777777" w:rsidR="00AD0C00" w:rsidRDefault="00AD0C00"/>
        </w:tc>
        <w:tc>
          <w:tcPr>
            <w:tcW w:w="1156" w:type="dxa"/>
            <w:vMerge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</w:tcPr>
          <w:p w14:paraId="52927248" w14:textId="77777777" w:rsidR="00AD0C00" w:rsidRDefault="00AD0C00"/>
        </w:tc>
      </w:tr>
      <w:tr w:rsidR="00AD0C00" w14:paraId="10766ED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72C154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13944E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D15DC9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ABC520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5A3300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599476F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A85D53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B50720B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834078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F10D54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3D2D07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255DC43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FA4C6BC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F68EE7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7903E3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3AFA3A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42688E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74F9199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93DD08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37543E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4BBAB1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EA09DC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2D29DB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03BB0FE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357CB31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A1ACAB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0E016B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FD344F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709883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55FDBCF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A5CEE2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A29FA1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76CBBC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16C45D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1C10C3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5A8B2DC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0248580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C657DA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C922E3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F0497F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E47260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6428400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86793C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89C9EB2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B80DA0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937E27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FF8502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56036E7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72D7EDF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769168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5928AC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1E26AD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62A0B6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0E0E2DF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CB0B59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233928A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F89777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7B83CE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205A81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1247F24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106D5CB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0E449DE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96A292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8BA1B5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6B7551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0A2868E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D274E7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7FAD513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0CCCEE4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2CDDF25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59A781B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</w:tbl>
    <w:p w14:paraId="4B4E3A51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1666"/>
      </w:tblGrid>
      <w:tr w:rsidR="00F73016" w14:paraId="4103E6B2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2240" w:type="dxa"/>
            <w:gridSpan w:val="5"/>
            <w:shd w:val="clear" w:color="auto" w:fill="FFFFFF"/>
            <w:vAlign w:val="center"/>
          </w:tcPr>
          <w:p w14:paraId="132016B0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Pairwise Comparisons</w:t>
            </w:r>
          </w:p>
        </w:tc>
      </w:tr>
      <w:tr w:rsidR="00AD0C00" w14:paraId="4244E67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4DB6152D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5D57495F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78A69C2C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(I) 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2AC23BF2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(J) GENOTYPE [1 = WT; 2= A53T]</w:t>
            </w:r>
          </w:p>
        </w:tc>
        <w:tc>
          <w:tcPr>
            <w:tcW w:w="1666" w:type="dxa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78828568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 xml:space="preserve">95% Confidence Interval for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Difference</w:t>
            </w:r>
            <w:r>
              <w:rPr>
                <w:vertAlign w:val="superscript"/>
              </w:rPr>
              <w:t>b</w:t>
            </w:r>
            <w:proofErr w:type="spellEnd"/>
          </w:p>
        </w:tc>
      </w:tr>
      <w:tr w:rsidR="00AD0C00" w14:paraId="01DB7FA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684A041F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7A8D0F7F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10986D1B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429E62ED" w14:textId="77777777" w:rsidR="00AD0C00" w:rsidRDefault="00AD0C00"/>
        </w:tc>
        <w:tc>
          <w:tcPr>
            <w:tcW w:w="1666" w:type="dxa"/>
            <w:tcBorders>
              <w:top w:val="non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5145E7D4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Lower Bound</w:t>
            </w:r>
          </w:p>
        </w:tc>
      </w:tr>
      <w:tr w:rsidR="00AD0C00" w14:paraId="5CD0F1C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CBD79D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BF737B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620804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7E705A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4D1B9C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-241.846</w:t>
            </w:r>
          </w:p>
        </w:tc>
      </w:tr>
      <w:tr w:rsidR="00AD0C00" w14:paraId="3DCD46D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6D7CA5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F793E4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957BE4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62B8D6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FDB5EB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143.187</w:t>
            </w:r>
          </w:p>
        </w:tc>
      </w:tr>
      <w:tr w:rsidR="00AD0C00" w14:paraId="56F7EF0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7241821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EBE51E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659C3D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CBA172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A16C7B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-184.429</w:t>
            </w:r>
          </w:p>
        </w:tc>
      </w:tr>
      <w:tr w:rsidR="00AD0C00" w14:paraId="7DD15BE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099A0A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0B520F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FBDF4E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569131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B0EB20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85.771</w:t>
            </w:r>
          </w:p>
        </w:tc>
      </w:tr>
      <w:tr w:rsidR="00AD0C00" w14:paraId="24987F9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3BEF219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F5A92C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0BECDF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2F144F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CF0953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-156.865</w:t>
            </w:r>
          </w:p>
        </w:tc>
      </w:tr>
      <w:tr w:rsidR="00AD0C00" w14:paraId="19AEB6F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963E1A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7D4B20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5BEF27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96887F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A35B6B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58.206</w:t>
            </w:r>
          </w:p>
        </w:tc>
      </w:tr>
      <w:tr w:rsidR="00AD0C00" w14:paraId="1C7F8ED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5EACDAB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84FB44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4C34C0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34777C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7CB476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-40.847</w:t>
            </w:r>
          </w:p>
        </w:tc>
      </w:tr>
      <w:tr w:rsidR="00AD0C00" w14:paraId="63979F6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497A61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8CAE3D2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A92BC9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A5ABE4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641C10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29.038</w:t>
            </w:r>
          </w:p>
        </w:tc>
      </w:tr>
      <w:tr w:rsidR="00AD0C00" w14:paraId="71019E4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ACA4B04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DACBF2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72F22A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6520DF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4EE320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-44.194</w:t>
            </w:r>
          </w:p>
        </w:tc>
      </w:tr>
      <w:tr w:rsidR="00AD0C00" w14:paraId="476DEDF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621763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CC1CC6A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1CBD89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4403F9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FD55D6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32.385</w:t>
            </w:r>
          </w:p>
        </w:tc>
      </w:tr>
      <w:tr w:rsidR="00AD0C00" w14:paraId="0242359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F4E4477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58A5641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BFEB96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61B6A7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4D09DC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-46.433</w:t>
            </w:r>
          </w:p>
        </w:tc>
      </w:tr>
      <w:tr w:rsidR="00AD0C00" w14:paraId="47EC527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10D8D6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FF7B70A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1D35D1B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34BA9C6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760F66E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34.624</w:t>
            </w:r>
          </w:p>
        </w:tc>
      </w:tr>
    </w:tbl>
    <w:p w14:paraId="502453E8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1666"/>
      </w:tblGrid>
      <w:tr w:rsidR="00F73016" w14:paraId="67E72E64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2240" w:type="dxa"/>
            <w:gridSpan w:val="5"/>
            <w:shd w:val="clear" w:color="auto" w:fill="FFFFFF"/>
            <w:vAlign w:val="center"/>
          </w:tcPr>
          <w:p w14:paraId="1CB3B95C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Pairwise Comparisons</w:t>
            </w:r>
          </w:p>
        </w:tc>
      </w:tr>
      <w:tr w:rsidR="00AD0C00" w14:paraId="7EDD91A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2AEBA01A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2C69BCE5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6F80608D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(I) 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2B04E661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(J) GENOTYPE [1 = WT; 2= A53T]</w:t>
            </w:r>
          </w:p>
        </w:tc>
        <w:tc>
          <w:tcPr>
            <w:tcW w:w="1666" w:type="dxa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7606D31A" w14:textId="77777777" w:rsidR="00AD0C00" w:rsidRDefault="00000000">
            <w:pPr>
              <w:jc w:val="center"/>
            </w:pPr>
            <w:r>
              <w:rPr>
                <w:rFonts w:ascii="Arial" w:eastAsia="Arial" w:hAnsi="Arial" w:cs="Arial"/>
                <w:color w:val="264A60"/>
              </w:rPr>
              <w:t>95% Confidence Interval for Difference</w:t>
            </w:r>
          </w:p>
        </w:tc>
      </w:tr>
      <w:tr w:rsidR="00AD0C00" w14:paraId="39D64BF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152A2577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0CEBFFB4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54BD5C14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7F82543D" w14:textId="77777777" w:rsidR="00AD0C00" w:rsidRDefault="00AD0C00"/>
        </w:tc>
        <w:tc>
          <w:tcPr>
            <w:tcW w:w="1666" w:type="dxa"/>
            <w:tcBorders>
              <w:top w:val="non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45E6945B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Upper Bound</w:t>
            </w:r>
          </w:p>
        </w:tc>
      </w:tr>
      <w:tr w:rsidR="00AD0C00" w14:paraId="1143A5C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D2DF61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746874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7C08E2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11B36F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C1809F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-143.187</w:t>
            </w:r>
          </w:p>
        </w:tc>
      </w:tr>
      <w:tr w:rsidR="00AD0C00" w14:paraId="3B379D3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B3B55C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E55FE3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40609C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6B0E41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B2A276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241.846</w:t>
            </w:r>
          </w:p>
        </w:tc>
      </w:tr>
      <w:tr w:rsidR="00AD0C00" w14:paraId="0B1EBDD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F967921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AB1CB6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1D4A47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5B5C9E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A0FCC5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-85.771</w:t>
            </w:r>
          </w:p>
        </w:tc>
      </w:tr>
      <w:tr w:rsidR="00AD0C00" w14:paraId="549F131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5647B6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ADDEF2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F2CD73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648C18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035378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184.429</w:t>
            </w:r>
          </w:p>
        </w:tc>
      </w:tr>
      <w:tr w:rsidR="00AD0C00" w14:paraId="2C95FC6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5AB971E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2D1443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1330EF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ED1951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9513CC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-58.206</w:t>
            </w:r>
          </w:p>
        </w:tc>
      </w:tr>
      <w:tr w:rsidR="00AD0C00" w14:paraId="0FC2343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0FFFDC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7B70A9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41E1A2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1DDEEB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A1C6E5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156.865</w:t>
            </w:r>
          </w:p>
        </w:tc>
      </w:tr>
      <w:tr w:rsidR="00AD0C00" w14:paraId="3017497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2858BF7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FB65AF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1CCF06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E2E7EB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8BF5B1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-29.038</w:t>
            </w:r>
          </w:p>
        </w:tc>
      </w:tr>
      <w:tr w:rsidR="00AD0C00" w14:paraId="26D77B4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86A439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FAF6D7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806586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67929E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14A34C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40.847</w:t>
            </w:r>
          </w:p>
        </w:tc>
      </w:tr>
      <w:tr w:rsidR="00AD0C00" w14:paraId="49A9E46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3A21DFA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D64D3F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02483E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3E4C80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ADA743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-32.385</w:t>
            </w:r>
          </w:p>
        </w:tc>
      </w:tr>
      <w:tr w:rsidR="00AD0C00" w14:paraId="0E6F5B4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5AC55F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F6B3CC1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0065EE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F74876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47A99E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44.194</w:t>
            </w:r>
          </w:p>
        </w:tc>
      </w:tr>
      <w:tr w:rsidR="00AD0C00" w14:paraId="64C868E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10DB89D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6670489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C9E5FE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2D171C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80722A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-34.624</w:t>
            </w:r>
          </w:p>
        </w:tc>
      </w:tr>
      <w:tr w:rsidR="00AD0C00" w14:paraId="3ED5EEE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76E689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1B086C2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4C2EA90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35164DC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33B1960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46.433</w:t>
            </w:r>
          </w:p>
        </w:tc>
      </w:tr>
      <w:tr w:rsidR="00AD0C00" w14:paraId="6A2B3A9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303BC627" w14:textId="77777777" w:rsidR="00AD0C00" w:rsidRDefault="00AD0C00"/>
        </w:tc>
        <w:tc>
          <w:tcPr>
            <w:tcW w:w="2788" w:type="dxa"/>
          </w:tcPr>
          <w:p w14:paraId="002D87A9" w14:textId="77777777" w:rsidR="00AD0C00" w:rsidRDefault="00AD0C00"/>
        </w:tc>
        <w:tc>
          <w:tcPr>
            <w:tcW w:w="2788" w:type="dxa"/>
          </w:tcPr>
          <w:p w14:paraId="6DBA086D" w14:textId="77777777" w:rsidR="00AD0C00" w:rsidRDefault="00AD0C00"/>
        </w:tc>
        <w:tc>
          <w:tcPr>
            <w:tcW w:w="2788" w:type="dxa"/>
          </w:tcPr>
          <w:p w14:paraId="14E239FC" w14:textId="77777777" w:rsidR="00AD0C00" w:rsidRDefault="00AD0C00"/>
        </w:tc>
        <w:tc>
          <w:tcPr>
            <w:tcW w:w="1666" w:type="dxa"/>
          </w:tcPr>
          <w:p w14:paraId="45D72820" w14:textId="77777777" w:rsidR="00AD0C00" w:rsidRDefault="00AD0C00"/>
        </w:tc>
      </w:tr>
      <w:tr w:rsidR="00AD0C00" w14:paraId="350343A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17730946" w14:textId="77777777" w:rsidR="00AD0C00" w:rsidRDefault="00AD0C00"/>
        </w:tc>
        <w:tc>
          <w:tcPr>
            <w:tcW w:w="2788" w:type="dxa"/>
          </w:tcPr>
          <w:p w14:paraId="33377D2D" w14:textId="77777777" w:rsidR="00AD0C00" w:rsidRDefault="00AD0C00"/>
        </w:tc>
        <w:tc>
          <w:tcPr>
            <w:tcW w:w="2788" w:type="dxa"/>
          </w:tcPr>
          <w:p w14:paraId="72C9EA68" w14:textId="77777777" w:rsidR="00AD0C00" w:rsidRDefault="00AD0C00"/>
        </w:tc>
        <w:tc>
          <w:tcPr>
            <w:tcW w:w="2788" w:type="dxa"/>
          </w:tcPr>
          <w:p w14:paraId="4732876D" w14:textId="77777777" w:rsidR="00AD0C00" w:rsidRDefault="00AD0C00"/>
        </w:tc>
        <w:tc>
          <w:tcPr>
            <w:tcW w:w="1666" w:type="dxa"/>
          </w:tcPr>
          <w:p w14:paraId="78822CF2" w14:textId="77777777" w:rsidR="00AD0C00" w:rsidRDefault="00AD0C00"/>
        </w:tc>
      </w:tr>
      <w:tr w:rsidR="00AD0C00" w14:paraId="5E6E783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5946AAA4" w14:textId="77777777" w:rsidR="00AD0C00" w:rsidRDefault="00AD0C00"/>
        </w:tc>
        <w:tc>
          <w:tcPr>
            <w:tcW w:w="2788" w:type="dxa"/>
          </w:tcPr>
          <w:p w14:paraId="070D3B09" w14:textId="77777777" w:rsidR="00AD0C00" w:rsidRDefault="00AD0C00"/>
        </w:tc>
        <w:tc>
          <w:tcPr>
            <w:tcW w:w="2788" w:type="dxa"/>
          </w:tcPr>
          <w:p w14:paraId="219E7980" w14:textId="77777777" w:rsidR="00AD0C00" w:rsidRDefault="00AD0C00"/>
        </w:tc>
        <w:tc>
          <w:tcPr>
            <w:tcW w:w="2788" w:type="dxa"/>
          </w:tcPr>
          <w:p w14:paraId="57A7E3F0" w14:textId="77777777" w:rsidR="00AD0C00" w:rsidRDefault="00AD0C00"/>
        </w:tc>
        <w:tc>
          <w:tcPr>
            <w:tcW w:w="1666" w:type="dxa"/>
          </w:tcPr>
          <w:p w14:paraId="5EE0501E" w14:textId="77777777" w:rsidR="00AD0C00" w:rsidRDefault="00AD0C00"/>
        </w:tc>
      </w:tr>
    </w:tbl>
    <w:p w14:paraId="4F07F190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1173"/>
      </w:tblGrid>
      <w:tr w:rsidR="00AD0C00" w14:paraId="03CA3B3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7ECAF1A2" w14:textId="77777777" w:rsidR="00AD0C00" w:rsidRDefault="00AD0C00"/>
        </w:tc>
        <w:tc>
          <w:tcPr>
            <w:tcW w:w="2788" w:type="dxa"/>
          </w:tcPr>
          <w:p w14:paraId="4AA4C944" w14:textId="77777777" w:rsidR="00AD0C00" w:rsidRDefault="00AD0C00"/>
        </w:tc>
        <w:tc>
          <w:tcPr>
            <w:tcW w:w="2788" w:type="dxa"/>
          </w:tcPr>
          <w:p w14:paraId="2ECA0175" w14:textId="77777777" w:rsidR="00AD0C00" w:rsidRDefault="00AD0C00"/>
        </w:tc>
        <w:tc>
          <w:tcPr>
            <w:tcW w:w="2788" w:type="dxa"/>
          </w:tcPr>
          <w:p w14:paraId="16A6B17C" w14:textId="77777777" w:rsidR="00AD0C00" w:rsidRDefault="00AD0C00"/>
        </w:tc>
        <w:tc>
          <w:tcPr>
            <w:tcW w:w="1173" w:type="dxa"/>
          </w:tcPr>
          <w:p w14:paraId="13F39C92" w14:textId="77777777" w:rsidR="00AD0C00" w:rsidRDefault="00AD0C00"/>
        </w:tc>
      </w:tr>
      <w:tr w:rsidR="00AD0C00" w14:paraId="25A0B54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004DC2D0" w14:textId="77777777" w:rsidR="00AD0C00" w:rsidRDefault="00AD0C00"/>
        </w:tc>
        <w:tc>
          <w:tcPr>
            <w:tcW w:w="2788" w:type="dxa"/>
          </w:tcPr>
          <w:p w14:paraId="42374A47" w14:textId="77777777" w:rsidR="00AD0C00" w:rsidRDefault="00AD0C00"/>
        </w:tc>
        <w:tc>
          <w:tcPr>
            <w:tcW w:w="2788" w:type="dxa"/>
          </w:tcPr>
          <w:p w14:paraId="5E295FC8" w14:textId="77777777" w:rsidR="00AD0C00" w:rsidRDefault="00AD0C00"/>
        </w:tc>
        <w:tc>
          <w:tcPr>
            <w:tcW w:w="2788" w:type="dxa"/>
          </w:tcPr>
          <w:p w14:paraId="744C69A6" w14:textId="77777777" w:rsidR="00AD0C00" w:rsidRDefault="00AD0C00"/>
        </w:tc>
        <w:tc>
          <w:tcPr>
            <w:tcW w:w="1173" w:type="dxa"/>
          </w:tcPr>
          <w:p w14:paraId="327DF805" w14:textId="77777777" w:rsidR="00AD0C00" w:rsidRDefault="00AD0C00"/>
        </w:tc>
      </w:tr>
      <w:tr w:rsidR="00AD0C00" w14:paraId="2908E91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2156457F" w14:textId="77777777" w:rsidR="00AD0C00" w:rsidRDefault="00AD0C00"/>
        </w:tc>
        <w:tc>
          <w:tcPr>
            <w:tcW w:w="2788" w:type="dxa"/>
          </w:tcPr>
          <w:p w14:paraId="05B4EC89" w14:textId="77777777" w:rsidR="00AD0C00" w:rsidRDefault="00AD0C00"/>
        </w:tc>
        <w:tc>
          <w:tcPr>
            <w:tcW w:w="2788" w:type="dxa"/>
          </w:tcPr>
          <w:p w14:paraId="08E2FD9E" w14:textId="77777777" w:rsidR="00AD0C00" w:rsidRDefault="00AD0C00"/>
        </w:tc>
        <w:tc>
          <w:tcPr>
            <w:tcW w:w="2788" w:type="dxa"/>
          </w:tcPr>
          <w:p w14:paraId="07285292" w14:textId="77777777" w:rsidR="00AD0C00" w:rsidRDefault="00AD0C00"/>
        </w:tc>
        <w:tc>
          <w:tcPr>
            <w:tcW w:w="1173" w:type="dxa"/>
          </w:tcPr>
          <w:p w14:paraId="30F4590C" w14:textId="77777777" w:rsidR="00AD0C00" w:rsidRDefault="00AD0C00"/>
        </w:tc>
      </w:tr>
    </w:tbl>
    <w:p w14:paraId="55E2047F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1156"/>
      </w:tblGrid>
      <w:tr w:rsidR="00AD0C00" w14:paraId="3B26781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5AD35560" w14:textId="77777777" w:rsidR="00AD0C00" w:rsidRDefault="00AD0C00"/>
        </w:tc>
        <w:tc>
          <w:tcPr>
            <w:tcW w:w="2788" w:type="dxa"/>
          </w:tcPr>
          <w:p w14:paraId="787F2A86" w14:textId="77777777" w:rsidR="00AD0C00" w:rsidRDefault="00AD0C00"/>
        </w:tc>
        <w:tc>
          <w:tcPr>
            <w:tcW w:w="2788" w:type="dxa"/>
          </w:tcPr>
          <w:p w14:paraId="418F510A" w14:textId="77777777" w:rsidR="00AD0C00" w:rsidRDefault="00AD0C00"/>
        </w:tc>
        <w:tc>
          <w:tcPr>
            <w:tcW w:w="2788" w:type="dxa"/>
          </w:tcPr>
          <w:p w14:paraId="3224B7F0" w14:textId="77777777" w:rsidR="00AD0C00" w:rsidRDefault="00AD0C00"/>
        </w:tc>
        <w:tc>
          <w:tcPr>
            <w:tcW w:w="1156" w:type="dxa"/>
          </w:tcPr>
          <w:p w14:paraId="45B13AB8" w14:textId="77777777" w:rsidR="00AD0C00" w:rsidRDefault="00AD0C00"/>
        </w:tc>
      </w:tr>
      <w:tr w:rsidR="00AD0C00" w14:paraId="2F4C89B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4DD9DCA0" w14:textId="77777777" w:rsidR="00AD0C00" w:rsidRDefault="00AD0C00"/>
        </w:tc>
        <w:tc>
          <w:tcPr>
            <w:tcW w:w="2788" w:type="dxa"/>
          </w:tcPr>
          <w:p w14:paraId="39F1D0E6" w14:textId="77777777" w:rsidR="00AD0C00" w:rsidRDefault="00AD0C00"/>
        </w:tc>
        <w:tc>
          <w:tcPr>
            <w:tcW w:w="2788" w:type="dxa"/>
          </w:tcPr>
          <w:p w14:paraId="0CE7DB2E" w14:textId="77777777" w:rsidR="00AD0C00" w:rsidRDefault="00AD0C00"/>
        </w:tc>
        <w:tc>
          <w:tcPr>
            <w:tcW w:w="2788" w:type="dxa"/>
          </w:tcPr>
          <w:p w14:paraId="35D01C19" w14:textId="77777777" w:rsidR="00AD0C00" w:rsidRDefault="00AD0C00"/>
        </w:tc>
        <w:tc>
          <w:tcPr>
            <w:tcW w:w="1156" w:type="dxa"/>
          </w:tcPr>
          <w:p w14:paraId="0BD2C141" w14:textId="77777777" w:rsidR="00AD0C00" w:rsidRDefault="00AD0C00"/>
        </w:tc>
      </w:tr>
      <w:tr w:rsidR="00AD0C00" w14:paraId="1D8BE35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264D2188" w14:textId="77777777" w:rsidR="00AD0C00" w:rsidRDefault="00AD0C00"/>
        </w:tc>
        <w:tc>
          <w:tcPr>
            <w:tcW w:w="2788" w:type="dxa"/>
          </w:tcPr>
          <w:p w14:paraId="780C1A45" w14:textId="77777777" w:rsidR="00AD0C00" w:rsidRDefault="00AD0C00"/>
        </w:tc>
        <w:tc>
          <w:tcPr>
            <w:tcW w:w="2788" w:type="dxa"/>
          </w:tcPr>
          <w:p w14:paraId="0358CE4B" w14:textId="77777777" w:rsidR="00AD0C00" w:rsidRDefault="00AD0C00"/>
        </w:tc>
        <w:tc>
          <w:tcPr>
            <w:tcW w:w="2788" w:type="dxa"/>
          </w:tcPr>
          <w:p w14:paraId="00EEC53A" w14:textId="77777777" w:rsidR="00AD0C00" w:rsidRDefault="00AD0C00"/>
        </w:tc>
        <w:tc>
          <w:tcPr>
            <w:tcW w:w="1156" w:type="dxa"/>
          </w:tcPr>
          <w:p w14:paraId="6310FB77" w14:textId="77777777" w:rsidR="00AD0C00" w:rsidRDefault="00AD0C00"/>
        </w:tc>
      </w:tr>
    </w:tbl>
    <w:p w14:paraId="1A9C6CA0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1666"/>
      </w:tblGrid>
      <w:tr w:rsidR="00AD0C00" w14:paraId="73ED635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7DFFF390" w14:textId="77777777" w:rsidR="00AD0C00" w:rsidRDefault="00AD0C00"/>
        </w:tc>
        <w:tc>
          <w:tcPr>
            <w:tcW w:w="2788" w:type="dxa"/>
          </w:tcPr>
          <w:p w14:paraId="5F2FD96A" w14:textId="77777777" w:rsidR="00AD0C00" w:rsidRDefault="00AD0C00"/>
        </w:tc>
        <w:tc>
          <w:tcPr>
            <w:tcW w:w="2788" w:type="dxa"/>
          </w:tcPr>
          <w:p w14:paraId="49B4AC52" w14:textId="77777777" w:rsidR="00AD0C00" w:rsidRDefault="00AD0C00"/>
        </w:tc>
        <w:tc>
          <w:tcPr>
            <w:tcW w:w="2788" w:type="dxa"/>
          </w:tcPr>
          <w:p w14:paraId="3343A673" w14:textId="77777777" w:rsidR="00AD0C00" w:rsidRDefault="00AD0C00"/>
        </w:tc>
        <w:tc>
          <w:tcPr>
            <w:tcW w:w="1666" w:type="dxa"/>
          </w:tcPr>
          <w:p w14:paraId="45554964" w14:textId="77777777" w:rsidR="00AD0C00" w:rsidRDefault="00AD0C00"/>
        </w:tc>
      </w:tr>
      <w:tr w:rsidR="00AD0C00" w14:paraId="6B2DD7D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7508A432" w14:textId="77777777" w:rsidR="00AD0C00" w:rsidRDefault="00AD0C00"/>
        </w:tc>
        <w:tc>
          <w:tcPr>
            <w:tcW w:w="2788" w:type="dxa"/>
          </w:tcPr>
          <w:p w14:paraId="678FF6CA" w14:textId="77777777" w:rsidR="00AD0C00" w:rsidRDefault="00AD0C00"/>
        </w:tc>
        <w:tc>
          <w:tcPr>
            <w:tcW w:w="2788" w:type="dxa"/>
          </w:tcPr>
          <w:p w14:paraId="18FBA17D" w14:textId="77777777" w:rsidR="00AD0C00" w:rsidRDefault="00AD0C00"/>
        </w:tc>
        <w:tc>
          <w:tcPr>
            <w:tcW w:w="2788" w:type="dxa"/>
          </w:tcPr>
          <w:p w14:paraId="086F06CA" w14:textId="77777777" w:rsidR="00AD0C00" w:rsidRDefault="00AD0C00"/>
        </w:tc>
        <w:tc>
          <w:tcPr>
            <w:tcW w:w="1666" w:type="dxa"/>
          </w:tcPr>
          <w:p w14:paraId="266426B6" w14:textId="77777777" w:rsidR="00AD0C00" w:rsidRDefault="00AD0C00"/>
        </w:tc>
      </w:tr>
      <w:tr w:rsidR="00AD0C00" w14:paraId="02A6BEF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58BEA7D3" w14:textId="77777777" w:rsidR="00AD0C00" w:rsidRDefault="00AD0C00"/>
        </w:tc>
        <w:tc>
          <w:tcPr>
            <w:tcW w:w="2788" w:type="dxa"/>
          </w:tcPr>
          <w:p w14:paraId="25393D92" w14:textId="77777777" w:rsidR="00AD0C00" w:rsidRDefault="00AD0C00"/>
        </w:tc>
        <w:tc>
          <w:tcPr>
            <w:tcW w:w="2788" w:type="dxa"/>
          </w:tcPr>
          <w:p w14:paraId="1FFBBD71" w14:textId="77777777" w:rsidR="00AD0C00" w:rsidRDefault="00AD0C00"/>
        </w:tc>
        <w:tc>
          <w:tcPr>
            <w:tcW w:w="2788" w:type="dxa"/>
          </w:tcPr>
          <w:p w14:paraId="179F62C2" w14:textId="77777777" w:rsidR="00AD0C00" w:rsidRDefault="00AD0C00"/>
        </w:tc>
        <w:tc>
          <w:tcPr>
            <w:tcW w:w="1666" w:type="dxa"/>
          </w:tcPr>
          <w:p w14:paraId="589C639F" w14:textId="77777777" w:rsidR="00AD0C00" w:rsidRDefault="00AD0C00"/>
        </w:tc>
      </w:tr>
    </w:tbl>
    <w:p w14:paraId="51F94C18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240"/>
      </w:tblGrid>
      <w:tr w:rsidR="00F73016" w14:paraId="7A64132E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2240" w:type="dxa"/>
            <w:shd w:val="clear" w:color="auto" w:fill="FFFFFF"/>
          </w:tcPr>
          <w:p w14:paraId="63E9154D" w14:textId="77777777" w:rsidR="00AD0C00" w:rsidRDefault="00000000">
            <w:pPr>
              <w:spacing w:before="5" w:after="5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Based on estimated marginal means</w:t>
            </w:r>
          </w:p>
        </w:tc>
      </w:tr>
      <w:tr w:rsidR="00F73016" w14:paraId="24B3791F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2240" w:type="dxa"/>
            <w:shd w:val="clear" w:color="auto" w:fill="FFFFFF"/>
          </w:tcPr>
          <w:p w14:paraId="6C40CE89" w14:textId="77777777" w:rsidR="00AD0C00" w:rsidRDefault="00000000">
            <w:r>
              <w:rPr>
                <w:rFonts w:ascii="Arial" w:eastAsia="Arial" w:hAnsi="Arial" w:cs="Arial"/>
                <w:color w:val="010205"/>
              </w:rPr>
              <w:t>*. The mean difference is significant at the .05 level.</w:t>
            </w:r>
          </w:p>
        </w:tc>
      </w:tr>
      <w:tr w:rsidR="00F73016" w14:paraId="21B180C4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2240" w:type="dxa"/>
            <w:shd w:val="clear" w:color="auto" w:fill="FFFFFF"/>
          </w:tcPr>
          <w:p w14:paraId="143A6857" w14:textId="77777777" w:rsidR="00AD0C00" w:rsidRDefault="00000000">
            <w:r>
              <w:rPr>
                <w:rFonts w:ascii="Arial" w:eastAsia="Arial" w:hAnsi="Arial" w:cs="Arial"/>
                <w:color w:val="010205"/>
              </w:rPr>
              <w:t>b. Adjustment for multiple comparisons: Least Significant Difference (equivalent to no adjustments).</w:t>
            </w:r>
          </w:p>
        </w:tc>
      </w:tr>
    </w:tbl>
    <w:p w14:paraId="31A5A689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32"/>
        <w:gridCol w:w="1938"/>
        <w:gridCol w:w="1156"/>
        <w:gridCol w:w="1207"/>
        <w:gridCol w:w="1581"/>
        <w:gridCol w:w="1156"/>
        <w:gridCol w:w="1156"/>
      </w:tblGrid>
      <w:tr w:rsidR="00F73016" w14:paraId="2396B448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9826" w:type="dxa"/>
            <w:gridSpan w:val="7"/>
            <w:shd w:val="clear" w:color="auto" w:fill="FFFFFF"/>
            <w:vAlign w:val="center"/>
          </w:tcPr>
          <w:p w14:paraId="3AF2AC9D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Multivariate Tests</w:t>
            </w:r>
          </w:p>
        </w:tc>
      </w:tr>
      <w:tr w:rsidR="00F73016" w14:paraId="23B6AFC4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3570" w:type="dxa"/>
            <w:gridSpan w:val="2"/>
            <w:tcBorders>
              <w:top w:val="none" w:sz="1" w:space="0" w:color="152935"/>
              <w:left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678EED9E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1156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0F787D94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Value</w:t>
            </w:r>
          </w:p>
        </w:tc>
        <w:tc>
          <w:tcPr>
            <w:tcW w:w="1207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1C765449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F</w:t>
            </w:r>
          </w:p>
        </w:tc>
        <w:tc>
          <w:tcPr>
            <w:tcW w:w="1581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028C2CDF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 xml:space="preserve">Hypothesis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df</w:t>
            </w:r>
            <w:proofErr w:type="spellEnd"/>
          </w:p>
        </w:tc>
        <w:tc>
          <w:tcPr>
            <w:tcW w:w="1156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56A20AE7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 xml:space="preserve">Error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df</w:t>
            </w:r>
            <w:proofErr w:type="spellEnd"/>
          </w:p>
        </w:tc>
        <w:tc>
          <w:tcPr>
            <w:tcW w:w="1156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218919FC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Sig.</w:t>
            </w:r>
          </w:p>
        </w:tc>
      </w:tr>
      <w:tr w:rsidR="00AD0C00" w14:paraId="372C11C3" w14:textId="77777777">
        <w:tblPrEx>
          <w:tblCellMar>
            <w:top w:w="0" w:type="dxa"/>
            <w:bottom w:w="0" w:type="dxa"/>
          </w:tblCellMar>
        </w:tblPrEx>
        <w:tc>
          <w:tcPr>
            <w:tcW w:w="1632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281B62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938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536396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C46186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.826</w:t>
            </w:r>
          </w:p>
        </w:tc>
        <w:tc>
          <w:tcPr>
            <w:tcW w:w="1207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824549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147.137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4CEA8E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7339E8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  <w:tc>
          <w:tcPr>
            <w:tcW w:w="115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254B83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1D6A69FD" w14:textId="77777777">
        <w:tblPrEx>
          <w:tblCellMar>
            <w:top w:w="0" w:type="dxa"/>
            <w:bottom w:w="0" w:type="dxa"/>
          </w:tblCellMar>
        </w:tblPrEx>
        <w:tc>
          <w:tcPr>
            <w:tcW w:w="1632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0B24261" w14:textId="77777777" w:rsidR="00AD0C00" w:rsidRDefault="00AD0C00"/>
        </w:tc>
        <w:tc>
          <w:tcPr>
            <w:tcW w:w="193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1A9433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584E68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.174</w:t>
            </w:r>
          </w:p>
        </w:tc>
        <w:tc>
          <w:tcPr>
            <w:tcW w:w="120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68DB14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147.137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4D7970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DCA19B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D49A5C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71976117" w14:textId="77777777">
        <w:tblPrEx>
          <w:tblCellMar>
            <w:top w:w="0" w:type="dxa"/>
            <w:bottom w:w="0" w:type="dxa"/>
          </w:tblCellMar>
        </w:tblPrEx>
        <w:tc>
          <w:tcPr>
            <w:tcW w:w="1632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670D173" w14:textId="77777777" w:rsidR="00AD0C00" w:rsidRDefault="00AD0C00"/>
        </w:tc>
        <w:tc>
          <w:tcPr>
            <w:tcW w:w="193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11FE7A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00667A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4.746</w:t>
            </w:r>
          </w:p>
        </w:tc>
        <w:tc>
          <w:tcPr>
            <w:tcW w:w="120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0C2584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147.137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AC1FB2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ECCF31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7959C3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51DC054A" w14:textId="77777777">
        <w:tblPrEx>
          <w:tblCellMar>
            <w:top w:w="0" w:type="dxa"/>
            <w:bottom w:w="0" w:type="dxa"/>
          </w:tblCellMar>
        </w:tblPrEx>
        <w:tc>
          <w:tcPr>
            <w:tcW w:w="1632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774B181" w14:textId="77777777" w:rsidR="00AD0C00" w:rsidRDefault="00AD0C00"/>
        </w:tc>
        <w:tc>
          <w:tcPr>
            <w:tcW w:w="193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2CA8F5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FE9982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4.746</w:t>
            </w:r>
          </w:p>
        </w:tc>
        <w:tc>
          <w:tcPr>
            <w:tcW w:w="120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F7FF08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147.137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A3C5B3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885235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6A9242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6DFCCD09" w14:textId="77777777">
        <w:tblPrEx>
          <w:tblCellMar>
            <w:top w:w="0" w:type="dxa"/>
            <w:bottom w:w="0" w:type="dxa"/>
          </w:tblCellMar>
        </w:tblPrEx>
        <w:tc>
          <w:tcPr>
            <w:tcW w:w="1632" w:type="dxa"/>
            <w:vMerge w:val="restart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0C3D91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93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46C7F8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1654A0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.816</w:t>
            </w:r>
          </w:p>
        </w:tc>
        <w:tc>
          <w:tcPr>
            <w:tcW w:w="120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5D5571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137.435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47AECD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ADBDCA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FAC3F1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3F5D3EC6" w14:textId="77777777">
        <w:tblPrEx>
          <w:tblCellMar>
            <w:top w:w="0" w:type="dxa"/>
            <w:bottom w:w="0" w:type="dxa"/>
          </w:tblCellMar>
        </w:tblPrEx>
        <w:tc>
          <w:tcPr>
            <w:tcW w:w="1632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652CC41" w14:textId="77777777" w:rsidR="00AD0C00" w:rsidRDefault="00AD0C00"/>
        </w:tc>
        <w:tc>
          <w:tcPr>
            <w:tcW w:w="193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172A85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6B1CDF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.184</w:t>
            </w:r>
          </w:p>
        </w:tc>
        <w:tc>
          <w:tcPr>
            <w:tcW w:w="120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E36DF2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137.435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A1B0A5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A6935F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147178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7D26DBB4" w14:textId="77777777">
        <w:tblPrEx>
          <w:tblCellMar>
            <w:top w:w="0" w:type="dxa"/>
            <w:bottom w:w="0" w:type="dxa"/>
          </w:tblCellMar>
        </w:tblPrEx>
        <w:tc>
          <w:tcPr>
            <w:tcW w:w="1632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73E1163" w14:textId="77777777" w:rsidR="00AD0C00" w:rsidRDefault="00AD0C00"/>
        </w:tc>
        <w:tc>
          <w:tcPr>
            <w:tcW w:w="193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32DEC8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3D8416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4.433</w:t>
            </w:r>
          </w:p>
        </w:tc>
        <w:tc>
          <w:tcPr>
            <w:tcW w:w="120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A52BD8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137.435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33DB01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099709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980616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1F9938CB" w14:textId="77777777">
        <w:tblPrEx>
          <w:tblCellMar>
            <w:top w:w="0" w:type="dxa"/>
            <w:bottom w:w="0" w:type="dxa"/>
          </w:tblCellMar>
        </w:tblPrEx>
        <w:tc>
          <w:tcPr>
            <w:tcW w:w="1632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6C7764F" w14:textId="77777777" w:rsidR="00AD0C00" w:rsidRDefault="00AD0C00"/>
        </w:tc>
        <w:tc>
          <w:tcPr>
            <w:tcW w:w="193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D12A08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EA4F6C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4.433</w:t>
            </w:r>
          </w:p>
        </w:tc>
        <w:tc>
          <w:tcPr>
            <w:tcW w:w="120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99B9EF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137.435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22F04F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0DE1BE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3E1FC4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18536553" w14:textId="77777777">
        <w:tblPrEx>
          <w:tblCellMar>
            <w:top w:w="0" w:type="dxa"/>
            <w:bottom w:w="0" w:type="dxa"/>
          </w:tblCellMar>
        </w:tblPrEx>
        <w:tc>
          <w:tcPr>
            <w:tcW w:w="1632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5424924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93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A0C48B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44D902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.817</w:t>
            </w:r>
          </w:p>
        </w:tc>
        <w:tc>
          <w:tcPr>
            <w:tcW w:w="120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EA030E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138.315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281477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49E8A0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120F49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48052777" w14:textId="77777777">
        <w:tblPrEx>
          <w:tblCellMar>
            <w:top w:w="0" w:type="dxa"/>
            <w:bottom w:w="0" w:type="dxa"/>
          </w:tblCellMar>
        </w:tblPrEx>
        <w:tc>
          <w:tcPr>
            <w:tcW w:w="1632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262E45D" w14:textId="77777777" w:rsidR="00AD0C00" w:rsidRDefault="00AD0C00"/>
        </w:tc>
        <w:tc>
          <w:tcPr>
            <w:tcW w:w="193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6DF9B0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B4A395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.183</w:t>
            </w:r>
          </w:p>
        </w:tc>
        <w:tc>
          <w:tcPr>
            <w:tcW w:w="120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985F55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138.315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32158A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151EC6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EE73C6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61AB4D0A" w14:textId="77777777">
        <w:tblPrEx>
          <w:tblCellMar>
            <w:top w:w="0" w:type="dxa"/>
            <w:bottom w:w="0" w:type="dxa"/>
          </w:tblCellMar>
        </w:tblPrEx>
        <w:tc>
          <w:tcPr>
            <w:tcW w:w="1632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8C7E2B1" w14:textId="77777777" w:rsidR="00AD0C00" w:rsidRDefault="00AD0C00"/>
        </w:tc>
        <w:tc>
          <w:tcPr>
            <w:tcW w:w="193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750475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DCDA06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4.462</w:t>
            </w:r>
          </w:p>
        </w:tc>
        <w:tc>
          <w:tcPr>
            <w:tcW w:w="120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490954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138.315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9BB54D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2B21DE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63245C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42949C42" w14:textId="77777777">
        <w:tblPrEx>
          <w:tblCellMar>
            <w:top w:w="0" w:type="dxa"/>
            <w:bottom w:w="0" w:type="dxa"/>
          </w:tblCellMar>
        </w:tblPrEx>
        <w:tc>
          <w:tcPr>
            <w:tcW w:w="1632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3B75480" w14:textId="77777777" w:rsidR="00AD0C00" w:rsidRDefault="00AD0C00"/>
        </w:tc>
        <w:tc>
          <w:tcPr>
            <w:tcW w:w="193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2B315A2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1F5BCDE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4.462</w:t>
            </w:r>
          </w:p>
        </w:tc>
        <w:tc>
          <w:tcPr>
            <w:tcW w:w="1207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1FF7D57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138.315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01C4097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58AB397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3BC9AA3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F73016" w14:paraId="1F5E614F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9826" w:type="dxa"/>
            <w:gridSpan w:val="7"/>
            <w:shd w:val="clear" w:color="auto" w:fill="FFFFFF"/>
          </w:tcPr>
          <w:p w14:paraId="5A3B6F5C" w14:textId="77777777" w:rsidR="00AD0C00" w:rsidRDefault="00000000">
            <w:pPr>
              <w:spacing w:before="5" w:after="5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Each F tests the multivariate simple effects of GENOTYPE [1 = WT; 2= A53T] within each level combination of the other effects shown. These tests are based on the linearly independent pairwise comparisons among the estimated marginal means.</w:t>
            </w:r>
          </w:p>
        </w:tc>
      </w:tr>
      <w:tr w:rsidR="00F73016" w14:paraId="7522969D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9826" w:type="dxa"/>
            <w:gridSpan w:val="7"/>
            <w:shd w:val="clear" w:color="auto" w:fill="FFFFFF"/>
          </w:tcPr>
          <w:p w14:paraId="02C7D497" w14:textId="77777777" w:rsidR="00AD0C00" w:rsidRDefault="00000000">
            <w:r>
              <w:rPr>
                <w:rFonts w:ascii="Arial" w:eastAsia="Arial" w:hAnsi="Arial" w:cs="Arial"/>
                <w:color w:val="010205"/>
              </w:rPr>
              <w:t>a. Exact statistic</w:t>
            </w:r>
          </w:p>
        </w:tc>
      </w:tr>
    </w:tbl>
    <w:p w14:paraId="4AF8E9D0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6"/>
        <w:gridCol w:w="1348"/>
        <w:gridCol w:w="1348"/>
        <w:gridCol w:w="1376"/>
        <w:gridCol w:w="955"/>
        <w:gridCol w:w="1264"/>
        <w:gridCol w:w="955"/>
        <w:gridCol w:w="955"/>
      </w:tblGrid>
      <w:tr w:rsidR="00F73016" w14:paraId="7DB5EE29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0027" w:type="dxa"/>
            <w:gridSpan w:val="8"/>
            <w:shd w:val="clear" w:color="auto" w:fill="FFFFFF"/>
            <w:vAlign w:val="center"/>
          </w:tcPr>
          <w:p w14:paraId="4A2EB63D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Univariate Tests</w:t>
            </w:r>
          </w:p>
        </w:tc>
      </w:tr>
      <w:tr w:rsidR="00F73016" w14:paraId="118D977C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826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477EA43D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696" w:type="dxa"/>
            <w:gridSpan w:val="2"/>
            <w:tcBorders>
              <w:top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606F900D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1376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27116DB8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Sum of Squares</w:t>
            </w:r>
          </w:p>
        </w:tc>
        <w:tc>
          <w:tcPr>
            <w:tcW w:w="955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62AAF054" w14:textId="77777777" w:rsidR="00AD0C00" w:rsidRDefault="00000000">
            <w:pPr>
              <w:spacing w:before="10" w:after="10"/>
              <w:ind w:left="30" w:right="40"/>
              <w:jc w:val="center"/>
            </w:pPr>
            <w:proofErr w:type="spellStart"/>
            <w:r>
              <w:rPr>
                <w:rFonts w:ascii="Arial" w:eastAsia="Arial" w:hAnsi="Arial" w:cs="Arial"/>
                <w:color w:val="264A60"/>
              </w:rPr>
              <w:t>df</w:t>
            </w:r>
            <w:proofErr w:type="spellEnd"/>
          </w:p>
        </w:tc>
        <w:tc>
          <w:tcPr>
            <w:tcW w:w="1264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52D2A11A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Mean Square</w:t>
            </w:r>
          </w:p>
        </w:tc>
        <w:tc>
          <w:tcPr>
            <w:tcW w:w="955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757B536F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F</w:t>
            </w:r>
          </w:p>
        </w:tc>
        <w:tc>
          <w:tcPr>
            <w:tcW w:w="955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173CC63C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Sig.</w:t>
            </w:r>
          </w:p>
        </w:tc>
      </w:tr>
      <w:tr w:rsidR="00AD0C00" w14:paraId="23253871" w14:textId="77777777">
        <w:tblPrEx>
          <w:tblCellMar>
            <w:top w:w="0" w:type="dxa"/>
            <w:bottom w:w="0" w:type="dxa"/>
          </w:tblCellMar>
        </w:tblPrEx>
        <w:tc>
          <w:tcPr>
            <w:tcW w:w="1826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FF91F8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134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33C443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48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A1172F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37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A73E25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247084.446</w:t>
            </w:r>
          </w:p>
        </w:tc>
        <w:tc>
          <w:tcPr>
            <w:tcW w:w="955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ABF0C6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  <w:tc>
          <w:tcPr>
            <w:tcW w:w="1264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E4CB63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247084.446</w:t>
            </w:r>
          </w:p>
        </w:tc>
        <w:tc>
          <w:tcPr>
            <w:tcW w:w="955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FF76F8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60.822</w:t>
            </w:r>
          </w:p>
        </w:tc>
        <w:tc>
          <w:tcPr>
            <w:tcW w:w="955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27DE77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557D8001" w14:textId="77777777">
        <w:tblPrEx>
          <w:tblCellMar>
            <w:top w:w="0" w:type="dxa"/>
            <w:bottom w:w="0" w:type="dxa"/>
          </w:tblCellMar>
        </w:tblPrEx>
        <w:tc>
          <w:tcPr>
            <w:tcW w:w="1826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5F2FEB8" w14:textId="77777777" w:rsidR="00AD0C00" w:rsidRDefault="00AD0C00"/>
        </w:tc>
        <w:tc>
          <w:tcPr>
            <w:tcW w:w="134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622D779" w14:textId="77777777" w:rsidR="00AD0C00" w:rsidRDefault="00AD0C00"/>
        </w:tc>
        <w:tc>
          <w:tcPr>
            <w:tcW w:w="134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1B115B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37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19C239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255930.635</w:t>
            </w:r>
          </w:p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E0E449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  <w:tc>
          <w:tcPr>
            <w:tcW w:w="126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469AAC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4062.391</w:t>
            </w:r>
          </w:p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4C83814" w14:textId="77777777" w:rsidR="00AD0C00" w:rsidRDefault="00AD0C00"/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01C372E" w14:textId="77777777" w:rsidR="00AD0C00" w:rsidRDefault="00AD0C00"/>
        </w:tc>
      </w:tr>
      <w:tr w:rsidR="00AD0C00" w14:paraId="52D8EAA5" w14:textId="77777777">
        <w:tblPrEx>
          <w:tblCellMar>
            <w:top w:w="0" w:type="dxa"/>
            <w:bottom w:w="0" w:type="dxa"/>
          </w:tblCellMar>
        </w:tblPrEx>
        <w:tc>
          <w:tcPr>
            <w:tcW w:w="1826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AA48B38" w14:textId="77777777" w:rsidR="00AD0C00" w:rsidRDefault="00AD0C00"/>
        </w:tc>
        <w:tc>
          <w:tcPr>
            <w:tcW w:w="134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57DB7F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4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3064EC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37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409D56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121680.067</w:t>
            </w:r>
          </w:p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84DB75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  <w:tc>
          <w:tcPr>
            <w:tcW w:w="126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87EC73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121680.067</w:t>
            </w:r>
          </w:p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2AE521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29.953</w:t>
            </w:r>
          </w:p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48F270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34400FE4" w14:textId="77777777">
        <w:tblPrEx>
          <w:tblCellMar>
            <w:top w:w="0" w:type="dxa"/>
            <w:bottom w:w="0" w:type="dxa"/>
          </w:tblCellMar>
        </w:tblPrEx>
        <w:tc>
          <w:tcPr>
            <w:tcW w:w="1826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6AE9122" w14:textId="77777777" w:rsidR="00AD0C00" w:rsidRDefault="00AD0C00"/>
        </w:tc>
        <w:tc>
          <w:tcPr>
            <w:tcW w:w="134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202B358" w14:textId="77777777" w:rsidR="00AD0C00" w:rsidRDefault="00AD0C00"/>
        </w:tc>
        <w:tc>
          <w:tcPr>
            <w:tcW w:w="134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CA729A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37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3F6FBE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255930.635</w:t>
            </w:r>
          </w:p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52BE61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  <w:tc>
          <w:tcPr>
            <w:tcW w:w="126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0274AF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4062.391</w:t>
            </w:r>
          </w:p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E739F33" w14:textId="77777777" w:rsidR="00AD0C00" w:rsidRDefault="00AD0C00"/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4AF4D94" w14:textId="77777777" w:rsidR="00AD0C00" w:rsidRDefault="00AD0C00"/>
        </w:tc>
      </w:tr>
      <w:tr w:rsidR="00AD0C00" w14:paraId="42CA9958" w14:textId="77777777">
        <w:tblPrEx>
          <w:tblCellMar>
            <w:top w:w="0" w:type="dxa"/>
            <w:bottom w:w="0" w:type="dxa"/>
          </w:tblCellMar>
        </w:tblPrEx>
        <w:tc>
          <w:tcPr>
            <w:tcW w:w="1826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8AE719A" w14:textId="77777777" w:rsidR="00AD0C00" w:rsidRDefault="00AD0C00"/>
        </w:tc>
        <w:tc>
          <w:tcPr>
            <w:tcW w:w="134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748D74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4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0773FF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37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9DEC98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77092.439</w:t>
            </w:r>
          </w:p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2E5A96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  <w:tc>
          <w:tcPr>
            <w:tcW w:w="126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FA126E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77092.439</w:t>
            </w:r>
          </w:p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45DDB6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18.977</w:t>
            </w:r>
          </w:p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FB80CA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2111F418" w14:textId="77777777">
        <w:tblPrEx>
          <w:tblCellMar>
            <w:top w:w="0" w:type="dxa"/>
            <w:bottom w:w="0" w:type="dxa"/>
          </w:tblCellMar>
        </w:tblPrEx>
        <w:tc>
          <w:tcPr>
            <w:tcW w:w="1826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16998A9" w14:textId="77777777" w:rsidR="00AD0C00" w:rsidRDefault="00AD0C00"/>
        </w:tc>
        <w:tc>
          <w:tcPr>
            <w:tcW w:w="134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B128779" w14:textId="77777777" w:rsidR="00AD0C00" w:rsidRDefault="00AD0C00"/>
        </w:tc>
        <w:tc>
          <w:tcPr>
            <w:tcW w:w="134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0E4255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37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B7A5D1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255930.635</w:t>
            </w:r>
          </w:p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052224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  <w:tc>
          <w:tcPr>
            <w:tcW w:w="126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9FAFA3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4062.391</w:t>
            </w:r>
          </w:p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C5D7E00" w14:textId="77777777" w:rsidR="00AD0C00" w:rsidRDefault="00AD0C00"/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9B78910" w14:textId="77777777" w:rsidR="00AD0C00" w:rsidRDefault="00AD0C00"/>
        </w:tc>
      </w:tr>
      <w:tr w:rsidR="00AD0C00" w14:paraId="715B3D26" w14:textId="77777777">
        <w:tblPrEx>
          <w:tblCellMar>
            <w:top w:w="0" w:type="dxa"/>
            <w:bottom w:w="0" w:type="dxa"/>
          </w:tblCellMar>
        </w:tblPrEx>
        <w:tc>
          <w:tcPr>
            <w:tcW w:w="1826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48CE08E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134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339152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4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FED8E0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37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76F5F7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8139.758</w:t>
            </w:r>
          </w:p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6AF254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  <w:tc>
          <w:tcPr>
            <w:tcW w:w="126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8364A6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8139.758</w:t>
            </w:r>
          </w:p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5D1D01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139.844</w:t>
            </w:r>
          </w:p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D29382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1DA7242E" w14:textId="77777777">
        <w:tblPrEx>
          <w:tblCellMar>
            <w:top w:w="0" w:type="dxa"/>
            <w:bottom w:w="0" w:type="dxa"/>
          </w:tblCellMar>
        </w:tblPrEx>
        <w:tc>
          <w:tcPr>
            <w:tcW w:w="1826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445E1F9" w14:textId="77777777" w:rsidR="00AD0C00" w:rsidRDefault="00AD0C00"/>
        </w:tc>
        <w:tc>
          <w:tcPr>
            <w:tcW w:w="134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7FB0160" w14:textId="77777777" w:rsidR="00AD0C00" w:rsidRDefault="00AD0C00"/>
        </w:tc>
        <w:tc>
          <w:tcPr>
            <w:tcW w:w="134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370734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37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C03357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3666.984</w:t>
            </w:r>
          </w:p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22826A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  <w:tc>
          <w:tcPr>
            <w:tcW w:w="126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95F7C2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58.206</w:t>
            </w:r>
          </w:p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F2AD9CF" w14:textId="77777777" w:rsidR="00AD0C00" w:rsidRDefault="00AD0C00"/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9F2AB6B" w14:textId="77777777" w:rsidR="00AD0C00" w:rsidRDefault="00AD0C00"/>
        </w:tc>
      </w:tr>
      <w:tr w:rsidR="00AD0C00" w14:paraId="103A0F20" w14:textId="77777777">
        <w:tblPrEx>
          <w:tblCellMar>
            <w:top w:w="0" w:type="dxa"/>
            <w:bottom w:w="0" w:type="dxa"/>
          </w:tblCellMar>
        </w:tblPrEx>
        <w:tc>
          <w:tcPr>
            <w:tcW w:w="1826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023B94D" w14:textId="77777777" w:rsidR="00AD0C00" w:rsidRDefault="00AD0C00"/>
        </w:tc>
        <w:tc>
          <w:tcPr>
            <w:tcW w:w="134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588887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4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1E8916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37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21FEC0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9773.886</w:t>
            </w:r>
          </w:p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DAE6B7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  <w:tc>
          <w:tcPr>
            <w:tcW w:w="126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75D5A1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9773.886</w:t>
            </w:r>
          </w:p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355340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167.919</w:t>
            </w:r>
          </w:p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6BA32C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672D5BD3" w14:textId="77777777">
        <w:tblPrEx>
          <w:tblCellMar>
            <w:top w:w="0" w:type="dxa"/>
            <w:bottom w:w="0" w:type="dxa"/>
          </w:tblCellMar>
        </w:tblPrEx>
        <w:tc>
          <w:tcPr>
            <w:tcW w:w="1826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E62FF84" w14:textId="77777777" w:rsidR="00AD0C00" w:rsidRDefault="00AD0C00"/>
        </w:tc>
        <w:tc>
          <w:tcPr>
            <w:tcW w:w="134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6F129F7" w14:textId="77777777" w:rsidR="00AD0C00" w:rsidRDefault="00AD0C00"/>
        </w:tc>
        <w:tc>
          <w:tcPr>
            <w:tcW w:w="134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CE3DFB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37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D0A5A6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3666.984</w:t>
            </w:r>
          </w:p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13B030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  <w:tc>
          <w:tcPr>
            <w:tcW w:w="126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FF0D73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58.206</w:t>
            </w:r>
          </w:p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57C9254" w14:textId="77777777" w:rsidR="00AD0C00" w:rsidRDefault="00AD0C00"/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706490E" w14:textId="77777777" w:rsidR="00AD0C00" w:rsidRDefault="00AD0C00"/>
        </w:tc>
      </w:tr>
      <w:tr w:rsidR="00AD0C00" w14:paraId="34870F44" w14:textId="77777777">
        <w:tblPrEx>
          <w:tblCellMar>
            <w:top w:w="0" w:type="dxa"/>
            <w:bottom w:w="0" w:type="dxa"/>
          </w:tblCellMar>
        </w:tblPrEx>
        <w:tc>
          <w:tcPr>
            <w:tcW w:w="1826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228A144" w14:textId="77777777" w:rsidR="00AD0C00" w:rsidRDefault="00AD0C00"/>
        </w:tc>
        <w:tc>
          <w:tcPr>
            <w:tcW w:w="134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7BBF91F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4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F4F3F3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37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E3816E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10950.318</w:t>
            </w:r>
          </w:p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8D2E57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  <w:tc>
          <w:tcPr>
            <w:tcW w:w="126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DB91E3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10950.318</w:t>
            </w:r>
          </w:p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1C992C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188.130</w:t>
            </w:r>
          </w:p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D10B1E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77F0DE63" w14:textId="77777777">
        <w:tblPrEx>
          <w:tblCellMar>
            <w:top w:w="0" w:type="dxa"/>
            <w:bottom w:w="0" w:type="dxa"/>
          </w:tblCellMar>
        </w:tblPrEx>
        <w:tc>
          <w:tcPr>
            <w:tcW w:w="1826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C617DD8" w14:textId="77777777" w:rsidR="00AD0C00" w:rsidRDefault="00AD0C00"/>
        </w:tc>
        <w:tc>
          <w:tcPr>
            <w:tcW w:w="134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3258EA8" w14:textId="77777777" w:rsidR="00AD0C00" w:rsidRDefault="00AD0C00"/>
        </w:tc>
        <w:tc>
          <w:tcPr>
            <w:tcW w:w="134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52DE659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37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38EB882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3666.984</w:t>
            </w:r>
          </w:p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3ED22EA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  <w:tc>
          <w:tcPr>
            <w:tcW w:w="1264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2054C69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58.206</w:t>
            </w:r>
          </w:p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6F5437DE" w14:textId="77777777" w:rsidR="00AD0C00" w:rsidRDefault="00AD0C00"/>
        </w:tc>
        <w:tc>
          <w:tcPr>
            <w:tcW w:w="955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0CF040C1" w14:textId="77777777" w:rsidR="00AD0C00" w:rsidRDefault="00AD0C00"/>
        </w:tc>
      </w:tr>
      <w:tr w:rsidR="00F73016" w14:paraId="02B45BAD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0027" w:type="dxa"/>
            <w:gridSpan w:val="8"/>
            <w:shd w:val="clear" w:color="auto" w:fill="FFFFFF"/>
          </w:tcPr>
          <w:p w14:paraId="6E907798" w14:textId="77777777" w:rsidR="00AD0C00" w:rsidRDefault="00000000">
            <w:pPr>
              <w:spacing w:before="5" w:after="5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lastRenderedPageBreak/>
              <w:t>Each F tests the simple effects of GENOTYPE [1 = WT; 2= A53T] within each level combination of the other effects shown. These tests are based on the linearly independent pairwise comparisons among the estimated marginal means.</w:t>
            </w:r>
          </w:p>
        </w:tc>
      </w:tr>
    </w:tbl>
    <w:p w14:paraId="5C2DA714" w14:textId="77777777" w:rsidR="00AD0C00" w:rsidRDefault="00AD0C00"/>
    <w:p w14:paraId="5E6FA30D" w14:textId="77777777" w:rsidR="00AD0C00" w:rsidRDefault="00000000">
      <w:pPr>
        <w:spacing w:before="200"/>
      </w:pPr>
      <w:r>
        <w:rPr>
          <w:rFonts w:ascii="Arial" w:eastAsia="Arial" w:hAnsi="Arial" w:cs="Arial"/>
          <w:b/>
          <w:color w:val="000000"/>
          <w:sz w:val="28"/>
        </w:rPr>
        <w:cr/>
        <w:t xml:space="preserve">2. GENOTYPE [1 = WT; 2= A53T] * </w:t>
      </w:r>
      <w:proofErr w:type="gramStart"/>
      <w:r>
        <w:rPr>
          <w:rFonts w:ascii="Arial" w:eastAsia="Arial" w:hAnsi="Arial" w:cs="Arial"/>
          <w:b/>
          <w:color w:val="000000"/>
          <w:sz w:val="28"/>
        </w:rPr>
        <w:t>REGION[</w:t>
      </w:r>
      <w:proofErr w:type="gramEnd"/>
      <w:r>
        <w:rPr>
          <w:rFonts w:ascii="Arial" w:eastAsia="Arial" w:hAnsi="Arial" w:cs="Arial"/>
          <w:b/>
          <w:color w:val="000000"/>
          <w:sz w:val="28"/>
        </w:rPr>
        <w:t>1=SN; 2=VTA; 3=CP]</w:t>
      </w:r>
      <w:r>
        <w:rPr>
          <w:rFonts w:ascii="Arial" w:eastAsia="Arial" w:hAnsi="Arial" w:cs="Arial"/>
          <w:b/>
          <w:color w:val="000000"/>
          <w:sz w:val="28"/>
        </w:rPr>
        <w:cr/>
      </w:r>
    </w:p>
    <w:p w14:paraId="7BCF1312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1156"/>
        <w:gridCol w:w="1173"/>
        <w:gridCol w:w="1496"/>
      </w:tblGrid>
      <w:tr w:rsidR="00F73016" w14:paraId="36181534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1611" w:type="dxa"/>
            <w:gridSpan w:val="6"/>
            <w:shd w:val="clear" w:color="auto" w:fill="FFFFFF"/>
            <w:vAlign w:val="center"/>
          </w:tcPr>
          <w:p w14:paraId="521B8237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Estimates</w:t>
            </w:r>
          </w:p>
        </w:tc>
      </w:tr>
      <w:tr w:rsidR="00AD0C00" w14:paraId="5FFC67B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54F22E9D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69F3208A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2F34305D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1156" w:type="dxa"/>
            <w:vMerge w:val="restart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FFFFF"/>
            <w:vAlign w:val="bottom"/>
          </w:tcPr>
          <w:p w14:paraId="00303EA6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Mean</w:t>
            </w:r>
          </w:p>
        </w:tc>
        <w:tc>
          <w:tcPr>
            <w:tcW w:w="1173" w:type="dxa"/>
            <w:vMerge w:val="restart"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FFFFF"/>
            <w:vAlign w:val="bottom"/>
          </w:tcPr>
          <w:p w14:paraId="55E01822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Std. Error</w:t>
            </w:r>
          </w:p>
        </w:tc>
        <w:tc>
          <w:tcPr>
            <w:tcW w:w="1496" w:type="dxa"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110AA22E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95% Confidence Interval</w:t>
            </w:r>
          </w:p>
        </w:tc>
      </w:tr>
      <w:tr w:rsidR="00AD0C00" w14:paraId="62F0A17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7122FF36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66A5BBDE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7F251A39" w14:textId="77777777" w:rsidR="00AD0C00" w:rsidRDefault="00AD0C00"/>
        </w:tc>
        <w:tc>
          <w:tcPr>
            <w:tcW w:w="1156" w:type="dxa"/>
            <w:vMerge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single" w:sz="1" w:space="0" w:color="E0E0E0"/>
            </w:tcBorders>
          </w:tcPr>
          <w:p w14:paraId="4D6BF019" w14:textId="77777777" w:rsidR="00AD0C00" w:rsidRDefault="00AD0C00"/>
        </w:tc>
        <w:tc>
          <w:tcPr>
            <w:tcW w:w="1173" w:type="dxa"/>
            <w:vMerge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single" w:sz="1" w:space="0" w:color="E0E0E0"/>
            </w:tcBorders>
          </w:tcPr>
          <w:p w14:paraId="40E6BE6E" w14:textId="77777777" w:rsidR="00AD0C00" w:rsidRDefault="00AD0C00"/>
        </w:tc>
        <w:tc>
          <w:tcPr>
            <w:tcW w:w="1496" w:type="dxa"/>
            <w:tcBorders>
              <w:top w:val="non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6F246982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Lower Bound</w:t>
            </w:r>
          </w:p>
        </w:tc>
      </w:tr>
      <w:tr w:rsidR="00AD0C00" w14:paraId="241F7D8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46FABE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B22639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1531A7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C2BA1D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116.750</w:t>
            </w:r>
          </w:p>
        </w:tc>
        <w:tc>
          <w:tcPr>
            <w:tcW w:w="1173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0EDC2E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18.399</w:t>
            </w:r>
          </w:p>
        </w:tc>
        <w:tc>
          <w:tcPr>
            <w:tcW w:w="149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C5AD80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79.982</w:t>
            </w:r>
          </w:p>
        </w:tc>
      </w:tr>
      <w:tr w:rsidR="00AD0C00" w14:paraId="25329AC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71EB7B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07A0ED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5982C8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9F098B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94.500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E1ECF3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18.399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F002FB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57.732</w:t>
            </w:r>
          </w:p>
        </w:tc>
      </w:tr>
      <w:tr w:rsidR="00AD0C00" w14:paraId="6A000FA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168995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4CF584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17B569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3B4D54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99.687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B673ED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18.399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2E2987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62.920</w:t>
            </w:r>
          </w:p>
        </w:tc>
      </w:tr>
      <w:tr w:rsidR="00AD0C00" w14:paraId="5A6CCC3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F66691E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6DB74B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C1A9CD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4002C6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309.267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5B3BFF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16.457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BD80CB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276.380</w:t>
            </w:r>
          </w:p>
        </w:tc>
      </w:tr>
      <w:tr w:rsidR="00AD0C00" w14:paraId="7354E47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AE2CD5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9EB81E2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AE26C5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B62B95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229.600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56C3A5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16.457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4079E6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196.714</w:t>
            </w:r>
          </w:p>
        </w:tc>
      </w:tr>
      <w:tr w:rsidR="00AD0C00" w14:paraId="40BACD0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ACD2CD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C3D9011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0CCA7D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650419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207.223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FF03CC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16.457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E57934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174.337</w:t>
            </w:r>
          </w:p>
        </w:tc>
      </w:tr>
      <w:tr w:rsidR="00AD0C00" w14:paraId="51AF442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59599B5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DA9C2E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4A717B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946CF9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29.599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C964EC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2.202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D585B3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25.198</w:t>
            </w:r>
          </w:p>
        </w:tc>
      </w:tr>
      <w:tr w:rsidR="00AD0C00" w14:paraId="5CB0AA0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BD6BF2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870D281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B48585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1719AE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22.864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E51859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2.202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87E9F4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18.462</w:t>
            </w:r>
          </w:p>
        </w:tc>
      </w:tr>
      <w:tr w:rsidR="00AD0C00" w14:paraId="4B9AD87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0779C7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7BA7DD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87A573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87050C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25.485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7D7AD2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2.202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81BBFD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21.084</w:t>
            </w:r>
          </w:p>
        </w:tc>
      </w:tr>
      <w:tr w:rsidR="00AD0C00" w14:paraId="09ED0BE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E70479F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04785D2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89B6CF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DAF8BC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64.541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2933C6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1.970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580D16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60.605</w:t>
            </w:r>
          </w:p>
        </w:tc>
      </w:tr>
      <w:tr w:rsidR="00AD0C00" w14:paraId="58FDDB8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5EE169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9E6C812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596537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30D296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61.153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AF9B26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1.970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83DE16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57.217</w:t>
            </w:r>
          </w:p>
        </w:tc>
      </w:tr>
      <w:tr w:rsidR="00AD0C00" w14:paraId="66E47A0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DDAB39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A28658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2ACB8BF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5DC544B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66.013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73EB07D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1.970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1A987C4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62.077</w:t>
            </w:r>
          </w:p>
        </w:tc>
      </w:tr>
    </w:tbl>
    <w:p w14:paraId="662AF86C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1530"/>
      </w:tblGrid>
      <w:tr w:rsidR="00F73016" w14:paraId="0045F8F1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9316" w:type="dxa"/>
            <w:gridSpan w:val="4"/>
            <w:shd w:val="clear" w:color="auto" w:fill="FFFFFF"/>
            <w:vAlign w:val="center"/>
          </w:tcPr>
          <w:p w14:paraId="19892DD0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Estimates</w:t>
            </w:r>
          </w:p>
        </w:tc>
      </w:tr>
      <w:tr w:rsidR="00AD0C00" w14:paraId="6FFC144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176BF5B1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23BD4D5D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GENOTYPE [1 = WT; 2= </w:t>
            </w:r>
            <w:r>
              <w:rPr>
                <w:rFonts w:ascii="Arial" w:eastAsia="Arial" w:hAnsi="Arial" w:cs="Arial"/>
                <w:color w:val="264A60"/>
              </w:rPr>
              <w:lastRenderedPageBreak/>
              <w:t>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304DA443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lastRenderedPageBreak/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 xml:space="preserve">1=SN; 2=VTA; </w:t>
            </w:r>
            <w:r>
              <w:rPr>
                <w:rFonts w:ascii="Arial" w:eastAsia="Arial" w:hAnsi="Arial" w:cs="Arial"/>
                <w:color w:val="264A60"/>
              </w:rPr>
              <w:lastRenderedPageBreak/>
              <w:t>3=CP]</w:t>
            </w:r>
          </w:p>
        </w:tc>
        <w:tc>
          <w:tcPr>
            <w:tcW w:w="1530" w:type="dxa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2DA3623A" w14:textId="77777777" w:rsidR="00AD0C00" w:rsidRDefault="00000000">
            <w:pPr>
              <w:jc w:val="center"/>
            </w:pPr>
            <w:r>
              <w:rPr>
                <w:rFonts w:ascii="Arial" w:eastAsia="Arial" w:hAnsi="Arial" w:cs="Arial"/>
                <w:color w:val="264A60"/>
              </w:rPr>
              <w:lastRenderedPageBreak/>
              <w:t xml:space="preserve">95% Confidence </w:t>
            </w:r>
            <w:r>
              <w:rPr>
                <w:rFonts w:ascii="Arial" w:eastAsia="Arial" w:hAnsi="Arial" w:cs="Arial"/>
                <w:color w:val="264A60"/>
              </w:rPr>
              <w:lastRenderedPageBreak/>
              <w:t>Interval</w:t>
            </w:r>
          </w:p>
        </w:tc>
      </w:tr>
      <w:tr w:rsidR="00AD0C00" w14:paraId="2B95378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34A2AD07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5FD4B916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7ECD6F22" w14:textId="77777777" w:rsidR="00AD0C00" w:rsidRDefault="00AD0C00"/>
        </w:tc>
        <w:tc>
          <w:tcPr>
            <w:tcW w:w="1530" w:type="dxa"/>
            <w:tcBorders>
              <w:top w:val="non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2A2D6C01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Upper Bound</w:t>
            </w:r>
          </w:p>
        </w:tc>
      </w:tr>
      <w:tr w:rsidR="00AD0C00" w14:paraId="65546CA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681309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531907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9809C0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5EF386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153.518</w:t>
            </w:r>
          </w:p>
        </w:tc>
      </w:tr>
      <w:tr w:rsidR="00AD0C00" w14:paraId="47984A1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2DA738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18EE8D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287886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4889A6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131.268</w:t>
            </w:r>
          </w:p>
        </w:tc>
      </w:tr>
      <w:tr w:rsidR="00AD0C00" w14:paraId="78C3089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85F4B0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ACEB40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6DDFC0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D1AD0A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136.455</w:t>
            </w:r>
          </w:p>
        </w:tc>
      </w:tr>
      <w:tr w:rsidR="00AD0C00" w14:paraId="5ACFB01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D2D1045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4D626A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69654D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041E3D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342.153</w:t>
            </w:r>
          </w:p>
        </w:tc>
      </w:tr>
      <w:tr w:rsidR="00AD0C00" w14:paraId="1F15EDA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CA3202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9160C3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DDF070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01D4CB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262.486</w:t>
            </w:r>
          </w:p>
        </w:tc>
      </w:tr>
      <w:tr w:rsidR="00AD0C00" w14:paraId="30E6351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74B680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2E2A32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B998AA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C69C63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240.109</w:t>
            </w:r>
          </w:p>
        </w:tc>
      </w:tr>
      <w:tr w:rsidR="00AD0C00" w14:paraId="56A2291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0A8FE98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DFDE98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0F3EC6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8C2076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34.000</w:t>
            </w:r>
          </w:p>
        </w:tc>
      </w:tr>
      <w:tr w:rsidR="00AD0C00" w14:paraId="3C79FFC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610610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D67306B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AB961C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4E8A7C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27.265</w:t>
            </w:r>
          </w:p>
        </w:tc>
      </w:tr>
      <w:tr w:rsidR="00AD0C00" w14:paraId="6BF8E5E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F5701E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7F1287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9A9B7B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EF8DB1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29.886</w:t>
            </w:r>
          </w:p>
        </w:tc>
      </w:tr>
      <w:tr w:rsidR="00AD0C00" w14:paraId="12CCEEA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697C640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479D531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989DBB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8BF026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68.478</w:t>
            </w:r>
          </w:p>
        </w:tc>
      </w:tr>
      <w:tr w:rsidR="00AD0C00" w14:paraId="26949D2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AED764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2E07A2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8BB38F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185D6F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65.090</w:t>
            </w:r>
          </w:p>
        </w:tc>
      </w:tr>
      <w:tr w:rsidR="00AD0C00" w14:paraId="76CEB03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E5D5EF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F122C36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0736E9B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60B0B9A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69.949</w:t>
            </w:r>
          </w:p>
        </w:tc>
      </w:tr>
    </w:tbl>
    <w:p w14:paraId="724A9CBF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1666"/>
      </w:tblGrid>
      <w:tr w:rsidR="00F73016" w14:paraId="40370C16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2240" w:type="dxa"/>
            <w:gridSpan w:val="5"/>
            <w:shd w:val="clear" w:color="auto" w:fill="FFFFFF"/>
            <w:vAlign w:val="center"/>
          </w:tcPr>
          <w:p w14:paraId="336C2DEB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Pairwise Comparisons</w:t>
            </w:r>
          </w:p>
        </w:tc>
      </w:tr>
      <w:tr w:rsidR="00AD0C00" w14:paraId="3788C177" w14:textId="77777777">
        <w:tblPrEx>
          <w:tblCellMar>
            <w:top w:w="0" w:type="dxa"/>
            <w:bottom w:w="0" w:type="dxa"/>
          </w:tblCellMar>
        </w:tblPrEx>
        <w:trPr>
          <w:trHeight w:val="344"/>
        </w:trPr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1AD789A0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59C78C99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5769C2BD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(I) </w:t>
            </w: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0F60C1DA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(J) </w:t>
            </w: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1666" w:type="dxa"/>
            <w:vMerge w:val="restart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0DF97EF9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Mean Difference (I-J)</w:t>
            </w:r>
          </w:p>
        </w:tc>
      </w:tr>
      <w:tr w:rsidR="00AD0C00" w14:paraId="4548DEE0" w14:textId="77777777">
        <w:tblPrEx>
          <w:tblCellMar>
            <w:top w:w="0" w:type="dxa"/>
            <w:bottom w:w="0" w:type="dxa"/>
          </w:tblCellMar>
        </w:tblPrEx>
        <w:trPr>
          <w:trHeight w:val="499"/>
        </w:trPr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1472D61D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148CCEE2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78E97E5A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30A14320" w14:textId="77777777" w:rsidR="00AD0C00" w:rsidRDefault="00AD0C00"/>
        </w:tc>
        <w:tc>
          <w:tcPr>
            <w:tcW w:w="1666" w:type="dxa"/>
            <w:vMerge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</w:tcPr>
          <w:p w14:paraId="3598E2FD" w14:textId="77777777" w:rsidR="00AD0C00" w:rsidRDefault="00AD0C00"/>
        </w:tc>
      </w:tr>
      <w:tr w:rsidR="00AD0C00" w14:paraId="0F13F26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79AFE7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0219CF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490436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D7636F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B282B5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22.250</w:t>
            </w:r>
          </w:p>
        </w:tc>
      </w:tr>
      <w:tr w:rsidR="00AD0C00" w14:paraId="670DAC0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B469FE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F701B0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AC9E6C2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EA68D0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67DE6D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17.063</w:t>
            </w:r>
          </w:p>
        </w:tc>
      </w:tr>
      <w:tr w:rsidR="00AD0C00" w14:paraId="26E31FB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28CA3C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8736447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DDADBF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035B3A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73AD3F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-22.250</w:t>
            </w:r>
          </w:p>
        </w:tc>
      </w:tr>
      <w:tr w:rsidR="00AD0C00" w14:paraId="760CAA7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245BB0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824D0C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76B8A5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3A5F54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0C08DC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-5.188</w:t>
            </w:r>
          </w:p>
        </w:tc>
      </w:tr>
      <w:tr w:rsidR="00AD0C00" w14:paraId="6014AE3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EF5866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C311E1E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35D276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7BEB28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9D4B44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-17.063</w:t>
            </w:r>
          </w:p>
        </w:tc>
      </w:tr>
      <w:tr w:rsidR="00AD0C00" w14:paraId="04BFC71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46CEE3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1FC8E1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0E348AB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A6792D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278862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5.188</w:t>
            </w:r>
          </w:p>
        </w:tc>
      </w:tr>
      <w:tr w:rsidR="00AD0C00" w14:paraId="2917DCF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C464C72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FEF91F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4C0C2A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1F81A1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60CEE1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79.667</w:t>
            </w:r>
            <w:r>
              <w:rPr>
                <w:vertAlign w:val="superscript"/>
              </w:rPr>
              <w:t>*</w:t>
            </w:r>
          </w:p>
        </w:tc>
      </w:tr>
      <w:tr w:rsidR="00AD0C00" w14:paraId="414719B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38521C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56CFF7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19273D1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A71FA4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19A8E0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102.044</w:t>
            </w:r>
            <w:r>
              <w:rPr>
                <w:vertAlign w:val="superscript"/>
              </w:rPr>
              <w:t>*</w:t>
            </w:r>
          </w:p>
        </w:tc>
      </w:tr>
      <w:tr w:rsidR="00AD0C00" w14:paraId="2607426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FB1D79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4A8CDD1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AEC9E7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2884FB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267DFF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-79.667</w:t>
            </w:r>
            <w:r>
              <w:rPr>
                <w:vertAlign w:val="superscript"/>
              </w:rPr>
              <w:t>*</w:t>
            </w:r>
          </w:p>
        </w:tc>
      </w:tr>
      <w:tr w:rsidR="00AD0C00" w14:paraId="32BA9CE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F8B1AB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68CF29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8444EE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F947E1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EB50CD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22.377</w:t>
            </w:r>
          </w:p>
        </w:tc>
      </w:tr>
      <w:tr w:rsidR="00AD0C00" w14:paraId="14B58B8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C22FDA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569A312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0A1B43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68C8C0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8E5031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-102.044</w:t>
            </w:r>
            <w:r>
              <w:rPr>
                <w:vertAlign w:val="superscript"/>
              </w:rPr>
              <w:t>*</w:t>
            </w:r>
          </w:p>
        </w:tc>
      </w:tr>
      <w:tr w:rsidR="00AD0C00" w14:paraId="12DE64E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3B6E75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AD646B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9634D8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1A1B0F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30F092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-22.377</w:t>
            </w:r>
          </w:p>
        </w:tc>
      </w:tr>
      <w:tr w:rsidR="00AD0C00" w14:paraId="13972A3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78D1959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lastRenderedPageBreak/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B6460A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4DCB35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1D823A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BDCE05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6.735</w:t>
            </w:r>
            <w:r>
              <w:rPr>
                <w:vertAlign w:val="superscript"/>
              </w:rPr>
              <w:t>*</w:t>
            </w:r>
          </w:p>
        </w:tc>
      </w:tr>
      <w:tr w:rsidR="00AD0C00" w14:paraId="691AD02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93A89D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5C605F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8DFDC46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F1259D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E0CB8D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4.114</w:t>
            </w:r>
          </w:p>
        </w:tc>
      </w:tr>
      <w:tr w:rsidR="00AD0C00" w14:paraId="44807BF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4AFC0F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58B3719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8CD92B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182987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A204EE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-6.735</w:t>
            </w:r>
            <w:r>
              <w:rPr>
                <w:vertAlign w:val="superscript"/>
              </w:rPr>
              <w:t>*</w:t>
            </w:r>
          </w:p>
        </w:tc>
      </w:tr>
      <w:tr w:rsidR="00AD0C00" w14:paraId="04BAE76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020907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C5307F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86637D3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47854F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7618F1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-2.621</w:t>
            </w:r>
          </w:p>
        </w:tc>
      </w:tr>
      <w:tr w:rsidR="00AD0C00" w14:paraId="776F1F1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14B4A6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0724D47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C0B59F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A86080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2EFDFF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-4.114</w:t>
            </w:r>
          </w:p>
        </w:tc>
      </w:tr>
      <w:tr w:rsidR="00AD0C00" w14:paraId="2F19F22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D0920B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23887C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DBD0CB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89ECB1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EE2D53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2.621</w:t>
            </w:r>
          </w:p>
        </w:tc>
      </w:tr>
      <w:tr w:rsidR="00AD0C00" w14:paraId="6C049F3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16C6A5D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0739263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67CAB5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7C5A60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480608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3.388</w:t>
            </w:r>
          </w:p>
        </w:tc>
      </w:tr>
      <w:tr w:rsidR="00AD0C00" w14:paraId="1A7688C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85C0DD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E8ADDD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06E90C6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CB4D0D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FBC00C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-1.472</w:t>
            </w:r>
          </w:p>
        </w:tc>
      </w:tr>
      <w:tr w:rsidR="00AD0C00" w14:paraId="7B59DB7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069A32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FA4710B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291B27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A77BE9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ED6A3E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-3.388</w:t>
            </w:r>
          </w:p>
        </w:tc>
      </w:tr>
      <w:tr w:rsidR="00AD0C00" w14:paraId="0522B45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14506D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02489A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4C2795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3B5704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2A1D2D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-4.860</w:t>
            </w:r>
          </w:p>
        </w:tc>
      </w:tr>
      <w:tr w:rsidR="00AD0C00" w14:paraId="0742592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F6E0BF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BCE7EDD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1BE5C69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90074A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18931A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1.472</w:t>
            </w:r>
          </w:p>
        </w:tc>
      </w:tr>
      <w:tr w:rsidR="00AD0C00" w14:paraId="2FE25A4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762778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7900C8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2C3EA6F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7A98788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46546CE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4.860</w:t>
            </w:r>
          </w:p>
        </w:tc>
      </w:tr>
    </w:tbl>
    <w:p w14:paraId="19AEC591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1173"/>
      </w:tblGrid>
      <w:tr w:rsidR="00F73016" w14:paraId="18E54436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1747" w:type="dxa"/>
            <w:gridSpan w:val="5"/>
            <w:shd w:val="clear" w:color="auto" w:fill="FFFFFF"/>
            <w:vAlign w:val="center"/>
          </w:tcPr>
          <w:p w14:paraId="60DE08BE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Pairwise Comparisons</w:t>
            </w:r>
          </w:p>
        </w:tc>
      </w:tr>
      <w:tr w:rsidR="00AD0C00" w14:paraId="3EEFD4A9" w14:textId="77777777">
        <w:tblPrEx>
          <w:tblCellMar>
            <w:top w:w="0" w:type="dxa"/>
            <w:bottom w:w="0" w:type="dxa"/>
          </w:tblCellMar>
        </w:tblPrEx>
        <w:trPr>
          <w:trHeight w:val="344"/>
        </w:trPr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2E7696C6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1682E487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3685C42B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(I) </w:t>
            </w: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44C37725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(J) </w:t>
            </w: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1173" w:type="dxa"/>
            <w:vMerge w:val="restart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19BE91E6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Std. Error</w:t>
            </w:r>
          </w:p>
        </w:tc>
      </w:tr>
      <w:tr w:rsidR="00AD0C00" w14:paraId="2A47DA14" w14:textId="77777777">
        <w:tblPrEx>
          <w:tblCellMar>
            <w:top w:w="0" w:type="dxa"/>
            <w:bottom w:w="0" w:type="dxa"/>
          </w:tblCellMar>
        </w:tblPrEx>
        <w:trPr>
          <w:trHeight w:val="499"/>
        </w:trPr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11BE2267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463A7613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4BD09AA2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1CC909A0" w14:textId="77777777" w:rsidR="00AD0C00" w:rsidRDefault="00AD0C00"/>
        </w:tc>
        <w:tc>
          <w:tcPr>
            <w:tcW w:w="1173" w:type="dxa"/>
            <w:vMerge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</w:tcPr>
          <w:p w14:paraId="6783119E" w14:textId="77777777" w:rsidR="00AD0C00" w:rsidRDefault="00AD0C00"/>
        </w:tc>
      </w:tr>
      <w:tr w:rsidR="00AD0C00" w14:paraId="1AE5404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185F88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B9BFC8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A349F3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FCBD8D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A4A993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26.020</w:t>
            </w:r>
          </w:p>
        </w:tc>
      </w:tr>
      <w:tr w:rsidR="00AD0C00" w14:paraId="3197FBA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7DFC78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EF6307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5ADA4A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191DA8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3795AA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26.020</w:t>
            </w:r>
          </w:p>
        </w:tc>
      </w:tr>
      <w:tr w:rsidR="00AD0C00" w14:paraId="6AED0FA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E9D417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1E4E38B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4FA349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DC18B8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512BD1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26.020</w:t>
            </w:r>
          </w:p>
        </w:tc>
      </w:tr>
      <w:tr w:rsidR="00AD0C00" w14:paraId="1D67680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37E033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44CFE9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8D08D0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3BEFDA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1163E7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26.020</w:t>
            </w:r>
          </w:p>
        </w:tc>
      </w:tr>
      <w:tr w:rsidR="00AD0C00" w14:paraId="3F7E400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30E6D4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B82C7A7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3325ED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E6CF35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4BF070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26.020</w:t>
            </w:r>
          </w:p>
        </w:tc>
      </w:tr>
      <w:tr w:rsidR="00AD0C00" w14:paraId="4CAAE4C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96B699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8BEBB4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82311B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46C916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412B4B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26.020</w:t>
            </w:r>
          </w:p>
        </w:tc>
      </w:tr>
      <w:tr w:rsidR="00AD0C00" w14:paraId="1DE8B31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318B25D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57F797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663C8B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D17B8F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21FED8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23.273</w:t>
            </w:r>
          </w:p>
        </w:tc>
      </w:tr>
      <w:tr w:rsidR="00AD0C00" w14:paraId="32A2F8A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32BE2D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5A9F5E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44C31D6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A2093B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ECFBD6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23.273</w:t>
            </w:r>
          </w:p>
        </w:tc>
      </w:tr>
      <w:tr w:rsidR="00AD0C00" w14:paraId="2506308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12A1AD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753E9AB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93816D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7D2230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395CDD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23.273</w:t>
            </w:r>
          </w:p>
        </w:tc>
      </w:tr>
      <w:tr w:rsidR="00AD0C00" w14:paraId="59DD9F9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97FB3A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31D0CD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C82DDB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3816DA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757AEE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23.273</w:t>
            </w:r>
          </w:p>
        </w:tc>
      </w:tr>
      <w:tr w:rsidR="00AD0C00" w14:paraId="0F1EC30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640759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1EC06DD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6CFFA1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3B9375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38CE44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23.273</w:t>
            </w:r>
          </w:p>
        </w:tc>
      </w:tr>
      <w:tr w:rsidR="00AD0C00" w14:paraId="36EA4AC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A2BA1D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6ED13A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017668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CC5FF4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2DDED6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23.273</w:t>
            </w:r>
          </w:p>
        </w:tc>
      </w:tr>
      <w:tr w:rsidR="00AD0C00" w14:paraId="2EFA2C3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5542DE5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158EF6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BE5DC1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C38969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1F56A4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3.115</w:t>
            </w:r>
          </w:p>
        </w:tc>
      </w:tr>
      <w:tr w:rsidR="00AD0C00" w14:paraId="52756B3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E7DE87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F4C959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814AD8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C5314A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A4C0C0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3.115</w:t>
            </w:r>
          </w:p>
        </w:tc>
      </w:tr>
      <w:tr w:rsidR="00AD0C00" w14:paraId="626C4B8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D9DEEC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EDDEFB5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341BB3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BB7D2E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622719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3.115</w:t>
            </w:r>
          </w:p>
        </w:tc>
      </w:tr>
      <w:tr w:rsidR="00AD0C00" w14:paraId="42A8CD0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F9A512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E295B6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3A55F6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A49E77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04142B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3.115</w:t>
            </w:r>
          </w:p>
        </w:tc>
      </w:tr>
      <w:tr w:rsidR="00AD0C00" w14:paraId="0777C28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0CD827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7140187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58B652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FB412C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A407FE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3.115</w:t>
            </w:r>
          </w:p>
        </w:tc>
      </w:tr>
      <w:tr w:rsidR="00AD0C00" w14:paraId="4D59C11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86F317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CC9ED2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99B2D0E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11C6E1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AB859C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3.115</w:t>
            </w:r>
          </w:p>
        </w:tc>
      </w:tr>
      <w:tr w:rsidR="00AD0C00" w14:paraId="43E2CCF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751C729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675212A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2A2C20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8FA37D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23D473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2.786</w:t>
            </w:r>
          </w:p>
        </w:tc>
      </w:tr>
      <w:tr w:rsidR="00AD0C00" w14:paraId="7F2D11D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EDE2FD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CDD4A1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06FC37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AABBDF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9A4B7D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2.786</w:t>
            </w:r>
          </w:p>
        </w:tc>
      </w:tr>
      <w:tr w:rsidR="00AD0C00" w14:paraId="358ABFB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F12261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64B4698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0E02F2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37CCCD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5CB5BB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2.786</w:t>
            </w:r>
          </w:p>
        </w:tc>
      </w:tr>
      <w:tr w:rsidR="00AD0C00" w14:paraId="2E5BD89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6E9C4D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13070F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A6BD621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602949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C0C491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2.786</w:t>
            </w:r>
          </w:p>
        </w:tc>
      </w:tr>
      <w:tr w:rsidR="00AD0C00" w14:paraId="2D49D88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490AA0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CD725C9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34D14AB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C2B246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E20041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2.786</w:t>
            </w:r>
          </w:p>
        </w:tc>
      </w:tr>
      <w:tr w:rsidR="00AD0C00" w14:paraId="77815F6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50545C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653CC9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7DCDE7A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7F4FC07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31968BE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2.786</w:t>
            </w:r>
          </w:p>
        </w:tc>
      </w:tr>
    </w:tbl>
    <w:p w14:paraId="3935C763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1156"/>
      </w:tblGrid>
      <w:tr w:rsidR="00F73016" w14:paraId="7EDB5676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1730" w:type="dxa"/>
            <w:gridSpan w:val="5"/>
            <w:shd w:val="clear" w:color="auto" w:fill="FFFFFF"/>
            <w:vAlign w:val="center"/>
          </w:tcPr>
          <w:p w14:paraId="5F2EFA34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Pairwise Comparisons</w:t>
            </w:r>
          </w:p>
        </w:tc>
      </w:tr>
      <w:tr w:rsidR="00AD0C00" w14:paraId="6525C9F4" w14:textId="77777777">
        <w:tblPrEx>
          <w:tblCellMar>
            <w:top w:w="0" w:type="dxa"/>
            <w:bottom w:w="0" w:type="dxa"/>
          </w:tblCellMar>
        </w:tblPrEx>
        <w:trPr>
          <w:trHeight w:val="344"/>
        </w:trPr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3F90E521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34B2EAFF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4EEE0177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(I) </w:t>
            </w: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1BBB215A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(J) </w:t>
            </w: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1156" w:type="dxa"/>
            <w:vMerge w:val="restart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74FB3B7B" w14:textId="77777777" w:rsidR="00AD0C00" w:rsidRDefault="00000000">
            <w:pPr>
              <w:spacing w:before="10" w:after="10"/>
              <w:ind w:left="30" w:right="40"/>
              <w:jc w:val="center"/>
            </w:pPr>
            <w:proofErr w:type="spellStart"/>
            <w:r>
              <w:rPr>
                <w:rFonts w:ascii="Arial" w:eastAsia="Arial" w:hAnsi="Arial" w:cs="Arial"/>
                <w:color w:val="264A60"/>
              </w:rPr>
              <w:t>Sig.</w:t>
            </w:r>
            <w:r>
              <w:rPr>
                <w:vertAlign w:val="superscript"/>
              </w:rPr>
              <w:t>b</w:t>
            </w:r>
            <w:proofErr w:type="spellEnd"/>
          </w:p>
        </w:tc>
      </w:tr>
      <w:tr w:rsidR="00AD0C00" w14:paraId="60997CF9" w14:textId="77777777">
        <w:tblPrEx>
          <w:tblCellMar>
            <w:top w:w="0" w:type="dxa"/>
            <w:bottom w:w="0" w:type="dxa"/>
          </w:tblCellMar>
        </w:tblPrEx>
        <w:trPr>
          <w:trHeight w:val="499"/>
        </w:trPr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75C1819C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1B963410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6C57FCFC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06915213" w14:textId="77777777" w:rsidR="00AD0C00" w:rsidRDefault="00AD0C00"/>
        </w:tc>
        <w:tc>
          <w:tcPr>
            <w:tcW w:w="1156" w:type="dxa"/>
            <w:vMerge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</w:tcPr>
          <w:p w14:paraId="10066691" w14:textId="77777777" w:rsidR="00AD0C00" w:rsidRDefault="00AD0C00"/>
        </w:tc>
      </w:tr>
      <w:tr w:rsidR="00AD0C00" w14:paraId="2DDCD97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B5C546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01F5F4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E97929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7DF9C9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887693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.396</w:t>
            </w:r>
          </w:p>
        </w:tc>
      </w:tr>
      <w:tr w:rsidR="00AD0C00" w14:paraId="5B571BB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C90A78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478412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46793B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49994B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2EAF8C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.514</w:t>
            </w:r>
          </w:p>
        </w:tc>
      </w:tr>
      <w:tr w:rsidR="00AD0C00" w14:paraId="1E13442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7CF66D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AA92FC2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799DD4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4CB92D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0CC061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.396</w:t>
            </w:r>
          </w:p>
        </w:tc>
      </w:tr>
      <w:tr w:rsidR="00AD0C00" w14:paraId="2A56777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429654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320277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397010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30F72F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2BA262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.843</w:t>
            </w:r>
          </w:p>
        </w:tc>
      </w:tr>
      <w:tr w:rsidR="00AD0C00" w14:paraId="601396D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231ED2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06360E8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F89948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C13B64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B44238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.514</w:t>
            </w:r>
          </w:p>
        </w:tc>
      </w:tr>
      <w:tr w:rsidR="00AD0C00" w14:paraId="427023F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A8E4A5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FC6A0B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210F77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FF20EF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434A37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.843</w:t>
            </w:r>
          </w:p>
        </w:tc>
      </w:tr>
      <w:tr w:rsidR="00AD0C00" w14:paraId="7089F35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3206763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D2B24B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B2B917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177485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81ECC2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.001</w:t>
            </w:r>
          </w:p>
        </w:tc>
      </w:tr>
      <w:tr w:rsidR="00AD0C00" w14:paraId="12D93DD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74A2DC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3CAC97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5A0A20B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E754D8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52CCDA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43879D2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325CB8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BFDC7E5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1EA6B7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92994C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B3ECE9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.001</w:t>
            </w:r>
          </w:p>
        </w:tc>
      </w:tr>
      <w:tr w:rsidR="00AD0C00" w14:paraId="53F7178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4A5443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336409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359394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0F615E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BB32DF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.340</w:t>
            </w:r>
          </w:p>
        </w:tc>
      </w:tr>
      <w:tr w:rsidR="00AD0C00" w14:paraId="2BB8BBA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94F465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149D0A6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7D6126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A8C9F5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FC961C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0EC3CED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903BD8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F8A9EF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4002E3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5F8A87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F641D4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.340</w:t>
            </w:r>
          </w:p>
        </w:tc>
      </w:tr>
      <w:tr w:rsidR="00AD0C00" w14:paraId="3D221AF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08E1C6E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897338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BA085B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836250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0385BA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.034</w:t>
            </w:r>
          </w:p>
        </w:tc>
      </w:tr>
      <w:tr w:rsidR="00AD0C00" w14:paraId="202A354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0727AF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2E4E0E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195B39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717C3B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5BBC96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.191</w:t>
            </w:r>
          </w:p>
        </w:tc>
      </w:tr>
      <w:tr w:rsidR="00AD0C00" w14:paraId="55D6594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E4BD6B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E78FB1B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245FF5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2629AB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BD5D84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.034</w:t>
            </w:r>
          </w:p>
        </w:tc>
      </w:tr>
      <w:tr w:rsidR="00AD0C00" w14:paraId="046422B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B2B076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CC8C14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CAAC09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DAB42D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E30E23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.403</w:t>
            </w:r>
          </w:p>
        </w:tc>
      </w:tr>
      <w:tr w:rsidR="00AD0C00" w14:paraId="25B0B65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094972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F788B3D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E82809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F8C347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0C58CA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.191</w:t>
            </w:r>
          </w:p>
        </w:tc>
      </w:tr>
      <w:tr w:rsidR="00AD0C00" w14:paraId="0643B48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74FBD6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922398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10544A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227DAB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DFE77B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.403</w:t>
            </w:r>
          </w:p>
        </w:tc>
      </w:tr>
      <w:tr w:rsidR="00AD0C00" w14:paraId="0979B27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E704021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6359239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DB6CCB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8D779A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D63672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.228</w:t>
            </w:r>
          </w:p>
        </w:tc>
      </w:tr>
      <w:tr w:rsidR="00AD0C00" w14:paraId="54F7F19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CC1456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D90015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88F612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F8F287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210AE3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.599</w:t>
            </w:r>
          </w:p>
        </w:tc>
      </w:tr>
      <w:tr w:rsidR="00AD0C00" w14:paraId="178189E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6FBC22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354985A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F659F6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8A0B25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7E6ACD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.228</w:t>
            </w:r>
          </w:p>
        </w:tc>
      </w:tr>
      <w:tr w:rsidR="00AD0C00" w14:paraId="5B27FC8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F94159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F0C53C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6F72661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288215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B73F91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.086</w:t>
            </w:r>
          </w:p>
        </w:tc>
      </w:tr>
      <w:tr w:rsidR="00AD0C00" w14:paraId="2740437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810067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9D5A069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63779C0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EAAC2F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8065D9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.599</w:t>
            </w:r>
          </w:p>
        </w:tc>
      </w:tr>
      <w:tr w:rsidR="00AD0C00" w14:paraId="0ADC774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7680FB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E2F5B7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9D39282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64A84F4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27F55C2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.086</w:t>
            </w:r>
          </w:p>
        </w:tc>
      </w:tr>
    </w:tbl>
    <w:p w14:paraId="46D94426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1666"/>
      </w:tblGrid>
      <w:tr w:rsidR="00F73016" w14:paraId="46A52399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2240" w:type="dxa"/>
            <w:gridSpan w:val="5"/>
            <w:shd w:val="clear" w:color="auto" w:fill="FFFFFF"/>
            <w:vAlign w:val="center"/>
          </w:tcPr>
          <w:p w14:paraId="18183FB9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Pairwise Comparisons</w:t>
            </w:r>
          </w:p>
        </w:tc>
      </w:tr>
      <w:tr w:rsidR="00AD0C00" w14:paraId="4635D26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48536FA9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43EF8062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561D0F36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(I) </w:t>
            </w: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33DD5BC4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(J) </w:t>
            </w: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1666" w:type="dxa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4E163D2D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 xml:space="preserve">95% Confidence Interval for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Difference</w:t>
            </w:r>
            <w:r>
              <w:rPr>
                <w:vertAlign w:val="superscript"/>
              </w:rPr>
              <w:t>b</w:t>
            </w:r>
            <w:proofErr w:type="spellEnd"/>
          </w:p>
        </w:tc>
      </w:tr>
      <w:tr w:rsidR="00AD0C00" w14:paraId="669E897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19D6425E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4BBCCE6A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2547902D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4572D5C1" w14:textId="77777777" w:rsidR="00AD0C00" w:rsidRDefault="00AD0C00"/>
        </w:tc>
        <w:tc>
          <w:tcPr>
            <w:tcW w:w="1666" w:type="dxa"/>
            <w:tcBorders>
              <w:top w:val="non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617F2AEC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Lower Bound</w:t>
            </w:r>
          </w:p>
        </w:tc>
      </w:tr>
      <w:tr w:rsidR="00AD0C00" w14:paraId="31EEC8A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B0C32A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E00391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99BDE8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BB4EEC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73A482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-29.748</w:t>
            </w:r>
          </w:p>
        </w:tc>
      </w:tr>
      <w:tr w:rsidR="00AD0C00" w14:paraId="6D83CEC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0936E6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2FF3BD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4A65E9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D87EAB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2449E9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-34.935</w:t>
            </w:r>
          </w:p>
        </w:tc>
      </w:tr>
      <w:tr w:rsidR="00AD0C00" w14:paraId="390D63E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49FB72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E422285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A33099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303549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1D23A2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-74.248</w:t>
            </w:r>
          </w:p>
        </w:tc>
      </w:tr>
      <w:tr w:rsidR="00AD0C00" w14:paraId="0177C64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1BD585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7F23AB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2C3AB7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796C3E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DE691E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-57.185</w:t>
            </w:r>
          </w:p>
        </w:tc>
      </w:tr>
      <w:tr w:rsidR="00AD0C00" w14:paraId="55E7FBA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AFE3B3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6330B12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F3C7F3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EEA2ED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91496B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-69.060</w:t>
            </w:r>
          </w:p>
        </w:tc>
      </w:tr>
      <w:tr w:rsidR="00AD0C00" w14:paraId="0F4955C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FADD61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AFBE2F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C3EDBB1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27F1DD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1A7D95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-46.810</w:t>
            </w:r>
          </w:p>
        </w:tc>
      </w:tr>
      <w:tr w:rsidR="00AD0C00" w14:paraId="095C1FF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B6C0969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AB1C66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1144AC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285C8C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1753AC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33.158</w:t>
            </w:r>
          </w:p>
        </w:tc>
      </w:tr>
      <w:tr w:rsidR="00AD0C00" w14:paraId="107F0B9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E42E10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6BFCBE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6FD626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1B3C0C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7F6C20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55.536</w:t>
            </w:r>
          </w:p>
        </w:tc>
      </w:tr>
      <w:tr w:rsidR="00AD0C00" w14:paraId="4033D32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4EC99C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3D3BBFC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CDF8CF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730829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B0F2CB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-126.175</w:t>
            </w:r>
          </w:p>
        </w:tc>
      </w:tr>
      <w:tr w:rsidR="00AD0C00" w14:paraId="3F000CD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F387B7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4E5B7E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BCD2F2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996A5E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367C51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-24.131</w:t>
            </w:r>
          </w:p>
        </w:tc>
      </w:tr>
      <w:tr w:rsidR="00AD0C00" w14:paraId="3B5703C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FF8A07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031D134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23359B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704655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EB0AFD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-148.552</w:t>
            </w:r>
          </w:p>
        </w:tc>
      </w:tr>
      <w:tr w:rsidR="00AD0C00" w14:paraId="13A6076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439C5D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768627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A96250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D17676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5E7409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-68.885</w:t>
            </w:r>
          </w:p>
        </w:tc>
      </w:tr>
      <w:tr w:rsidR="00AD0C00" w14:paraId="682D81C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63778BE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C3F1CA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C3BC0B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B5CD1D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2EC23F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.511</w:t>
            </w:r>
          </w:p>
        </w:tc>
      </w:tr>
      <w:tr w:rsidR="00AD0C00" w14:paraId="0BC4D66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4D91D5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8476F3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7827E4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4342A5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049015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-2.110</w:t>
            </w:r>
          </w:p>
        </w:tc>
      </w:tr>
      <w:tr w:rsidR="00AD0C00" w14:paraId="395503B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962BE1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C231378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8AECA1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48C586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729600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-12.959</w:t>
            </w:r>
          </w:p>
        </w:tc>
      </w:tr>
      <w:tr w:rsidR="00AD0C00" w14:paraId="6743CA5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D7C7F4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C2B09D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A26BCBB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B230A3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A4B568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-8.845</w:t>
            </w:r>
          </w:p>
        </w:tc>
      </w:tr>
      <w:tr w:rsidR="00AD0C00" w14:paraId="7D1402B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EB56BA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0EED00A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4AFCD3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760E96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BE64C8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-10.338</w:t>
            </w:r>
          </w:p>
        </w:tc>
      </w:tr>
      <w:tr w:rsidR="00AD0C00" w14:paraId="72E53E2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3B9B8A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6ED5D6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B24C22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C3969E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1A06F9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-3.603</w:t>
            </w:r>
          </w:p>
        </w:tc>
      </w:tr>
      <w:tr w:rsidR="00AD0C00" w14:paraId="2ED2456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F8D6F1F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4FECF14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FF0CB5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3B4C7C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961FA7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-2.179</w:t>
            </w:r>
          </w:p>
        </w:tc>
      </w:tr>
      <w:tr w:rsidR="00AD0C00" w14:paraId="7914C80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3BE482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5E2ED0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DAC6F8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B4042A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B4AA12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-7.039</w:t>
            </w:r>
          </w:p>
        </w:tc>
      </w:tr>
      <w:tr w:rsidR="00AD0C00" w14:paraId="6EC805A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D4BA32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9BF799E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1A989C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0184A6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EEBFFF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-8.955</w:t>
            </w:r>
          </w:p>
        </w:tc>
      </w:tr>
      <w:tr w:rsidR="00AD0C00" w14:paraId="689E42F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A8D4D1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9D3C74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C908053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E97DD5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31285A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-10.427</w:t>
            </w:r>
          </w:p>
        </w:tc>
      </w:tr>
      <w:tr w:rsidR="00AD0C00" w14:paraId="41EC61E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A7BDBC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CAAC679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5E8CC26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90A0CC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19A278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-4.095</w:t>
            </w:r>
          </w:p>
        </w:tc>
      </w:tr>
      <w:tr w:rsidR="00AD0C00" w14:paraId="37B0011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475BE4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4127DD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4719FB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7608A1F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443B72C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-.707</w:t>
            </w:r>
          </w:p>
        </w:tc>
      </w:tr>
    </w:tbl>
    <w:p w14:paraId="76275274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1666"/>
      </w:tblGrid>
      <w:tr w:rsidR="00F73016" w14:paraId="7CC8A290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2240" w:type="dxa"/>
            <w:gridSpan w:val="5"/>
            <w:shd w:val="clear" w:color="auto" w:fill="FFFFFF"/>
            <w:vAlign w:val="center"/>
          </w:tcPr>
          <w:p w14:paraId="5D9330B0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Pairwise Comparisons</w:t>
            </w:r>
          </w:p>
        </w:tc>
      </w:tr>
      <w:tr w:rsidR="00AD0C00" w14:paraId="5946B88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38116872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0EE0BA41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5E56051C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(I) </w:t>
            </w: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250EF78A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(J) </w:t>
            </w: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1666" w:type="dxa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4A3B1FFB" w14:textId="77777777" w:rsidR="00AD0C00" w:rsidRDefault="00000000">
            <w:pPr>
              <w:jc w:val="center"/>
            </w:pPr>
            <w:r>
              <w:rPr>
                <w:rFonts w:ascii="Arial" w:eastAsia="Arial" w:hAnsi="Arial" w:cs="Arial"/>
                <w:color w:val="264A60"/>
              </w:rPr>
              <w:t>95% Confidence Interval for Difference</w:t>
            </w:r>
          </w:p>
        </w:tc>
      </w:tr>
      <w:tr w:rsidR="00AD0C00" w14:paraId="2A5F0FB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0921CC71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70ACC3C5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2EDF49AA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4719C437" w14:textId="77777777" w:rsidR="00AD0C00" w:rsidRDefault="00AD0C00"/>
        </w:tc>
        <w:tc>
          <w:tcPr>
            <w:tcW w:w="1666" w:type="dxa"/>
            <w:tcBorders>
              <w:top w:val="non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42895A6E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Upper Bound</w:t>
            </w:r>
          </w:p>
        </w:tc>
      </w:tr>
      <w:tr w:rsidR="00AD0C00" w14:paraId="6589EBA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BEBC77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F4EDE3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FB0C01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AC6552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5BE6DE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74.248</w:t>
            </w:r>
          </w:p>
        </w:tc>
      </w:tr>
      <w:tr w:rsidR="00AD0C00" w14:paraId="0F033F2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721AE1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21FCAE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8B8863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A02CF7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8DCF08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69.060</w:t>
            </w:r>
          </w:p>
        </w:tc>
      </w:tr>
      <w:tr w:rsidR="00AD0C00" w14:paraId="08C3F0B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A9AC78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EE4A83B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516CFC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72CDD6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F35A9E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29.748</w:t>
            </w:r>
          </w:p>
        </w:tc>
      </w:tr>
      <w:tr w:rsidR="00AD0C00" w14:paraId="56ADC02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FF56DB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580221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FA97152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26D5F3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8EB51C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46.810</w:t>
            </w:r>
          </w:p>
        </w:tc>
      </w:tr>
      <w:tr w:rsidR="00AD0C00" w14:paraId="197D34D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2B13EC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4C160DB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9AD9D3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475BAF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391BFF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34.935</w:t>
            </w:r>
          </w:p>
        </w:tc>
      </w:tr>
      <w:tr w:rsidR="00AD0C00" w14:paraId="372086E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36160C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9CB1E2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05129F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4C3DA8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8A4035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57.185</w:t>
            </w:r>
          </w:p>
        </w:tc>
      </w:tr>
      <w:tr w:rsidR="00AD0C00" w14:paraId="7310FF6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5E44081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08B86F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3C6173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17640A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09AF0B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126.175</w:t>
            </w:r>
          </w:p>
        </w:tc>
      </w:tr>
      <w:tr w:rsidR="00AD0C00" w14:paraId="718E28B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E2326B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5908CD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578495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2A310D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4C8AC7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148.552</w:t>
            </w:r>
          </w:p>
        </w:tc>
      </w:tr>
      <w:tr w:rsidR="00AD0C00" w14:paraId="2D42CF6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5BC4D7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3F3CFFA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B7E814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F31C03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2A7751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-33.158</w:t>
            </w:r>
          </w:p>
        </w:tc>
      </w:tr>
      <w:tr w:rsidR="00AD0C00" w14:paraId="3FA523B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71BDED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341977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65C2EF6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982437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5635AF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68.885</w:t>
            </w:r>
          </w:p>
        </w:tc>
      </w:tr>
      <w:tr w:rsidR="00AD0C00" w14:paraId="77A9E17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D57CFD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CCD32F6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728E8A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771134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7FD336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-55.536</w:t>
            </w:r>
          </w:p>
        </w:tc>
      </w:tr>
      <w:tr w:rsidR="00AD0C00" w14:paraId="338CA23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B3C67E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76AED8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C27EB8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283617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53E569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24.131</w:t>
            </w:r>
          </w:p>
        </w:tc>
      </w:tr>
      <w:tr w:rsidR="00AD0C00" w14:paraId="1ACD632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3537FD2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FF6E36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D7FEA3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F4A535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16B41F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12.959</w:t>
            </w:r>
          </w:p>
        </w:tc>
      </w:tr>
      <w:tr w:rsidR="00AD0C00" w14:paraId="3A30604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46206F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FB2213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FB16C5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495F6E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82E103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10.338</w:t>
            </w:r>
          </w:p>
        </w:tc>
      </w:tr>
      <w:tr w:rsidR="00AD0C00" w14:paraId="0FB2DE3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CEA3EE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17C568B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A1113E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C352CB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F00E08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-.511</w:t>
            </w:r>
          </w:p>
        </w:tc>
      </w:tr>
      <w:tr w:rsidR="00AD0C00" w14:paraId="48FFAE6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C045E0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E979E7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9A6FB0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5F7D23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F48700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3.603</w:t>
            </w:r>
          </w:p>
        </w:tc>
      </w:tr>
      <w:tr w:rsidR="00AD0C00" w14:paraId="7FF8C2E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3D1FBF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9BCBB39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867814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5D664B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CE2B2F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2.110</w:t>
            </w:r>
          </w:p>
        </w:tc>
      </w:tr>
      <w:tr w:rsidR="00AD0C00" w14:paraId="1219E25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55A574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5D3620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965D1C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22DDB1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43A0D3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8.845</w:t>
            </w:r>
          </w:p>
        </w:tc>
      </w:tr>
      <w:tr w:rsidR="00AD0C00" w14:paraId="4014B0E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60D7BB4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4E4F562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4A9AF2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CB1247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2D1A78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8.955</w:t>
            </w:r>
          </w:p>
        </w:tc>
      </w:tr>
      <w:tr w:rsidR="00AD0C00" w14:paraId="5CDD4C8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4D32CA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4646C3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B975AC1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8819ED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FB77A5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4.095</w:t>
            </w:r>
          </w:p>
        </w:tc>
      </w:tr>
      <w:tr w:rsidR="00AD0C00" w14:paraId="2A0B0FF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0CD804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6BE13B4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506D54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230EC6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9EAA6B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2.179</w:t>
            </w:r>
          </w:p>
        </w:tc>
      </w:tr>
      <w:tr w:rsidR="00AD0C00" w14:paraId="6458DF6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56FE11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01A832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4261C3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514B0B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5CCFED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.707</w:t>
            </w:r>
          </w:p>
        </w:tc>
      </w:tr>
      <w:tr w:rsidR="00AD0C00" w14:paraId="034F867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07EA0A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4E6B9CE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3272ED1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DFDD88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E69939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7.039</w:t>
            </w:r>
          </w:p>
        </w:tc>
      </w:tr>
      <w:tr w:rsidR="00AD0C00" w14:paraId="5B44A4B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CE518D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BF75CC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BB0341B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31CBF7E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78F1472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10.427</w:t>
            </w:r>
          </w:p>
        </w:tc>
      </w:tr>
      <w:tr w:rsidR="00AD0C00" w14:paraId="3559A54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73712919" w14:textId="77777777" w:rsidR="00AD0C00" w:rsidRDefault="00AD0C00"/>
        </w:tc>
        <w:tc>
          <w:tcPr>
            <w:tcW w:w="2788" w:type="dxa"/>
          </w:tcPr>
          <w:p w14:paraId="57428BA2" w14:textId="77777777" w:rsidR="00AD0C00" w:rsidRDefault="00AD0C00"/>
        </w:tc>
        <w:tc>
          <w:tcPr>
            <w:tcW w:w="2788" w:type="dxa"/>
          </w:tcPr>
          <w:p w14:paraId="2EF3A0E4" w14:textId="77777777" w:rsidR="00AD0C00" w:rsidRDefault="00AD0C00"/>
        </w:tc>
        <w:tc>
          <w:tcPr>
            <w:tcW w:w="2788" w:type="dxa"/>
          </w:tcPr>
          <w:p w14:paraId="537018E7" w14:textId="77777777" w:rsidR="00AD0C00" w:rsidRDefault="00AD0C00"/>
        </w:tc>
        <w:tc>
          <w:tcPr>
            <w:tcW w:w="1666" w:type="dxa"/>
          </w:tcPr>
          <w:p w14:paraId="0E783A1A" w14:textId="77777777" w:rsidR="00AD0C00" w:rsidRDefault="00AD0C00"/>
        </w:tc>
      </w:tr>
      <w:tr w:rsidR="00AD0C00" w14:paraId="09FC2DB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4B275B1B" w14:textId="77777777" w:rsidR="00AD0C00" w:rsidRDefault="00AD0C00"/>
        </w:tc>
        <w:tc>
          <w:tcPr>
            <w:tcW w:w="2788" w:type="dxa"/>
          </w:tcPr>
          <w:p w14:paraId="3FDEF65F" w14:textId="77777777" w:rsidR="00AD0C00" w:rsidRDefault="00AD0C00"/>
        </w:tc>
        <w:tc>
          <w:tcPr>
            <w:tcW w:w="2788" w:type="dxa"/>
          </w:tcPr>
          <w:p w14:paraId="679E7300" w14:textId="77777777" w:rsidR="00AD0C00" w:rsidRDefault="00AD0C00"/>
        </w:tc>
        <w:tc>
          <w:tcPr>
            <w:tcW w:w="2788" w:type="dxa"/>
          </w:tcPr>
          <w:p w14:paraId="44AEB4B2" w14:textId="77777777" w:rsidR="00AD0C00" w:rsidRDefault="00AD0C00"/>
        </w:tc>
        <w:tc>
          <w:tcPr>
            <w:tcW w:w="1666" w:type="dxa"/>
          </w:tcPr>
          <w:p w14:paraId="7D56E781" w14:textId="77777777" w:rsidR="00AD0C00" w:rsidRDefault="00AD0C00"/>
        </w:tc>
      </w:tr>
      <w:tr w:rsidR="00AD0C00" w14:paraId="3600861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2A725DAF" w14:textId="77777777" w:rsidR="00AD0C00" w:rsidRDefault="00AD0C00"/>
        </w:tc>
        <w:tc>
          <w:tcPr>
            <w:tcW w:w="2788" w:type="dxa"/>
          </w:tcPr>
          <w:p w14:paraId="0080CFC1" w14:textId="77777777" w:rsidR="00AD0C00" w:rsidRDefault="00AD0C00"/>
        </w:tc>
        <w:tc>
          <w:tcPr>
            <w:tcW w:w="2788" w:type="dxa"/>
          </w:tcPr>
          <w:p w14:paraId="68AED609" w14:textId="77777777" w:rsidR="00AD0C00" w:rsidRDefault="00AD0C00"/>
        </w:tc>
        <w:tc>
          <w:tcPr>
            <w:tcW w:w="2788" w:type="dxa"/>
          </w:tcPr>
          <w:p w14:paraId="1655F695" w14:textId="77777777" w:rsidR="00AD0C00" w:rsidRDefault="00AD0C00"/>
        </w:tc>
        <w:tc>
          <w:tcPr>
            <w:tcW w:w="1666" w:type="dxa"/>
          </w:tcPr>
          <w:p w14:paraId="7AE172DD" w14:textId="77777777" w:rsidR="00AD0C00" w:rsidRDefault="00AD0C00"/>
        </w:tc>
      </w:tr>
    </w:tbl>
    <w:p w14:paraId="4D24F94B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1173"/>
      </w:tblGrid>
      <w:tr w:rsidR="00AD0C00" w14:paraId="4EB9154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1E7CA364" w14:textId="77777777" w:rsidR="00AD0C00" w:rsidRDefault="00AD0C00"/>
        </w:tc>
        <w:tc>
          <w:tcPr>
            <w:tcW w:w="2788" w:type="dxa"/>
          </w:tcPr>
          <w:p w14:paraId="2E94F172" w14:textId="77777777" w:rsidR="00AD0C00" w:rsidRDefault="00AD0C00"/>
        </w:tc>
        <w:tc>
          <w:tcPr>
            <w:tcW w:w="2788" w:type="dxa"/>
          </w:tcPr>
          <w:p w14:paraId="22FF6C25" w14:textId="77777777" w:rsidR="00AD0C00" w:rsidRDefault="00AD0C00"/>
        </w:tc>
        <w:tc>
          <w:tcPr>
            <w:tcW w:w="2788" w:type="dxa"/>
          </w:tcPr>
          <w:p w14:paraId="3BE49717" w14:textId="77777777" w:rsidR="00AD0C00" w:rsidRDefault="00AD0C00"/>
        </w:tc>
        <w:tc>
          <w:tcPr>
            <w:tcW w:w="1173" w:type="dxa"/>
          </w:tcPr>
          <w:p w14:paraId="4B852A6B" w14:textId="77777777" w:rsidR="00AD0C00" w:rsidRDefault="00AD0C00"/>
        </w:tc>
      </w:tr>
      <w:tr w:rsidR="00AD0C00" w14:paraId="5996DE3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2D72066E" w14:textId="77777777" w:rsidR="00AD0C00" w:rsidRDefault="00AD0C00"/>
        </w:tc>
        <w:tc>
          <w:tcPr>
            <w:tcW w:w="2788" w:type="dxa"/>
          </w:tcPr>
          <w:p w14:paraId="0A6D884D" w14:textId="77777777" w:rsidR="00AD0C00" w:rsidRDefault="00AD0C00"/>
        </w:tc>
        <w:tc>
          <w:tcPr>
            <w:tcW w:w="2788" w:type="dxa"/>
          </w:tcPr>
          <w:p w14:paraId="27129963" w14:textId="77777777" w:rsidR="00AD0C00" w:rsidRDefault="00AD0C00"/>
        </w:tc>
        <w:tc>
          <w:tcPr>
            <w:tcW w:w="2788" w:type="dxa"/>
          </w:tcPr>
          <w:p w14:paraId="0F933346" w14:textId="77777777" w:rsidR="00AD0C00" w:rsidRDefault="00AD0C00"/>
        </w:tc>
        <w:tc>
          <w:tcPr>
            <w:tcW w:w="1173" w:type="dxa"/>
          </w:tcPr>
          <w:p w14:paraId="1D22C2C6" w14:textId="77777777" w:rsidR="00AD0C00" w:rsidRDefault="00AD0C00"/>
        </w:tc>
      </w:tr>
      <w:tr w:rsidR="00AD0C00" w14:paraId="146ACD4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0BD7342E" w14:textId="77777777" w:rsidR="00AD0C00" w:rsidRDefault="00AD0C00"/>
        </w:tc>
        <w:tc>
          <w:tcPr>
            <w:tcW w:w="2788" w:type="dxa"/>
          </w:tcPr>
          <w:p w14:paraId="59F98088" w14:textId="77777777" w:rsidR="00AD0C00" w:rsidRDefault="00AD0C00"/>
        </w:tc>
        <w:tc>
          <w:tcPr>
            <w:tcW w:w="2788" w:type="dxa"/>
          </w:tcPr>
          <w:p w14:paraId="53C4C79C" w14:textId="77777777" w:rsidR="00AD0C00" w:rsidRDefault="00AD0C00"/>
        </w:tc>
        <w:tc>
          <w:tcPr>
            <w:tcW w:w="2788" w:type="dxa"/>
          </w:tcPr>
          <w:p w14:paraId="3F2A7C38" w14:textId="77777777" w:rsidR="00AD0C00" w:rsidRDefault="00AD0C00"/>
        </w:tc>
        <w:tc>
          <w:tcPr>
            <w:tcW w:w="1173" w:type="dxa"/>
          </w:tcPr>
          <w:p w14:paraId="5BEC544C" w14:textId="77777777" w:rsidR="00AD0C00" w:rsidRDefault="00AD0C00"/>
        </w:tc>
      </w:tr>
    </w:tbl>
    <w:p w14:paraId="60525604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1156"/>
      </w:tblGrid>
      <w:tr w:rsidR="00AD0C00" w14:paraId="74035F0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51BAB1E4" w14:textId="77777777" w:rsidR="00AD0C00" w:rsidRDefault="00AD0C00"/>
        </w:tc>
        <w:tc>
          <w:tcPr>
            <w:tcW w:w="2788" w:type="dxa"/>
          </w:tcPr>
          <w:p w14:paraId="02475AE3" w14:textId="77777777" w:rsidR="00AD0C00" w:rsidRDefault="00AD0C00"/>
        </w:tc>
        <w:tc>
          <w:tcPr>
            <w:tcW w:w="2788" w:type="dxa"/>
          </w:tcPr>
          <w:p w14:paraId="06766EE4" w14:textId="77777777" w:rsidR="00AD0C00" w:rsidRDefault="00AD0C00"/>
        </w:tc>
        <w:tc>
          <w:tcPr>
            <w:tcW w:w="2788" w:type="dxa"/>
          </w:tcPr>
          <w:p w14:paraId="0888CBB1" w14:textId="77777777" w:rsidR="00AD0C00" w:rsidRDefault="00AD0C00"/>
        </w:tc>
        <w:tc>
          <w:tcPr>
            <w:tcW w:w="1156" w:type="dxa"/>
          </w:tcPr>
          <w:p w14:paraId="02FB0BE1" w14:textId="77777777" w:rsidR="00AD0C00" w:rsidRDefault="00AD0C00"/>
        </w:tc>
      </w:tr>
      <w:tr w:rsidR="00AD0C00" w14:paraId="76AEECC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40607901" w14:textId="77777777" w:rsidR="00AD0C00" w:rsidRDefault="00AD0C00"/>
        </w:tc>
        <w:tc>
          <w:tcPr>
            <w:tcW w:w="2788" w:type="dxa"/>
          </w:tcPr>
          <w:p w14:paraId="500F004B" w14:textId="77777777" w:rsidR="00AD0C00" w:rsidRDefault="00AD0C00"/>
        </w:tc>
        <w:tc>
          <w:tcPr>
            <w:tcW w:w="2788" w:type="dxa"/>
          </w:tcPr>
          <w:p w14:paraId="6A8B0A6C" w14:textId="77777777" w:rsidR="00AD0C00" w:rsidRDefault="00AD0C00"/>
        </w:tc>
        <w:tc>
          <w:tcPr>
            <w:tcW w:w="2788" w:type="dxa"/>
          </w:tcPr>
          <w:p w14:paraId="731BAE84" w14:textId="77777777" w:rsidR="00AD0C00" w:rsidRDefault="00AD0C00"/>
        </w:tc>
        <w:tc>
          <w:tcPr>
            <w:tcW w:w="1156" w:type="dxa"/>
          </w:tcPr>
          <w:p w14:paraId="080303A1" w14:textId="77777777" w:rsidR="00AD0C00" w:rsidRDefault="00AD0C00"/>
        </w:tc>
      </w:tr>
      <w:tr w:rsidR="00AD0C00" w14:paraId="5F575CC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2FBDD44D" w14:textId="77777777" w:rsidR="00AD0C00" w:rsidRDefault="00AD0C00"/>
        </w:tc>
        <w:tc>
          <w:tcPr>
            <w:tcW w:w="2788" w:type="dxa"/>
          </w:tcPr>
          <w:p w14:paraId="20865156" w14:textId="77777777" w:rsidR="00AD0C00" w:rsidRDefault="00AD0C00"/>
        </w:tc>
        <w:tc>
          <w:tcPr>
            <w:tcW w:w="2788" w:type="dxa"/>
          </w:tcPr>
          <w:p w14:paraId="5BEB0F08" w14:textId="77777777" w:rsidR="00AD0C00" w:rsidRDefault="00AD0C00"/>
        </w:tc>
        <w:tc>
          <w:tcPr>
            <w:tcW w:w="2788" w:type="dxa"/>
          </w:tcPr>
          <w:p w14:paraId="63AC87FC" w14:textId="77777777" w:rsidR="00AD0C00" w:rsidRDefault="00AD0C00"/>
        </w:tc>
        <w:tc>
          <w:tcPr>
            <w:tcW w:w="1156" w:type="dxa"/>
          </w:tcPr>
          <w:p w14:paraId="6CE9C5D5" w14:textId="77777777" w:rsidR="00AD0C00" w:rsidRDefault="00AD0C00"/>
        </w:tc>
      </w:tr>
    </w:tbl>
    <w:p w14:paraId="359068B6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1666"/>
      </w:tblGrid>
      <w:tr w:rsidR="00AD0C00" w14:paraId="623D017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000DDD19" w14:textId="77777777" w:rsidR="00AD0C00" w:rsidRDefault="00AD0C00"/>
        </w:tc>
        <w:tc>
          <w:tcPr>
            <w:tcW w:w="2788" w:type="dxa"/>
          </w:tcPr>
          <w:p w14:paraId="2EE7A66E" w14:textId="77777777" w:rsidR="00AD0C00" w:rsidRDefault="00AD0C00"/>
        </w:tc>
        <w:tc>
          <w:tcPr>
            <w:tcW w:w="2788" w:type="dxa"/>
          </w:tcPr>
          <w:p w14:paraId="07E89319" w14:textId="77777777" w:rsidR="00AD0C00" w:rsidRDefault="00AD0C00"/>
        </w:tc>
        <w:tc>
          <w:tcPr>
            <w:tcW w:w="2788" w:type="dxa"/>
          </w:tcPr>
          <w:p w14:paraId="005FCBA0" w14:textId="77777777" w:rsidR="00AD0C00" w:rsidRDefault="00AD0C00"/>
        </w:tc>
        <w:tc>
          <w:tcPr>
            <w:tcW w:w="1666" w:type="dxa"/>
          </w:tcPr>
          <w:p w14:paraId="76136CAC" w14:textId="77777777" w:rsidR="00AD0C00" w:rsidRDefault="00AD0C00"/>
        </w:tc>
      </w:tr>
      <w:tr w:rsidR="00AD0C00" w14:paraId="5F33B9E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596EFC23" w14:textId="77777777" w:rsidR="00AD0C00" w:rsidRDefault="00AD0C00"/>
        </w:tc>
        <w:tc>
          <w:tcPr>
            <w:tcW w:w="2788" w:type="dxa"/>
          </w:tcPr>
          <w:p w14:paraId="11CBC1DB" w14:textId="77777777" w:rsidR="00AD0C00" w:rsidRDefault="00AD0C00"/>
        </w:tc>
        <w:tc>
          <w:tcPr>
            <w:tcW w:w="2788" w:type="dxa"/>
          </w:tcPr>
          <w:p w14:paraId="50D89AB1" w14:textId="77777777" w:rsidR="00AD0C00" w:rsidRDefault="00AD0C00"/>
        </w:tc>
        <w:tc>
          <w:tcPr>
            <w:tcW w:w="2788" w:type="dxa"/>
          </w:tcPr>
          <w:p w14:paraId="20B3519E" w14:textId="77777777" w:rsidR="00AD0C00" w:rsidRDefault="00AD0C00"/>
        </w:tc>
        <w:tc>
          <w:tcPr>
            <w:tcW w:w="1666" w:type="dxa"/>
          </w:tcPr>
          <w:p w14:paraId="1A4EE1A8" w14:textId="77777777" w:rsidR="00AD0C00" w:rsidRDefault="00AD0C00"/>
        </w:tc>
      </w:tr>
      <w:tr w:rsidR="00AD0C00" w14:paraId="0DD150B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5E6FC4E2" w14:textId="77777777" w:rsidR="00AD0C00" w:rsidRDefault="00AD0C00"/>
        </w:tc>
        <w:tc>
          <w:tcPr>
            <w:tcW w:w="2788" w:type="dxa"/>
          </w:tcPr>
          <w:p w14:paraId="00E0F682" w14:textId="77777777" w:rsidR="00AD0C00" w:rsidRDefault="00AD0C00"/>
        </w:tc>
        <w:tc>
          <w:tcPr>
            <w:tcW w:w="2788" w:type="dxa"/>
          </w:tcPr>
          <w:p w14:paraId="515D9BFD" w14:textId="77777777" w:rsidR="00AD0C00" w:rsidRDefault="00AD0C00"/>
        </w:tc>
        <w:tc>
          <w:tcPr>
            <w:tcW w:w="2788" w:type="dxa"/>
          </w:tcPr>
          <w:p w14:paraId="0F360CAF" w14:textId="77777777" w:rsidR="00AD0C00" w:rsidRDefault="00AD0C00"/>
        </w:tc>
        <w:tc>
          <w:tcPr>
            <w:tcW w:w="1666" w:type="dxa"/>
          </w:tcPr>
          <w:p w14:paraId="2791575D" w14:textId="77777777" w:rsidR="00AD0C00" w:rsidRDefault="00AD0C00"/>
        </w:tc>
      </w:tr>
    </w:tbl>
    <w:p w14:paraId="32118233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240"/>
      </w:tblGrid>
      <w:tr w:rsidR="00F73016" w14:paraId="0BE120FD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2240" w:type="dxa"/>
            <w:shd w:val="clear" w:color="auto" w:fill="FFFFFF"/>
          </w:tcPr>
          <w:p w14:paraId="64BCA795" w14:textId="77777777" w:rsidR="00AD0C00" w:rsidRDefault="00000000">
            <w:pPr>
              <w:spacing w:before="5" w:after="5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Based on estimated marginal means</w:t>
            </w:r>
          </w:p>
        </w:tc>
      </w:tr>
      <w:tr w:rsidR="00F73016" w14:paraId="28676BDF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2240" w:type="dxa"/>
            <w:shd w:val="clear" w:color="auto" w:fill="FFFFFF"/>
          </w:tcPr>
          <w:p w14:paraId="56BB46D3" w14:textId="77777777" w:rsidR="00AD0C00" w:rsidRDefault="00000000">
            <w:r>
              <w:rPr>
                <w:rFonts w:ascii="Arial" w:eastAsia="Arial" w:hAnsi="Arial" w:cs="Arial"/>
                <w:color w:val="010205"/>
              </w:rPr>
              <w:t>*. The mean difference is significant at the .05 level.</w:t>
            </w:r>
          </w:p>
        </w:tc>
      </w:tr>
      <w:tr w:rsidR="00F73016" w14:paraId="102661A3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2240" w:type="dxa"/>
            <w:shd w:val="clear" w:color="auto" w:fill="FFFFFF"/>
          </w:tcPr>
          <w:p w14:paraId="22A20A61" w14:textId="77777777" w:rsidR="00AD0C00" w:rsidRDefault="00000000">
            <w:r>
              <w:rPr>
                <w:rFonts w:ascii="Arial" w:eastAsia="Arial" w:hAnsi="Arial" w:cs="Arial"/>
                <w:color w:val="010205"/>
              </w:rPr>
              <w:lastRenderedPageBreak/>
              <w:t>b. Adjustment for multiple comparisons: Least Significant Difference (equivalent to no adjustments).</w:t>
            </w:r>
          </w:p>
        </w:tc>
      </w:tr>
    </w:tbl>
    <w:p w14:paraId="2B7C7405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66"/>
        <w:gridCol w:w="1938"/>
        <w:gridCol w:w="1156"/>
        <w:gridCol w:w="1156"/>
        <w:gridCol w:w="1581"/>
        <w:gridCol w:w="1156"/>
        <w:gridCol w:w="1156"/>
      </w:tblGrid>
      <w:tr w:rsidR="00F73016" w14:paraId="13FB88A6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9809" w:type="dxa"/>
            <w:gridSpan w:val="7"/>
            <w:shd w:val="clear" w:color="auto" w:fill="FFFFFF"/>
            <w:vAlign w:val="center"/>
          </w:tcPr>
          <w:p w14:paraId="607BBA6F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Multivariate Tests</w:t>
            </w:r>
          </w:p>
        </w:tc>
      </w:tr>
      <w:tr w:rsidR="00F73016" w14:paraId="012D025A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3604" w:type="dxa"/>
            <w:gridSpan w:val="2"/>
            <w:tcBorders>
              <w:top w:val="none" w:sz="1" w:space="0" w:color="152935"/>
              <w:left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33B5F184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1156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092339E3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Value</w:t>
            </w:r>
          </w:p>
        </w:tc>
        <w:tc>
          <w:tcPr>
            <w:tcW w:w="1156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27707ABB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F</w:t>
            </w:r>
          </w:p>
        </w:tc>
        <w:tc>
          <w:tcPr>
            <w:tcW w:w="1581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2121136E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 xml:space="preserve">Hypothesis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df</w:t>
            </w:r>
            <w:proofErr w:type="spellEnd"/>
          </w:p>
        </w:tc>
        <w:tc>
          <w:tcPr>
            <w:tcW w:w="1156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0CF31EFB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 xml:space="preserve">Error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df</w:t>
            </w:r>
            <w:proofErr w:type="spellEnd"/>
          </w:p>
        </w:tc>
        <w:tc>
          <w:tcPr>
            <w:tcW w:w="1156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65F8499D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Sig.</w:t>
            </w:r>
          </w:p>
        </w:tc>
      </w:tr>
      <w:tr w:rsidR="00AD0C00" w14:paraId="0DC32567" w14:textId="77777777">
        <w:tblPrEx>
          <w:tblCellMar>
            <w:top w:w="0" w:type="dxa"/>
            <w:bottom w:w="0" w:type="dxa"/>
          </w:tblCellMar>
        </w:tblPrEx>
        <w:tc>
          <w:tcPr>
            <w:tcW w:w="1666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6BFE2E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938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A70983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C8BD17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.110</w:t>
            </w:r>
          </w:p>
        </w:tc>
        <w:tc>
          <w:tcPr>
            <w:tcW w:w="115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AF0971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1.834</w:t>
            </w:r>
          </w:p>
        </w:tc>
        <w:tc>
          <w:tcPr>
            <w:tcW w:w="1581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AE0BEF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15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B0B0EB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126.000</w:t>
            </w:r>
          </w:p>
        </w:tc>
        <w:tc>
          <w:tcPr>
            <w:tcW w:w="115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240DF4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.126</w:t>
            </w:r>
          </w:p>
        </w:tc>
      </w:tr>
      <w:tr w:rsidR="00AD0C00" w14:paraId="6814B726" w14:textId="77777777">
        <w:tblPrEx>
          <w:tblCellMar>
            <w:top w:w="0" w:type="dxa"/>
            <w:bottom w:w="0" w:type="dxa"/>
          </w:tblCellMar>
        </w:tblPrEx>
        <w:tc>
          <w:tcPr>
            <w:tcW w:w="1666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27E9C24" w14:textId="77777777" w:rsidR="00AD0C00" w:rsidRDefault="00AD0C00"/>
        </w:tc>
        <w:tc>
          <w:tcPr>
            <w:tcW w:w="193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E38D2A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4F5B4F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.890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12B79C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1.860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BECE87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AA0120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124.000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9DF56E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.122</w:t>
            </w:r>
          </w:p>
        </w:tc>
      </w:tr>
      <w:tr w:rsidR="00AD0C00" w14:paraId="516C71B9" w14:textId="77777777">
        <w:tblPrEx>
          <w:tblCellMar>
            <w:top w:w="0" w:type="dxa"/>
            <w:bottom w:w="0" w:type="dxa"/>
          </w:tblCellMar>
        </w:tblPrEx>
        <w:tc>
          <w:tcPr>
            <w:tcW w:w="1666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DC31C98" w14:textId="77777777" w:rsidR="00AD0C00" w:rsidRDefault="00AD0C00"/>
        </w:tc>
        <w:tc>
          <w:tcPr>
            <w:tcW w:w="193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12CF3B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48EC77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.124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486F01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1.885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7B6078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D4CEB4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AEB56C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.117</w:t>
            </w:r>
          </w:p>
        </w:tc>
      </w:tr>
      <w:tr w:rsidR="00AD0C00" w14:paraId="1DC22EB3" w14:textId="77777777">
        <w:tblPrEx>
          <w:tblCellMar>
            <w:top w:w="0" w:type="dxa"/>
            <w:bottom w:w="0" w:type="dxa"/>
          </w:tblCellMar>
        </w:tblPrEx>
        <w:tc>
          <w:tcPr>
            <w:tcW w:w="1666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8539BDA" w14:textId="77777777" w:rsidR="00AD0C00" w:rsidRDefault="00AD0C00"/>
        </w:tc>
        <w:tc>
          <w:tcPr>
            <w:tcW w:w="193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A8EC54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232E86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.123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60B307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3.885</w:t>
            </w:r>
            <w:r>
              <w:rPr>
                <w:vertAlign w:val="superscript"/>
              </w:rPr>
              <w:t>b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64FAFD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A194D5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7B960C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.026</w:t>
            </w:r>
          </w:p>
        </w:tc>
      </w:tr>
      <w:tr w:rsidR="00AD0C00" w14:paraId="74F04649" w14:textId="77777777">
        <w:tblPrEx>
          <w:tblCellMar>
            <w:top w:w="0" w:type="dxa"/>
            <w:bottom w:w="0" w:type="dxa"/>
          </w:tblCellMar>
        </w:tblPrEx>
        <w:tc>
          <w:tcPr>
            <w:tcW w:w="1666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3D86474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93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369DFE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FBFDB6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.329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E514F5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6.193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05CC02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14456F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126.000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5C8D71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105C0252" w14:textId="77777777">
        <w:tblPrEx>
          <w:tblCellMar>
            <w:top w:w="0" w:type="dxa"/>
            <w:bottom w:w="0" w:type="dxa"/>
          </w:tblCellMar>
        </w:tblPrEx>
        <w:tc>
          <w:tcPr>
            <w:tcW w:w="1666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0C55522" w14:textId="77777777" w:rsidR="00AD0C00" w:rsidRDefault="00AD0C00"/>
        </w:tc>
        <w:tc>
          <w:tcPr>
            <w:tcW w:w="193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D5FC18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D8F6EF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.685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2A1ED4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6.464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919737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06EB96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124.000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2CB67D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0D1338A1" w14:textId="77777777">
        <w:tblPrEx>
          <w:tblCellMar>
            <w:top w:w="0" w:type="dxa"/>
            <w:bottom w:w="0" w:type="dxa"/>
          </w:tblCellMar>
        </w:tblPrEx>
        <w:tc>
          <w:tcPr>
            <w:tcW w:w="1666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4D1BB63" w14:textId="77777777" w:rsidR="00AD0C00" w:rsidRDefault="00AD0C00"/>
        </w:tc>
        <w:tc>
          <w:tcPr>
            <w:tcW w:w="193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D0E964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3A7654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.441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7E42B1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6.726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7558E8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848EED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0FE767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1EA80698" w14:textId="77777777">
        <w:tblPrEx>
          <w:tblCellMar>
            <w:top w:w="0" w:type="dxa"/>
            <w:bottom w:w="0" w:type="dxa"/>
          </w:tblCellMar>
        </w:tblPrEx>
        <w:tc>
          <w:tcPr>
            <w:tcW w:w="1666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5702EF6" w14:textId="77777777" w:rsidR="00AD0C00" w:rsidRDefault="00AD0C00"/>
        </w:tc>
        <w:tc>
          <w:tcPr>
            <w:tcW w:w="193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2BC66F3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76A5F86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.391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5838978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12.332</w:t>
            </w:r>
            <w:r>
              <w:rPr>
                <w:vertAlign w:val="superscript"/>
              </w:rPr>
              <w:t>b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0E1A3B1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1F5A80E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6E11098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F73016" w14:paraId="6329CF4B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9809" w:type="dxa"/>
            <w:gridSpan w:val="7"/>
            <w:shd w:val="clear" w:color="auto" w:fill="FFFFFF"/>
          </w:tcPr>
          <w:p w14:paraId="2F11BAAE" w14:textId="77777777" w:rsidR="00AD0C00" w:rsidRDefault="00000000">
            <w:pPr>
              <w:spacing w:before="5" w:after="5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 xml:space="preserve">Each F tests the multivariate simple effects of </w:t>
            </w:r>
            <w:proofErr w:type="gramStart"/>
            <w:r>
              <w:rPr>
                <w:rFonts w:ascii="Arial" w:eastAsia="Arial" w:hAnsi="Arial" w:cs="Arial"/>
                <w:color w:val="010205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010205"/>
              </w:rPr>
              <w:t>1=SN; 2=VTA; 3=CP] within each level combination of the other effects shown. These tests are based on the linearly independent pairwise comparisons among the estimated marginal means.</w:t>
            </w:r>
          </w:p>
        </w:tc>
      </w:tr>
      <w:tr w:rsidR="00F73016" w14:paraId="76A4615D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9809" w:type="dxa"/>
            <w:gridSpan w:val="7"/>
            <w:shd w:val="clear" w:color="auto" w:fill="FFFFFF"/>
          </w:tcPr>
          <w:p w14:paraId="56024FC7" w14:textId="77777777" w:rsidR="00AD0C00" w:rsidRDefault="00000000">
            <w:r>
              <w:rPr>
                <w:rFonts w:ascii="Arial" w:eastAsia="Arial" w:hAnsi="Arial" w:cs="Arial"/>
                <w:color w:val="010205"/>
              </w:rPr>
              <w:t>a. Exact statistic</w:t>
            </w:r>
          </w:p>
        </w:tc>
      </w:tr>
      <w:tr w:rsidR="00F73016" w14:paraId="3F65C91F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9809" w:type="dxa"/>
            <w:gridSpan w:val="7"/>
            <w:shd w:val="clear" w:color="auto" w:fill="FFFFFF"/>
          </w:tcPr>
          <w:p w14:paraId="1B3824E6" w14:textId="77777777" w:rsidR="00AD0C00" w:rsidRDefault="00000000">
            <w:r>
              <w:rPr>
                <w:rFonts w:ascii="Arial" w:eastAsia="Arial" w:hAnsi="Arial" w:cs="Arial"/>
                <w:color w:val="010205"/>
              </w:rPr>
              <w:t>b. The statistic is an upper bound on F that yields a lower bound on the significance level.</w:t>
            </w:r>
          </w:p>
        </w:tc>
      </w:tr>
    </w:tbl>
    <w:p w14:paraId="3EE17E7B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18"/>
        <w:gridCol w:w="1371"/>
        <w:gridCol w:w="1371"/>
        <w:gridCol w:w="1371"/>
        <w:gridCol w:w="951"/>
        <w:gridCol w:w="1245"/>
        <w:gridCol w:w="951"/>
        <w:gridCol w:w="951"/>
      </w:tblGrid>
      <w:tr w:rsidR="00F73016" w14:paraId="107420EF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0029" w:type="dxa"/>
            <w:gridSpan w:val="8"/>
            <w:shd w:val="clear" w:color="auto" w:fill="FFFFFF"/>
            <w:vAlign w:val="center"/>
          </w:tcPr>
          <w:p w14:paraId="6BBE14D0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Univariate Tests</w:t>
            </w:r>
          </w:p>
        </w:tc>
      </w:tr>
      <w:tr w:rsidR="00F73016" w14:paraId="03D72271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818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52202E0A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42" w:type="dxa"/>
            <w:gridSpan w:val="2"/>
            <w:tcBorders>
              <w:top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37931ED5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1371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4161D377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Sum of Squares</w:t>
            </w:r>
          </w:p>
        </w:tc>
        <w:tc>
          <w:tcPr>
            <w:tcW w:w="951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60FA4A87" w14:textId="77777777" w:rsidR="00AD0C00" w:rsidRDefault="00000000">
            <w:pPr>
              <w:spacing w:before="10" w:after="10"/>
              <w:ind w:left="30" w:right="40"/>
              <w:jc w:val="center"/>
            </w:pPr>
            <w:proofErr w:type="spellStart"/>
            <w:r>
              <w:rPr>
                <w:rFonts w:ascii="Arial" w:eastAsia="Arial" w:hAnsi="Arial" w:cs="Arial"/>
                <w:color w:val="264A60"/>
              </w:rPr>
              <w:t>df</w:t>
            </w:r>
            <w:proofErr w:type="spellEnd"/>
          </w:p>
        </w:tc>
        <w:tc>
          <w:tcPr>
            <w:tcW w:w="1245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7D0A1620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Mean Square</w:t>
            </w:r>
          </w:p>
        </w:tc>
        <w:tc>
          <w:tcPr>
            <w:tcW w:w="951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06FFB7D9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F</w:t>
            </w:r>
          </w:p>
        </w:tc>
        <w:tc>
          <w:tcPr>
            <w:tcW w:w="951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1B3CBACE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Sig.</w:t>
            </w:r>
          </w:p>
        </w:tc>
      </w:tr>
      <w:tr w:rsidR="00AD0C00" w14:paraId="66B677B9" w14:textId="77777777">
        <w:tblPrEx>
          <w:tblCellMar>
            <w:top w:w="0" w:type="dxa"/>
            <w:bottom w:w="0" w:type="dxa"/>
          </w:tblCellMar>
        </w:tblPrEx>
        <w:tc>
          <w:tcPr>
            <w:tcW w:w="1818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F5105F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1371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25EC86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71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93B9C1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371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EE01BC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3252.406</w:t>
            </w:r>
          </w:p>
        </w:tc>
        <w:tc>
          <w:tcPr>
            <w:tcW w:w="951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696CA6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  <w:tc>
          <w:tcPr>
            <w:tcW w:w="1245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1DFD03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1626.203</w:t>
            </w:r>
          </w:p>
        </w:tc>
        <w:tc>
          <w:tcPr>
            <w:tcW w:w="951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242F4E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.400</w:t>
            </w:r>
          </w:p>
        </w:tc>
        <w:tc>
          <w:tcPr>
            <w:tcW w:w="951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DB9A9D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.672</w:t>
            </w:r>
          </w:p>
        </w:tc>
      </w:tr>
      <w:tr w:rsidR="00AD0C00" w14:paraId="7998A04F" w14:textId="77777777">
        <w:tblPrEx>
          <w:tblCellMar>
            <w:top w:w="0" w:type="dxa"/>
            <w:bottom w:w="0" w:type="dxa"/>
          </w:tblCellMar>
        </w:tblPrEx>
        <w:tc>
          <w:tcPr>
            <w:tcW w:w="181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11BD864" w14:textId="77777777" w:rsidR="00AD0C00" w:rsidRDefault="00AD0C00"/>
        </w:tc>
        <w:tc>
          <w:tcPr>
            <w:tcW w:w="1371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4492230" w14:textId="77777777" w:rsidR="00AD0C00" w:rsidRDefault="00AD0C00"/>
        </w:tc>
        <w:tc>
          <w:tcPr>
            <w:tcW w:w="1371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4B1453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371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FB8E95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255930.635</w:t>
            </w:r>
          </w:p>
        </w:tc>
        <w:tc>
          <w:tcPr>
            <w:tcW w:w="95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3DBAF9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  <w:tc>
          <w:tcPr>
            <w:tcW w:w="1245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DEB157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4062.391</w:t>
            </w:r>
          </w:p>
        </w:tc>
        <w:tc>
          <w:tcPr>
            <w:tcW w:w="95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EA303CC" w14:textId="77777777" w:rsidR="00AD0C00" w:rsidRDefault="00AD0C00"/>
        </w:tc>
        <w:tc>
          <w:tcPr>
            <w:tcW w:w="95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ED557DE" w14:textId="77777777" w:rsidR="00AD0C00" w:rsidRDefault="00AD0C00"/>
        </w:tc>
      </w:tr>
      <w:tr w:rsidR="00AD0C00" w14:paraId="34EB87B6" w14:textId="77777777">
        <w:tblPrEx>
          <w:tblCellMar>
            <w:top w:w="0" w:type="dxa"/>
            <w:bottom w:w="0" w:type="dxa"/>
          </w:tblCellMar>
        </w:tblPrEx>
        <w:tc>
          <w:tcPr>
            <w:tcW w:w="181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F4AED88" w14:textId="77777777" w:rsidR="00AD0C00" w:rsidRDefault="00AD0C00"/>
        </w:tc>
        <w:tc>
          <w:tcPr>
            <w:tcW w:w="1371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8877DE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71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0F5FEB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371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83A106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86302.193</w:t>
            </w:r>
          </w:p>
        </w:tc>
        <w:tc>
          <w:tcPr>
            <w:tcW w:w="95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694B39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  <w:tc>
          <w:tcPr>
            <w:tcW w:w="1245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1BB403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43151.096</w:t>
            </w:r>
          </w:p>
        </w:tc>
        <w:tc>
          <w:tcPr>
            <w:tcW w:w="95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79C327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10.622</w:t>
            </w:r>
          </w:p>
        </w:tc>
        <w:tc>
          <w:tcPr>
            <w:tcW w:w="95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E48AB9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4C805E7E" w14:textId="77777777">
        <w:tblPrEx>
          <w:tblCellMar>
            <w:top w:w="0" w:type="dxa"/>
            <w:bottom w:w="0" w:type="dxa"/>
          </w:tblCellMar>
        </w:tblPrEx>
        <w:tc>
          <w:tcPr>
            <w:tcW w:w="181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AC23260" w14:textId="77777777" w:rsidR="00AD0C00" w:rsidRDefault="00AD0C00"/>
        </w:tc>
        <w:tc>
          <w:tcPr>
            <w:tcW w:w="1371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7135DE0" w14:textId="77777777" w:rsidR="00AD0C00" w:rsidRDefault="00AD0C00"/>
        </w:tc>
        <w:tc>
          <w:tcPr>
            <w:tcW w:w="1371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D051B6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371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7F97E7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255930.635</w:t>
            </w:r>
          </w:p>
        </w:tc>
        <w:tc>
          <w:tcPr>
            <w:tcW w:w="95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9753D4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  <w:tc>
          <w:tcPr>
            <w:tcW w:w="1245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1BB859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4062.391</w:t>
            </w:r>
          </w:p>
        </w:tc>
        <w:tc>
          <w:tcPr>
            <w:tcW w:w="95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1FF9976" w14:textId="77777777" w:rsidR="00AD0C00" w:rsidRDefault="00AD0C00"/>
        </w:tc>
        <w:tc>
          <w:tcPr>
            <w:tcW w:w="95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5AF2DE5" w14:textId="77777777" w:rsidR="00AD0C00" w:rsidRDefault="00AD0C00"/>
        </w:tc>
      </w:tr>
      <w:tr w:rsidR="00AD0C00" w14:paraId="31B61124" w14:textId="77777777">
        <w:tblPrEx>
          <w:tblCellMar>
            <w:top w:w="0" w:type="dxa"/>
            <w:bottom w:w="0" w:type="dxa"/>
          </w:tblCellMar>
        </w:tblPrEx>
        <w:tc>
          <w:tcPr>
            <w:tcW w:w="1818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73B5D95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1371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260E3E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71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A151A2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371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699D55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276.649</w:t>
            </w:r>
          </w:p>
        </w:tc>
        <w:tc>
          <w:tcPr>
            <w:tcW w:w="95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69B207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  <w:tc>
          <w:tcPr>
            <w:tcW w:w="1245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8381F6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138.324</w:t>
            </w:r>
          </w:p>
        </w:tc>
        <w:tc>
          <w:tcPr>
            <w:tcW w:w="95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C18E35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2.376</w:t>
            </w:r>
          </w:p>
        </w:tc>
        <w:tc>
          <w:tcPr>
            <w:tcW w:w="95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1D7752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.101</w:t>
            </w:r>
          </w:p>
        </w:tc>
      </w:tr>
      <w:tr w:rsidR="00AD0C00" w14:paraId="3D803D23" w14:textId="77777777">
        <w:tblPrEx>
          <w:tblCellMar>
            <w:top w:w="0" w:type="dxa"/>
            <w:bottom w:w="0" w:type="dxa"/>
          </w:tblCellMar>
        </w:tblPrEx>
        <w:tc>
          <w:tcPr>
            <w:tcW w:w="181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0BC5FDB" w14:textId="77777777" w:rsidR="00AD0C00" w:rsidRDefault="00AD0C00"/>
        </w:tc>
        <w:tc>
          <w:tcPr>
            <w:tcW w:w="1371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5B61CDD" w14:textId="77777777" w:rsidR="00AD0C00" w:rsidRDefault="00AD0C00"/>
        </w:tc>
        <w:tc>
          <w:tcPr>
            <w:tcW w:w="1371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67E2EF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371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1DD7E8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3666.984</w:t>
            </w:r>
          </w:p>
        </w:tc>
        <w:tc>
          <w:tcPr>
            <w:tcW w:w="95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94C843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  <w:tc>
          <w:tcPr>
            <w:tcW w:w="1245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7793D7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58.206</w:t>
            </w:r>
          </w:p>
        </w:tc>
        <w:tc>
          <w:tcPr>
            <w:tcW w:w="95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1391337" w14:textId="77777777" w:rsidR="00AD0C00" w:rsidRDefault="00AD0C00"/>
        </w:tc>
        <w:tc>
          <w:tcPr>
            <w:tcW w:w="95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5A31C44" w14:textId="77777777" w:rsidR="00AD0C00" w:rsidRDefault="00AD0C00"/>
        </w:tc>
      </w:tr>
      <w:tr w:rsidR="00AD0C00" w14:paraId="57F78889" w14:textId="77777777">
        <w:tblPrEx>
          <w:tblCellMar>
            <w:top w:w="0" w:type="dxa"/>
            <w:bottom w:w="0" w:type="dxa"/>
          </w:tblCellMar>
        </w:tblPrEx>
        <w:tc>
          <w:tcPr>
            <w:tcW w:w="181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BB638C9" w14:textId="77777777" w:rsidR="00AD0C00" w:rsidRDefault="00AD0C00"/>
        </w:tc>
        <w:tc>
          <w:tcPr>
            <w:tcW w:w="1371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18AD656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71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F17763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371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21FAB8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186.328</w:t>
            </w:r>
          </w:p>
        </w:tc>
        <w:tc>
          <w:tcPr>
            <w:tcW w:w="95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403F15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  <w:tc>
          <w:tcPr>
            <w:tcW w:w="1245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64EA99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93.164</w:t>
            </w:r>
          </w:p>
        </w:tc>
        <w:tc>
          <w:tcPr>
            <w:tcW w:w="95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2CDD46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1.601</w:t>
            </w:r>
          </w:p>
        </w:tc>
        <w:tc>
          <w:tcPr>
            <w:tcW w:w="95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D5A9AF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.210</w:t>
            </w:r>
          </w:p>
        </w:tc>
      </w:tr>
      <w:tr w:rsidR="00AD0C00" w14:paraId="16324348" w14:textId="77777777">
        <w:tblPrEx>
          <w:tblCellMar>
            <w:top w:w="0" w:type="dxa"/>
            <w:bottom w:w="0" w:type="dxa"/>
          </w:tblCellMar>
        </w:tblPrEx>
        <w:tc>
          <w:tcPr>
            <w:tcW w:w="181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E3DE050" w14:textId="77777777" w:rsidR="00AD0C00" w:rsidRDefault="00AD0C00"/>
        </w:tc>
        <w:tc>
          <w:tcPr>
            <w:tcW w:w="1371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6D33029" w14:textId="77777777" w:rsidR="00AD0C00" w:rsidRDefault="00AD0C00"/>
        </w:tc>
        <w:tc>
          <w:tcPr>
            <w:tcW w:w="1371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5EEB593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371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05CAF91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3666.984</w:t>
            </w:r>
          </w:p>
        </w:tc>
        <w:tc>
          <w:tcPr>
            <w:tcW w:w="951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56C293D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  <w:tc>
          <w:tcPr>
            <w:tcW w:w="1245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01AF5B1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58.206</w:t>
            </w:r>
          </w:p>
        </w:tc>
        <w:tc>
          <w:tcPr>
            <w:tcW w:w="951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3F45E748" w14:textId="77777777" w:rsidR="00AD0C00" w:rsidRDefault="00AD0C00"/>
        </w:tc>
        <w:tc>
          <w:tcPr>
            <w:tcW w:w="951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77C686E7" w14:textId="77777777" w:rsidR="00AD0C00" w:rsidRDefault="00AD0C00"/>
        </w:tc>
      </w:tr>
      <w:tr w:rsidR="00F73016" w14:paraId="05863092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0029" w:type="dxa"/>
            <w:gridSpan w:val="8"/>
            <w:shd w:val="clear" w:color="auto" w:fill="FFFFFF"/>
          </w:tcPr>
          <w:p w14:paraId="214BE245" w14:textId="77777777" w:rsidR="00AD0C00" w:rsidRDefault="00000000">
            <w:pPr>
              <w:spacing w:before="5" w:after="5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 xml:space="preserve">Each F tests the simple effects of </w:t>
            </w:r>
            <w:proofErr w:type="gramStart"/>
            <w:r>
              <w:rPr>
                <w:rFonts w:ascii="Arial" w:eastAsia="Arial" w:hAnsi="Arial" w:cs="Arial"/>
                <w:color w:val="010205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010205"/>
              </w:rPr>
              <w:t>1=SN; 2=VTA; 3=CP] within each level combination of the other effects shown. These tests are based on the linearly independent pairwise comparisons among the estimated marginal means.</w:t>
            </w:r>
          </w:p>
        </w:tc>
      </w:tr>
    </w:tbl>
    <w:p w14:paraId="0801F921" w14:textId="77777777" w:rsidR="00AD0C00" w:rsidRDefault="00AD0C00"/>
    <w:p w14:paraId="4EBF2148" w14:textId="77777777" w:rsidR="00AD0C00" w:rsidRDefault="00000000">
      <w:pPr>
        <w:spacing w:before="200"/>
      </w:pPr>
      <w:r>
        <w:rPr>
          <w:rFonts w:ascii="Arial" w:eastAsia="Arial" w:hAnsi="Arial" w:cs="Arial"/>
          <w:b/>
          <w:color w:val="000000"/>
          <w:sz w:val="28"/>
        </w:rPr>
        <w:cr/>
        <w:t xml:space="preserve">3. GENOTYPE [1 = WT; 2= A53T] * </w:t>
      </w:r>
      <w:proofErr w:type="gramStart"/>
      <w:r>
        <w:rPr>
          <w:rFonts w:ascii="Arial" w:eastAsia="Arial" w:hAnsi="Arial" w:cs="Arial"/>
          <w:b/>
          <w:color w:val="000000"/>
          <w:sz w:val="28"/>
        </w:rPr>
        <w:t>REGION[</w:t>
      </w:r>
      <w:proofErr w:type="gramEnd"/>
      <w:r>
        <w:rPr>
          <w:rFonts w:ascii="Arial" w:eastAsia="Arial" w:hAnsi="Arial" w:cs="Arial"/>
          <w:b/>
          <w:color w:val="000000"/>
          <w:sz w:val="28"/>
        </w:rPr>
        <w:t>1=SN; 2=VTA; 3=CP] * LOCATION (1=rostral; 2=mid; 3=caudal)</w:t>
      </w:r>
      <w:r>
        <w:rPr>
          <w:rFonts w:ascii="Arial" w:eastAsia="Arial" w:hAnsi="Arial" w:cs="Arial"/>
          <w:b/>
          <w:color w:val="000000"/>
          <w:sz w:val="28"/>
        </w:rPr>
        <w:cr/>
      </w:r>
    </w:p>
    <w:p w14:paraId="156CAD23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1156"/>
      </w:tblGrid>
      <w:tr w:rsidR="00F73016" w14:paraId="41DA8A2C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1730" w:type="dxa"/>
            <w:gridSpan w:val="5"/>
            <w:shd w:val="clear" w:color="auto" w:fill="FFFFFF"/>
            <w:vAlign w:val="center"/>
          </w:tcPr>
          <w:p w14:paraId="053AD35D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Estimates</w:t>
            </w:r>
          </w:p>
        </w:tc>
      </w:tr>
      <w:tr w:rsidR="00AD0C00" w14:paraId="18C38768" w14:textId="77777777">
        <w:tblPrEx>
          <w:tblCellMar>
            <w:top w:w="0" w:type="dxa"/>
            <w:bottom w:w="0" w:type="dxa"/>
          </w:tblCellMar>
        </w:tblPrEx>
        <w:trPr>
          <w:trHeight w:val="344"/>
        </w:trPr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77F380F0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53A677EA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3453283F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753BC35D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LOCATION (1=rostral; 2=mid; 3=caudal)</w:t>
            </w:r>
          </w:p>
        </w:tc>
        <w:tc>
          <w:tcPr>
            <w:tcW w:w="1156" w:type="dxa"/>
            <w:vMerge w:val="restart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10C2B5C2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Mean</w:t>
            </w:r>
          </w:p>
        </w:tc>
      </w:tr>
      <w:tr w:rsidR="00AD0C00" w14:paraId="63D1F700" w14:textId="77777777">
        <w:tblPrEx>
          <w:tblCellMar>
            <w:top w:w="0" w:type="dxa"/>
            <w:bottom w:w="0" w:type="dxa"/>
          </w:tblCellMar>
        </w:tblPrEx>
        <w:trPr>
          <w:trHeight w:val="499"/>
        </w:trPr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202E4F8A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2BAE21CC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52535F95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6386B41D" w14:textId="77777777" w:rsidR="00AD0C00" w:rsidRDefault="00AD0C00"/>
        </w:tc>
        <w:tc>
          <w:tcPr>
            <w:tcW w:w="1156" w:type="dxa"/>
            <w:vMerge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</w:tcPr>
          <w:p w14:paraId="41B8A656" w14:textId="77777777" w:rsidR="00AD0C00" w:rsidRDefault="00AD0C00"/>
        </w:tc>
      </w:tr>
      <w:tr w:rsidR="00AD0C00" w14:paraId="388703E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8FD98F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3E1E6A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C5AE4A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60356F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92B988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135.500</w:t>
            </w:r>
          </w:p>
        </w:tc>
      </w:tr>
      <w:tr w:rsidR="00AD0C00" w14:paraId="5FF813D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EAD89B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289E2D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ECF2686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C0597C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D9D8B5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108.750</w:t>
            </w:r>
          </w:p>
        </w:tc>
      </w:tr>
      <w:tr w:rsidR="00AD0C00" w14:paraId="0826930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B1F4ED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B207F7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8C717F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8EFB58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F14B31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106.000</w:t>
            </w:r>
          </w:p>
        </w:tc>
      </w:tr>
      <w:tr w:rsidR="00AD0C00" w14:paraId="562001C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AE262B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9F18F52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314274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733137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D7E020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97.750</w:t>
            </w:r>
          </w:p>
        </w:tc>
      </w:tr>
      <w:tr w:rsidR="00AD0C00" w14:paraId="2FA34AD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4F0530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2AF294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4CFB043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EA9AC8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E4D1EC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110.750</w:t>
            </w:r>
          </w:p>
        </w:tc>
      </w:tr>
      <w:tr w:rsidR="00AD0C00" w14:paraId="0FE72A4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67A953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7BC000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25AEA16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4D30F0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FF472D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75.000</w:t>
            </w:r>
          </w:p>
        </w:tc>
      </w:tr>
      <w:tr w:rsidR="00AD0C00" w14:paraId="152EF01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24EB7C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0EDCF33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E3292F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53C295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00A461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96.688</w:t>
            </w:r>
          </w:p>
        </w:tc>
      </w:tr>
      <w:tr w:rsidR="00AD0C00" w14:paraId="6B22768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4BE5EA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641150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9CFFBB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AF87D5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9ED2EA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99.250</w:t>
            </w:r>
          </w:p>
        </w:tc>
      </w:tr>
      <w:tr w:rsidR="00AD0C00" w14:paraId="3440A0B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42B1BE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4DA193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E05A0C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8F5D7A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A5FB21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103.125</w:t>
            </w:r>
          </w:p>
        </w:tc>
      </w:tr>
      <w:tr w:rsidR="00AD0C00" w14:paraId="429112A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E63077E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823334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973281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1D52F5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A86705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309.000</w:t>
            </w:r>
          </w:p>
        </w:tc>
      </w:tr>
      <w:tr w:rsidR="00AD0C00" w14:paraId="483CD0E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286497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4BE4E0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3C4219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6483B9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C223AF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310.200</w:t>
            </w:r>
          </w:p>
        </w:tc>
      </w:tr>
      <w:tr w:rsidR="00AD0C00" w14:paraId="6632FE0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027DAC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40002F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F7EAA4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9582D7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6D4A10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308.600</w:t>
            </w:r>
          </w:p>
        </w:tc>
      </w:tr>
      <w:tr w:rsidR="00AD0C00" w14:paraId="28B59B9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D486D5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E97AD25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BDA5F0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37C495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2155DA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239.800</w:t>
            </w:r>
          </w:p>
        </w:tc>
      </w:tr>
      <w:tr w:rsidR="00AD0C00" w14:paraId="6DF5899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A1FC3B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FA4B3C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C91A0C6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9D1B0B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C74F55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228.600</w:t>
            </w:r>
          </w:p>
        </w:tc>
      </w:tr>
      <w:tr w:rsidR="00AD0C00" w14:paraId="20C84AB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FAC1E0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909BB8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56D008A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1BA92B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D9A3AA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220.400</w:t>
            </w:r>
          </w:p>
        </w:tc>
      </w:tr>
      <w:tr w:rsidR="00AD0C00" w14:paraId="2DD0270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EE8387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DCACDBF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844122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678F5B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977A3B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205.800</w:t>
            </w:r>
          </w:p>
        </w:tc>
      </w:tr>
      <w:tr w:rsidR="00AD0C00" w14:paraId="213B335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575197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85DFA3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854D49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96D739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6F71DB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221.075</w:t>
            </w:r>
          </w:p>
        </w:tc>
      </w:tr>
      <w:tr w:rsidR="00AD0C00" w14:paraId="154075E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72C9BB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55EADE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C42121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DBDE04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851629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194.794</w:t>
            </w:r>
          </w:p>
        </w:tc>
      </w:tr>
      <w:tr w:rsidR="00AD0C00" w14:paraId="6ACA7FC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64F6FA9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1F8B2D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CF10A1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61BF7A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9F9AF6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28.362</w:t>
            </w:r>
          </w:p>
        </w:tc>
      </w:tr>
      <w:tr w:rsidR="00AD0C00" w14:paraId="2C283C4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595813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38BC99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4C27EC1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485691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D1E3D7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31.113</w:t>
            </w:r>
          </w:p>
        </w:tc>
      </w:tr>
      <w:tr w:rsidR="00AD0C00" w14:paraId="373440E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E9DE91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B038A5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1DE2E6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3A6EB4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59BDB2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29.322</w:t>
            </w:r>
          </w:p>
        </w:tc>
      </w:tr>
      <w:tr w:rsidR="00AD0C00" w14:paraId="747F50E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AAA21C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BDDA210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09EF51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D2D2C7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90F215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23.297</w:t>
            </w:r>
          </w:p>
        </w:tc>
      </w:tr>
      <w:tr w:rsidR="00AD0C00" w14:paraId="4519129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34FE4F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B0FCE5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86BCE0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ACC988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604115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21.552</w:t>
            </w:r>
          </w:p>
        </w:tc>
      </w:tr>
      <w:tr w:rsidR="00AD0C00" w14:paraId="18A2884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DEAED3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89C3AD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C892EEE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5DA337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EF5D96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23.742</w:t>
            </w:r>
          </w:p>
        </w:tc>
      </w:tr>
      <w:tr w:rsidR="00AD0C00" w14:paraId="6C39B73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E5304A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1E653FC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C30B1C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321FBB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9C240B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24.177</w:t>
            </w:r>
          </w:p>
        </w:tc>
      </w:tr>
      <w:tr w:rsidR="00AD0C00" w14:paraId="190912B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D37D50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1F3A7E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B7E5F8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A249B5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968EAE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26.155</w:t>
            </w:r>
          </w:p>
        </w:tc>
      </w:tr>
      <w:tr w:rsidR="00AD0C00" w14:paraId="22CE877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C1EB13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0809B0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0C89A3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AD1D43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EC691A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26.122</w:t>
            </w:r>
          </w:p>
        </w:tc>
      </w:tr>
      <w:tr w:rsidR="00AD0C00" w14:paraId="20BE333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82EB086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6236E08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E51027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4D99F5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BC2F1A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62.666</w:t>
            </w:r>
          </w:p>
        </w:tc>
      </w:tr>
      <w:tr w:rsidR="00AD0C00" w14:paraId="0EBF318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BC0B09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A44176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142B63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7562A9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FAD847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66.808</w:t>
            </w:r>
          </w:p>
        </w:tc>
      </w:tr>
      <w:tr w:rsidR="00AD0C00" w14:paraId="7D956AF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7DCDF2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F6937A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288D7C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6CA225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395316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64.149</w:t>
            </w:r>
          </w:p>
        </w:tc>
      </w:tr>
      <w:tr w:rsidR="00AD0C00" w14:paraId="050F9AE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836C16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7A5931D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609701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31DF0C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EABEF7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67.727</w:t>
            </w:r>
          </w:p>
        </w:tc>
      </w:tr>
      <w:tr w:rsidR="00AD0C00" w14:paraId="5B139EE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2B6597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894453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B300DE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D92E06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6B7250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61.434</w:t>
            </w:r>
          </w:p>
        </w:tc>
      </w:tr>
      <w:tr w:rsidR="00AD0C00" w14:paraId="40B6085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AC41AA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040240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7B22D4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980D56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E871ED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54.298</w:t>
            </w:r>
          </w:p>
        </w:tc>
      </w:tr>
      <w:tr w:rsidR="00AD0C00" w14:paraId="42A770E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26A2E2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E7A158A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0C993AE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D74AB3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FD9693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64.907</w:t>
            </w:r>
          </w:p>
        </w:tc>
      </w:tr>
      <w:tr w:rsidR="00AD0C00" w14:paraId="2DE4F3C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CA4022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2AF4362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5CEBD7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747D17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93B2AC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63.959</w:t>
            </w:r>
          </w:p>
        </w:tc>
      </w:tr>
      <w:tr w:rsidR="00AD0C00" w14:paraId="076DF4E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367F65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661A55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B11F17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2A697F2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2C3EFC9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69.173</w:t>
            </w:r>
          </w:p>
        </w:tc>
      </w:tr>
    </w:tbl>
    <w:p w14:paraId="2058B136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1173"/>
      </w:tblGrid>
      <w:tr w:rsidR="00F73016" w14:paraId="6E27D655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1747" w:type="dxa"/>
            <w:gridSpan w:val="5"/>
            <w:shd w:val="clear" w:color="auto" w:fill="FFFFFF"/>
            <w:vAlign w:val="center"/>
          </w:tcPr>
          <w:p w14:paraId="05932B0E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Estimates</w:t>
            </w:r>
          </w:p>
        </w:tc>
      </w:tr>
      <w:tr w:rsidR="00AD0C00" w14:paraId="4F6ADF8E" w14:textId="77777777">
        <w:tblPrEx>
          <w:tblCellMar>
            <w:top w:w="0" w:type="dxa"/>
            <w:bottom w:w="0" w:type="dxa"/>
          </w:tblCellMar>
        </w:tblPrEx>
        <w:trPr>
          <w:trHeight w:val="344"/>
        </w:trPr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09566A13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533023A8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78D4CC2E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16A9ECFC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LOCATION (1=rostral; 2=mid; 3=caudal)</w:t>
            </w:r>
          </w:p>
        </w:tc>
        <w:tc>
          <w:tcPr>
            <w:tcW w:w="1173" w:type="dxa"/>
            <w:vMerge w:val="restart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0FF54529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Std. Error</w:t>
            </w:r>
          </w:p>
        </w:tc>
      </w:tr>
      <w:tr w:rsidR="00AD0C00" w14:paraId="419DAE4A" w14:textId="77777777">
        <w:tblPrEx>
          <w:tblCellMar>
            <w:top w:w="0" w:type="dxa"/>
            <w:bottom w:w="0" w:type="dxa"/>
          </w:tblCellMar>
        </w:tblPrEx>
        <w:trPr>
          <w:trHeight w:val="499"/>
        </w:trPr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520F2420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29E9BBCA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06D5F7E6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5993D8EB" w14:textId="77777777" w:rsidR="00AD0C00" w:rsidRDefault="00AD0C00"/>
        </w:tc>
        <w:tc>
          <w:tcPr>
            <w:tcW w:w="1173" w:type="dxa"/>
            <w:vMerge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</w:tcPr>
          <w:p w14:paraId="17F58936" w14:textId="77777777" w:rsidR="00AD0C00" w:rsidRDefault="00AD0C00"/>
        </w:tc>
      </w:tr>
      <w:tr w:rsidR="00AD0C00" w14:paraId="576C18D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934264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0AD19A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BBE0DC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523A3F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3574E8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31.868</w:t>
            </w:r>
          </w:p>
        </w:tc>
      </w:tr>
      <w:tr w:rsidR="00AD0C00" w14:paraId="642F991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9019F6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E4C640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3A6D3F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21F4A3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56F918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31.868</w:t>
            </w:r>
          </w:p>
        </w:tc>
      </w:tr>
      <w:tr w:rsidR="00AD0C00" w14:paraId="1521531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110595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B40974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7F95B5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432B1F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7E2068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31.868</w:t>
            </w:r>
          </w:p>
        </w:tc>
      </w:tr>
      <w:tr w:rsidR="00AD0C00" w14:paraId="735651A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A7C8DD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75A42B4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CBDC5D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75A8EE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8294C0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31.868</w:t>
            </w:r>
          </w:p>
        </w:tc>
      </w:tr>
      <w:tr w:rsidR="00AD0C00" w14:paraId="67FC535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1884F5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55868E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BBCB3B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147590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92E804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31.868</w:t>
            </w:r>
          </w:p>
        </w:tc>
      </w:tr>
      <w:tr w:rsidR="00AD0C00" w14:paraId="73671DC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6166D9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5767DF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DCC27BB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C1CFC1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EFFB8F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31.868</w:t>
            </w:r>
          </w:p>
        </w:tc>
      </w:tr>
      <w:tr w:rsidR="00AD0C00" w14:paraId="4F1BC19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5EDB9B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BFAE007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2711CA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864D74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FA4C4B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31.868</w:t>
            </w:r>
          </w:p>
        </w:tc>
      </w:tr>
      <w:tr w:rsidR="00AD0C00" w14:paraId="57946D2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6DE127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0777F4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35AA00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6BA399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13EF6F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31.868</w:t>
            </w:r>
          </w:p>
        </w:tc>
      </w:tr>
      <w:tr w:rsidR="00AD0C00" w14:paraId="3AEF306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42BE60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3238BB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5B456F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279B10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18A1FB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31.868</w:t>
            </w:r>
          </w:p>
        </w:tc>
      </w:tr>
      <w:tr w:rsidR="00AD0C00" w14:paraId="0B2D19E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51FD9FA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1F9EC0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BE1198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59CCDA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B8A13F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28.504</w:t>
            </w:r>
          </w:p>
        </w:tc>
      </w:tr>
      <w:tr w:rsidR="00AD0C00" w14:paraId="3815CA6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C47F36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F51CEF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07DF96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BD5C12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260D69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28.504</w:t>
            </w:r>
          </w:p>
        </w:tc>
      </w:tr>
      <w:tr w:rsidR="00AD0C00" w14:paraId="51181E1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703BAC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521FFF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465C176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EBB82B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A927ED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28.504</w:t>
            </w:r>
          </w:p>
        </w:tc>
      </w:tr>
      <w:tr w:rsidR="00AD0C00" w14:paraId="76693FD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548715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72FF309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58B8C7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598962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9C5701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28.504</w:t>
            </w:r>
          </w:p>
        </w:tc>
      </w:tr>
      <w:tr w:rsidR="00AD0C00" w14:paraId="054844D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EC260F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20E990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5109AD2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91053D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26E1C8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28.504</w:t>
            </w:r>
          </w:p>
        </w:tc>
      </w:tr>
      <w:tr w:rsidR="00AD0C00" w14:paraId="6DD539A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08522E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E98C00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50A8FC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13B701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048A45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28.504</w:t>
            </w:r>
          </w:p>
        </w:tc>
      </w:tr>
      <w:tr w:rsidR="00AD0C00" w14:paraId="1DB3EA5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810ACC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2C13FA9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AB4096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7DA0B3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2EDF3E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28.504</w:t>
            </w:r>
          </w:p>
        </w:tc>
      </w:tr>
      <w:tr w:rsidR="00AD0C00" w14:paraId="2E2032B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A31251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A69441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365100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7258E5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6D1EA8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28.504</w:t>
            </w:r>
          </w:p>
        </w:tc>
      </w:tr>
      <w:tr w:rsidR="00AD0C00" w14:paraId="21E92D6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44643E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6A7382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821FE1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B1DB4F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DB41DD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28.504</w:t>
            </w:r>
          </w:p>
        </w:tc>
      </w:tr>
      <w:tr w:rsidR="00AD0C00" w14:paraId="154D3BF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097F84A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C1122B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86E49E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A1536F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AE9C59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3.815</w:t>
            </w:r>
          </w:p>
        </w:tc>
      </w:tr>
      <w:tr w:rsidR="00AD0C00" w14:paraId="58BF005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F0363D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0198CB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F381401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5646E2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8E3083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3.815</w:t>
            </w:r>
          </w:p>
        </w:tc>
      </w:tr>
      <w:tr w:rsidR="00AD0C00" w14:paraId="27725D2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27D0C0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24457F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2F07C2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ED68AB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794EDC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3.815</w:t>
            </w:r>
          </w:p>
        </w:tc>
      </w:tr>
      <w:tr w:rsidR="00AD0C00" w14:paraId="3CC2552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96BAE9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3162E33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4F735B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AD4897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6AB82B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3.815</w:t>
            </w:r>
          </w:p>
        </w:tc>
      </w:tr>
      <w:tr w:rsidR="00AD0C00" w14:paraId="36FDD77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649E5F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C07963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A1B586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61B7B1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74E6ED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3.815</w:t>
            </w:r>
          </w:p>
        </w:tc>
      </w:tr>
      <w:tr w:rsidR="00AD0C00" w14:paraId="507EFB2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33EAE2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6AC703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05A3B4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0A12DA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261E44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3.815</w:t>
            </w:r>
          </w:p>
        </w:tc>
      </w:tr>
      <w:tr w:rsidR="00AD0C00" w14:paraId="29ED3B0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2765AC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184E93F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2F4D9C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6534A2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44FF16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3.815</w:t>
            </w:r>
          </w:p>
        </w:tc>
      </w:tr>
      <w:tr w:rsidR="00AD0C00" w14:paraId="4259247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CFEA5B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027D7A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3885B9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12F4FE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F184D4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3.815</w:t>
            </w:r>
          </w:p>
        </w:tc>
      </w:tr>
      <w:tr w:rsidR="00AD0C00" w14:paraId="2531D4A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0D7A46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BCA8A0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41D6E5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81E732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3350C9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3.815</w:t>
            </w:r>
          </w:p>
        </w:tc>
      </w:tr>
      <w:tr w:rsidR="00AD0C00" w14:paraId="3318B15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3B6E60F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1AA46F1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146B48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0894DF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E8157F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3.412</w:t>
            </w:r>
          </w:p>
        </w:tc>
      </w:tr>
      <w:tr w:rsidR="00AD0C00" w14:paraId="216FA9D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559342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A33C6C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F5D9E6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592B4A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8293F5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3.412</w:t>
            </w:r>
          </w:p>
        </w:tc>
      </w:tr>
      <w:tr w:rsidR="00AD0C00" w14:paraId="093D4E6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3D2C67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815842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C7B7E5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8ABD0D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2768E4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3.412</w:t>
            </w:r>
          </w:p>
        </w:tc>
      </w:tr>
      <w:tr w:rsidR="00AD0C00" w14:paraId="6D740C4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FF49A2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5C9DB5A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BF0CCB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FEB153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89B00A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3.412</w:t>
            </w:r>
          </w:p>
        </w:tc>
      </w:tr>
      <w:tr w:rsidR="00AD0C00" w14:paraId="47A9F9C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8091B3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066428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E1339AA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2981BE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07445E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3.412</w:t>
            </w:r>
          </w:p>
        </w:tc>
      </w:tr>
      <w:tr w:rsidR="00AD0C00" w14:paraId="08B9DC7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EE0C2E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FA1EFC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279B483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20ED70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E5C5F1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3.412</w:t>
            </w:r>
          </w:p>
        </w:tc>
      </w:tr>
      <w:tr w:rsidR="00AD0C00" w14:paraId="6F25CB8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D4C890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C323878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0DAD4CC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C6656F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D22125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3.412</w:t>
            </w:r>
          </w:p>
        </w:tc>
      </w:tr>
      <w:tr w:rsidR="00AD0C00" w14:paraId="003121F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7FDB79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B77C7B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D36488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688EC4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DDC86E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3.412</w:t>
            </w:r>
          </w:p>
        </w:tc>
      </w:tr>
      <w:tr w:rsidR="00AD0C00" w14:paraId="42A3C11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7F0E1D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F14B82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8EA215E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190EBB3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6531CD7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3.412</w:t>
            </w:r>
          </w:p>
        </w:tc>
      </w:tr>
    </w:tbl>
    <w:p w14:paraId="1F347DE8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1496"/>
      </w:tblGrid>
      <w:tr w:rsidR="00F73016" w14:paraId="06A2E88B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2070" w:type="dxa"/>
            <w:gridSpan w:val="5"/>
            <w:shd w:val="clear" w:color="auto" w:fill="FFFFFF"/>
            <w:vAlign w:val="center"/>
          </w:tcPr>
          <w:p w14:paraId="3BCEF73C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lastRenderedPageBreak/>
              <w:t>Estimates</w:t>
            </w:r>
          </w:p>
        </w:tc>
      </w:tr>
      <w:tr w:rsidR="00AD0C00" w14:paraId="7B0058D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32BFC987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02A32041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471919C8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28FEE208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LOCATION (1=rostral; 2=mid; 3=caudal)</w:t>
            </w:r>
          </w:p>
        </w:tc>
        <w:tc>
          <w:tcPr>
            <w:tcW w:w="1496" w:type="dxa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55320540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95% Confidence Interval</w:t>
            </w:r>
          </w:p>
        </w:tc>
      </w:tr>
      <w:tr w:rsidR="00AD0C00" w14:paraId="44650A2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575E16B6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4F9A2AD8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686A7B6E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580E186E" w14:textId="77777777" w:rsidR="00AD0C00" w:rsidRDefault="00AD0C00"/>
        </w:tc>
        <w:tc>
          <w:tcPr>
            <w:tcW w:w="1496" w:type="dxa"/>
            <w:tcBorders>
              <w:top w:val="non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2FCC1C43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Lower Bound</w:t>
            </w:r>
          </w:p>
        </w:tc>
      </w:tr>
      <w:tr w:rsidR="00AD0C00" w14:paraId="138D40A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34490B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8711FB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6DB6C5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AD8989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26338F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71.816</w:t>
            </w:r>
          </w:p>
        </w:tc>
      </w:tr>
      <w:tr w:rsidR="00AD0C00" w14:paraId="286F72A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CF6609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2E39E5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13DB57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7674B8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0C88A5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45.066</w:t>
            </w:r>
          </w:p>
        </w:tc>
      </w:tr>
      <w:tr w:rsidR="00AD0C00" w14:paraId="2B6ABCD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68E956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707B91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E53E5B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3A0993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3219C0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42.316</w:t>
            </w:r>
          </w:p>
        </w:tc>
      </w:tr>
      <w:tr w:rsidR="00AD0C00" w14:paraId="382ABB9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8DB3BD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D93F96E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0D4C5A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DAE951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D99965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34.066</w:t>
            </w:r>
          </w:p>
        </w:tc>
      </w:tr>
      <w:tr w:rsidR="00AD0C00" w14:paraId="422638E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A6C4EA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813181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F91057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98CC7B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8D72EA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47.066</w:t>
            </w:r>
          </w:p>
        </w:tc>
      </w:tr>
      <w:tr w:rsidR="00AD0C00" w14:paraId="51F8E9A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F60D2A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07E0C0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E9FA38A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D518D7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CAC1D9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11.316</w:t>
            </w:r>
          </w:p>
        </w:tc>
      </w:tr>
      <w:tr w:rsidR="00AD0C00" w14:paraId="7B499EA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528686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A3B5015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07BDC5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AC1D87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99A30A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33.003</w:t>
            </w:r>
          </w:p>
        </w:tc>
      </w:tr>
      <w:tr w:rsidR="00AD0C00" w14:paraId="2F1B3D6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258760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6B428F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895017E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767369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DA5DCF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35.566</w:t>
            </w:r>
          </w:p>
        </w:tc>
      </w:tr>
      <w:tr w:rsidR="00AD0C00" w14:paraId="6561C64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30FAFC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BD7157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55F94EE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EE13D5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1FBD68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39.441</w:t>
            </w:r>
          </w:p>
        </w:tc>
      </w:tr>
      <w:tr w:rsidR="00AD0C00" w14:paraId="3E8309A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3010F93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ABF5C9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A4EB1F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80F212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777EB1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252.039</w:t>
            </w:r>
          </w:p>
        </w:tc>
      </w:tr>
      <w:tr w:rsidR="00AD0C00" w14:paraId="7FDEE2E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4172BC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7F6794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596B34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1680CD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FC0BB5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253.239</w:t>
            </w:r>
          </w:p>
        </w:tc>
      </w:tr>
      <w:tr w:rsidR="00AD0C00" w14:paraId="25625F1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4B36E8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2A48E0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DE8AF7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29FCEF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7D444D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251.639</w:t>
            </w:r>
          </w:p>
        </w:tc>
      </w:tr>
      <w:tr w:rsidR="00AD0C00" w14:paraId="74027B7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9E71E5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282FA45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5C7F1A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28F2DB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9D8FA2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182.839</w:t>
            </w:r>
          </w:p>
        </w:tc>
      </w:tr>
      <w:tr w:rsidR="00AD0C00" w14:paraId="77A0A1F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E48873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F78E96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C9E0D3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66F100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DC6330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171.639</w:t>
            </w:r>
          </w:p>
        </w:tc>
      </w:tr>
      <w:tr w:rsidR="00AD0C00" w14:paraId="222E433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872FF7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EC0281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CCDDCDB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09E9EB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03CA90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163.439</w:t>
            </w:r>
          </w:p>
        </w:tc>
      </w:tr>
      <w:tr w:rsidR="00AD0C00" w14:paraId="018C03C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3D6947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A0A6522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BD6A34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442405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CAB453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148.839</w:t>
            </w:r>
          </w:p>
        </w:tc>
      </w:tr>
      <w:tr w:rsidR="00AD0C00" w14:paraId="0FD66A3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379182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7A0282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630FD9E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07E58A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A1B2E9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164.114</w:t>
            </w:r>
          </w:p>
        </w:tc>
      </w:tr>
      <w:tr w:rsidR="00AD0C00" w14:paraId="1A29107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FB564E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CED7A4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D7855F3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C861D8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0286EA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137.833</w:t>
            </w:r>
          </w:p>
        </w:tc>
      </w:tr>
      <w:tr w:rsidR="00AD0C00" w14:paraId="0A80C2B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3469C0B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812B5E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0D9F43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47B389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63641A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20.739</w:t>
            </w:r>
          </w:p>
        </w:tc>
      </w:tr>
      <w:tr w:rsidR="00AD0C00" w14:paraId="0A2F12C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8BA985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971E08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0BF35A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279C0F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3EDF07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23.490</w:t>
            </w:r>
          </w:p>
        </w:tc>
      </w:tr>
      <w:tr w:rsidR="00AD0C00" w14:paraId="709A086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AEFEE0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18C446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D2A3CC1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869774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111BD5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21.699</w:t>
            </w:r>
          </w:p>
        </w:tc>
      </w:tr>
      <w:tr w:rsidR="00AD0C00" w14:paraId="7439DED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0402D2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912238B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7EA393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FA1521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AD6F9C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15.674</w:t>
            </w:r>
          </w:p>
        </w:tc>
      </w:tr>
      <w:tr w:rsidR="00AD0C00" w14:paraId="28C76A9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B271F9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6F2FDE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302727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FEEDF6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9FD62E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13.929</w:t>
            </w:r>
          </w:p>
        </w:tc>
      </w:tr>
      <w:tr w:rsidR="00AD0C00" w14:paraId="65BDCBA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55111A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21FE62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CCC300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05AF3D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C49C95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16.119</w:t>
            </w:r>
          </w:p>
        </w:tc>
      </w:tr>
      <w:tr w:rsidR="00AD0C00" w14:paraId="2CBB62F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D3B60D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9FE423D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A3FF1D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22E344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19859D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16.554</w:t>
            </w:r>
          </w:p>
        </w:tc>
      </w:tr>
      <w:tr w:rsidR="00AD0C00" w14:paraId="2632EDB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BD0CA7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3F31EA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0ECB39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3B221B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3C4210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18.532</w:t>
            </w:r>
          </w:p>
        </w:tc>
      </w:tr>
      <w:tr w:rsidR="00AD0C00" w14:paraId="4AC4A25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AD5805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BA91F5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223F3A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846CCC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F2A748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18.499</w:t>
            </w:r>
          </w:p>
        </w:tc>
      </w:tr>
      <w:tr w:rsidR="00AD0C00" w14:paraId="0E44663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4952BBC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19BBD1B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569549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4DEE90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69F09B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55.848</w:t>
            </w:r>
          </w:p>
        </w:tc>
      </w:tr>
      <w:tr w:rsidR="00AD0C00" w14:paraId="7313A0F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112BA7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688BA6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662EFFB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C9D5AC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BB17CF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59.990</w:t>
            </w:r>
          </w:p>
        </w:tc>
      </w:tr>
      <w:tr w:rsidR="00AD0C00" w14:paraId="6C7AF93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312F50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94EEA8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38826D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946F23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1C7790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57.331</w:t>
            </w:r>
          </w:p>
        </w:tc>
      </w:tr>
      <w:tr w:rsidR="00AD0C00" w14:paraId="0241B22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4B71CC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FD8C74E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A62C53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A34AC9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1CD0B9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60.909</w:t>
            </w:r>
          </w:p>
        </w:tc>
      </w:tr>
      <w:tr w:rsidR="00AD0C00" w14:paraId="1854DD9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D5CABB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73500C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76C771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72267A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DF0576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54.616</w:t>
            </w:r>
          </w:p>
        </w:tc>
      </w:tr>
      <w:tr w:rsidR="00AD0C00" w14:paraId="61C9350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AC48F1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1B14A0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971D9F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FC4AAE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6DC703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47.480</w:t>
            </w:r>
          </w:p>
        </w:tc>
      </w:tr>
      <w:tr w:rsidR="00AD0C00" w14:paraId="7DCA5DA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F04724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8A22AF2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305675A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FEB9B0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CA7007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58.088</w:t>
            </w:r>
          </w:p>
        </w:tc>
      </w:tr>
      <w:tr w:rsidR="00AD0C00" w14:paraId="59FAA8E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777A9E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24BD114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44BAF6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694AC2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09D34A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57.141</w:t>
            </w:r>
          </w:p>
        </w:tc>
      </w:tr>
      <w:tr w:rsidR="00AD0C00" w14:paraId="6EF9A76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02DF6C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E61738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B9AF60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02DEA63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329A92A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62.355</w:t>
            </w:r>
          </w:p>
        </w:tc>
      </w:tr>
    </w:tbl>
    <w:p w14:paraId="7A97FFDE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1530"/>
      </w:tblGrid>
      <w:tr w:rsidR="00F73016" w14:paraId="366737D1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2104" w:type="dxa"/>
            <w:gridSpan w:val="5"/>
            <w:shd w:val="clear" w:color="auto" w:fill="FFFFFF"/>
            <w:vAlign w:val="center"/>
          </w:tcPr>
          <w:p w14:paraId="343FE5C1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Estimates</w:t>
            </w:r>
          </w:p>
        </w:tc>
      </w:tr>
      <w:tr w:rsidR="00AD0C00" w14:paraId="5CFA57F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30D50B1E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78184E98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578C0F1C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332C829C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LOCATION (1=rostral; 2=mid; 3=caudal)</w:t>
            </w:r>
          </w:p>
        </w:tc>
        <w:tc>
          <w:tcPr>
            <w:tcW w:w="1530" w:type="dxa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4D9B618E" w14:textId="77777777" w:rsidR="00AD0C00" w:rsidRDefault="00000000">
            <w:pPr>
              <w:jc w:val="center"/>
            </w:pPr>
            <w:r>
              <w:rPr>
                <w:rFonts w:ascii="Arial" w:eastAsia="Arial" w:hAnsi="Arial" w:cs="Arial"/>
                <w:color w:val="264A60"/>
              </w:rPr>
              <w:t>95% Confidence Interval</w:t>
            </w:r>
          </w:p>
        </w:tc>
      </w:tr>
      <w:tr w:rsidR="00AD0C00" w14:paraId="3EA7439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0B0E1865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36CA96DC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150A4A4B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46D0E6F4" w14:textId="77777777" w:rsidR="00AD0C00" w:rsidRDefault="00AD0C00"/>
        </w:tc>
        <w:tc>
          <w:tcPr>
            <w:tcW w:w="1530" w:type="dxa"/>
            <w:tcBorders>
              <w:top w:val="non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5738F1F6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Upper Bound</w:t>
            </w:r>
          </w:p>
        </w:tc>
      </w:tr>
      <w:tr w:rsidR="00AD0C00" w14:paraId="0476C05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1D977F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EDBEC5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607770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76D960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220EED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199.184</w:t>
            </w:r>
          </w:p>
        </w:tc>
      </w:tr>
      <w:tr w:rsidR="00AD0C00" w14:paraId="62BE536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ABD791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1DC072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10B572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B1B7A4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82E494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172.434</w:t>
            </w:r>
          </w:p>
        </w:tc>
      </w:tr>
      <w:tr w:rsidR="00AD0C00" w14:paraId="7210109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A92871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2561E3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CD1935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F0E8AB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BED1A2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169.684</w:t>
            </w:r>
          </w:p>
        </w:tc>
      </w:tr>
      <w:tr w:rsidR="00AD0C00" w14:paraId="2AA85D7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D588DC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944C683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E80961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60AA5A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180F0F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161.434</w:t>
            </w:r>
          </w:p>
        </w:tc>
      </w:tr>
      <w:tr w:rsidR="00AD0C00" w14:paraId="3DBCF06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8175BA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322F37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EE252F2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B951BC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2568F1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174.434</w:t>
            </w:r>
          </w:p>
        </w:tc>
      </w:tr>
      <w:tr w:rsidR="00AD0C00" w14:paraId="623B186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45F60F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A18548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270772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F96A83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1BF480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138.684</w:t>
            </w:r>
          </w:p>
        </w:tc>
      </w:tr>
      <w:tr w:rsidR="00AD0C00" w14:paraId="199A784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024C5F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DCA9F2A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1490EB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AC5364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AC102F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160.372</w:t>
            </w:r>
          </w:p>
        </w:tc>
      </w:tr>
      <w:tr w:rsidR="00AD0C00" w14:paraId="593FA55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605BD8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54577B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50E180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8BD4E2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16C77E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162.934</w:t>
            </w:r>
          </w:p>
        </w:tc>
      </w:tr>
      <w:tr w:rsidR="00AD0C00" w14:paraId="06FD41F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9B5DF3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140B25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A07B051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403EA0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53680F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166.809</w:t>
            </w:r>
          </w:p>
        </w:tc>
      </w:tr>
      <w:tr w:rsidR="00AD0C00" w14:paraId="35BDC2E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CD88536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97B325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6474FF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8D42D3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ED8944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365.961</w:t>
            </w:r>
          </w:p>
        </w:tc>
      </w:tr>
      <w:tr w:rsidR="00AD0C00" w14:paraId="2AE5456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BEA367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337347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7E4818A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44A498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0F4657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367.161</w:t>
            </w:r>
          </w:p>
        </w:tc>
      </w:tr>
      <w:tr w:rsidR="00AD0C00" w14:paraId="52C6D32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8A4124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95D03E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06CA3C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2D37C0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64A12F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365.561</w:t>
            </w:r>
          </w:p>
        </w:tc>
      </w:tr>
      <w:tr w:rsidR="00AD0C00" w14:paraId="0652DF7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09FE40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0FAA381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A5F34A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172B0C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7F4685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296.761</w:t>
            </w:r>
          </w:p>
        </w:tc>
      </w:tr>
      <w:tr w:rsidR="00AD0C00" w14:paraId="638B035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453363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753A3F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EC6E9B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001E6C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3FF487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285.561</w:t>
            </w:r>
          </w:p>
        </w:tc>
      </w:tr>
      <w:tr w:rsidR="00AD0C00" w14:paraId="6482748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70B4CA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789C4F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B5721E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8BDA99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F20B31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277.361</w:t>
            </w:r>
          </w:p>
        </w:tc>
      </w:tr>
      <w:tr w:rsidR="00AD0C00" w14:paraId="5F9E4D4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BBC773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8357616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5FFD10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202EBB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51A5E3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262.761</w:t>
            </w:r>
          </w:p>
        </w:tc>
      </w:tr>
      <w:tr w:rsidR="00AD0C00" w14:paraId="1D2E215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707BE6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F20BAA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5A48F5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51B3F0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14D4A7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278.036</w:t>
            </w:r>
          </w:p>
        </w:tc>
      </w:tr>
      <w:tr w:rsidR="00AD0C00" w14:paraId="2605F68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DC2520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2D2030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DCB02A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030A14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4A8AD1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251.754</w:t>
            </w:r>
          </w:p>
        </w:tc>
      </w:tr>
      <w:tr w:rsidR="00AD0C00" w14:paraId="0BFF79B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4DD0178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3225DA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86F5C1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32D577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D8254E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35.985</w:t>
            </w:r>
          </w:p>
        </w:tc>
      </w:tr>
      <w:tr w:rsidR="00AD0C00" w14:paraId="66156E6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2EC0AA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461D84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8B3D2D3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5AB9BC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383104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38.736</w:t>
            </w:r>
          </w:p>
        </w:tc>
      </w:tr>
      <w:tr w:rsidR="00AD0C00" w14:paraId="0273F03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F395F1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70241B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C9EBD3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0CE2E1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0CA0D7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36.945</w:t>
            </w:r>
          </w:p>
        </w:tc>
      </w:tr>
      <w:tr w:rsidR="00AD0C00" w14:paraId="21CCD8E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4D3413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77A2059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337AB6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9B6992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D1E631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30.920</w:t>
            </w:r>
          </w:p>
        </w:tc>
      </w:tr>
      <w:tr w:rsidR="00AD0C00" w14:paraId="28D8C08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AA9E47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2ADAAA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B7990B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1B12BE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4EED11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29.175</w:t>
            </w:r>
          </w:p>
        </w:tc>
      </w:tr>
      <w:tr w:rsidR="00AD0C00" w14:paraId="32C6D51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E5E5B4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4E065A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FA937C6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9CD7AE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AF1A15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31.365</w:t>
            </w:r>
          </w:p>
        </w:tc>
      </w:tr>
      <w:tr w:rsidR="00AD0C00" w14:paraId="5020D3F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0E937A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E0813BF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6EA74A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B8B1F7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341D8A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31.800</w:t>
            </w:r>
          </w:p>
        </w:tc>
      </w:tr>
      <w:tr w:rsidR="00AD0C00" w14:paraId="166AE59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67049A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CC74C5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4C94F72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9F9A32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8F4E7B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33.778</w:t>
            </w:r>
          </w:p>
        </w:tc>
      </w:tr>
      <w:tr w:rsidR="00AD0C00" w14:paraId="60E46CE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DF6F14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594053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A980A0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5C6B27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2B8A6D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33.745</w:t>
            </w:r>
          </w:p>
        </w:tc>
      </w:tr>
      <w:tr w:rsidR="00AD0C00" w14:paraId="05F511D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631BC1F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2D0AB69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F0AD98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E48E03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CCFAB8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69.484</w:t>
            </w:r>
          </w:p>
        </w:tc>
      </w:tr>
      <w:tr w:rsidR="00AD0C00" w14:paraId="4D5502D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5B977B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732537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0B8C79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BCE7B2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B58161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73.626</w:t>
            </w:r>
          </w:p>
        </w:tc>
      </w:tr>
      <w:tr w:rsidR="00AD0C00" w14:paraId="447CDC0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159F32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2D2EAB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083B231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757ECB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3216DC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70.968</w:t>
            </w:r>
          </w:p>
        </w:tc>
      </w:tr>
      <w:tr w:rsidR="00AD0C00" w14:paraId="0A71B9C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511107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AB199F7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A6C98C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32E1AD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AC81F9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74.545</w:t>
            </w:r>
          </w:p>
        </w:tc>
      </w:tr>
      <w:tr w:rsidR="00AD0C00" w14:paraId="5FBF727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7F00B4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EEDD81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588E69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0040E9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6AFC25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68.252</w:t>
            </w:r>
          </w:p>
        </w:tc>
      </w:tr>
      <w:tr w:rsidR="00AD0C00" w14:paraId="7F70B3C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E986BB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86A50A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1A527CE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7F4DD7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7E0A04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61.116</w:t>
            </w:r>
          </w:p>
        </w:tc>
      </w:tr>
      <w:tr w:rsidR="00AD0C00" w14:paraId="7A9BC82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1ADD54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24DCB621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4243CA9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DBF919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9422BE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71.725</w:t>
            </w:r>
          </w:p>
        </w:tc>
      </w:tr>
      <w:tr w:rsidR="00AD0C00" w14:paraId="6138693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55BAFF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97B023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2F11674E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9B4D4F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95A88A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70.778</w:t>
            </w:r>
          </w:p>
        </w:tc>
      </w:tr>
      <w:tr w:rsidR="00AD0C00" w14:paraId="3B54D08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C29764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DABD2C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3C199E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6539C73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749CB83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75.991</w:t>
            </w:r>
          </w:p>
        </w:tc>
      </w:tr>
    </w:tbl>
    <w:p w14:paraId="3FD0B943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2788"/>
      </w:tblGrid>
      <w:tr w:rsidR="00F73016" w14:paraId="74A0EC7A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3362" w:type="dxa"/>
            <w:gridSpan w:val="5"/>
            <w:shd w:val="clear" w:color="auto" w:fill="FFFFFF"/>
            <w:vAlign w:val="center"/>
          </w:tcPr>
          <w:p w14:paraId="45602099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Pairwise Comparisons</w:t>
            </w:r>
          </w:p>
        </w:tc>
      </w:tr>
      <w:tr w:rsidR="00AD0C00" w14:paraId="69C06274" w14:textId="77777777">
        <w:tblPrEx>
          <w:tblCellMar>
            <w:top w:w="0" w:type="dxa"/>
            <w:bottom w:w="0" w:type="dxa"/>
          </w:tblCellMar>
        </w:tblPrEx>
        <w:trPr>
          <w:trHeight w:val="344"/>
        </w:trPr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5C9CECC5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0B342380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6A42A87C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LOCATION (1=rostral; 2=mid; 3=caudal)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1A4685B9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(I) 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1E84DA88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(J) GENOTYPE [1 = WT; 2= A53T]</w:t>
            </w:r>
          </w:p>
        </w:tc>
      </w:tr>
      <w:tr w:rsidR="00AD0C00" w14:paraId="126FCD29" w14:textId="77777777">
        <w:tblPrEx>
          <w:tblCellMar>
            <w:top w:w="0" w:type="dxa"/>
            <w:bottom w:w="0" w:type="dxa"/>
          </w:tblCellMar>
        </w:tblPrEx>
        <w:trPr>
          <w:trHeight w:val="499"/>
        </w:trPr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148DEE2F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23F74616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604878A1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5748B2FF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1B07B9CE" w14:textId="77777777" w:rsidR="00AD0C00" w:rsidRDefault="00AD0C00"/>
        </w:tc>
      </w:tr>
      <w:tr w:rsidR="00AD0C00" w14:paraId="17910B1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61E4FA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3E25E2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E430FF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DC8D5C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CBE9CC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</w:tr>
      <w:tr w:rsidR="00AD0C00" w14:paraId="32F6A4E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263E6F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DA0A1F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67273D2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FD2192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A1AD8A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</w:tr>
      <w:tr w:rsidR="00AD0C00" w14:paraId="4805CA5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B2240F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C23ED6C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95814F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328FB3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639F20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</w:tr>
      <w:tr w:rsidR="00AD0C00" w14:paraId="38888F9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130F58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E48082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C6E487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DDDE36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469C3C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</w:tr>
      <w:tr w:rsidR="00AD0C00" w14:paraId="23D2103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9F8AB8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3DA466C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7CC5CE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615B2B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975B5F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</w:tr>
      <w:tr w:rsidR="00AD0C00" w14:paraId="0812FF0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CC48E6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B98EF4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51F2333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69610C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60F67E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</w:tr>
      <w:tr w:rsidR="00AD0C00" w14:paraId="7E21973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BCED37C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894265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690DAA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E22530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5D8EDA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</w:tr>
      <w:tr w:rsidR="00AD0C00" w14:paraId="6FDDBDC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9B26B9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CD5BD8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ED560DA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AF15FA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8EEE54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</w:tr>
      <w:tr w:rsidR="00AD0C00" w14:paraId="1A1B45A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8C7AE2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F71D77B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D64491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B542B0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7029BA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</w:tr>
      <w:tr w:rsidR="00AD0C00" w14:paraId="7267896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34B7FD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2743E1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07EA9CE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6453F8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9A38D1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</w:tr>
      <w:tr w:rsidR="00AD0C00" w14:paraId="6C2251E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910536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25B3AA7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0E5FC0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202467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C56771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</w:tr>
      <w:tr w:rsidR="00AD0C00" w14:paraId="10115D7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BAC70B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16C20A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C2C6A5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EF9ACF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B6D02C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</w:tr>
      <w:tr w:rsidR="00AD0C00" w14:paraId="4AA45F6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53BAD1F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D6D40A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355F79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408738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34434A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</w:tr>
      <w:tr w:rsidR="00AD0C00" w14:paraId="70C548A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EEDCF5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438D27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2EE009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F9A260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7B2C89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</w:tr>
      <w:tr w:rsidR="00AD0C00" w14:paraId="75AE967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B8110A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16986CE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8654B0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0FC1C3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2D44D8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</w:tr>
      <w:tr w:rsidR="00AD0C00" w14:paraId="54688D1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5CE76E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CB4F79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58BADC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A97900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37D2E5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</w:tr>
      <w:tr w:rsidR="00AD0C00" w14:paraId="2A709AA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9FA578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3FC55D2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2751E3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2154EB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67AA74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</w:tr>
      <w:tr w:rsidR="00AD0C00" w14:paraId="3362C21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CEAB2A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2D5B7F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BFFF69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5A3F9F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EB93CE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</w:tr>
      <w:tr w:rsidR="00AD0C00" w14:paraId="71391AC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6EBCA11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57D5DD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586545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D5DF61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8B635C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</w:tr>
      <w:tr w:rsidR="00AD0C00" w14:paraId="68778A2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6C64E0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0ACC38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ED6E3F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4F482B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347E70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</w:tr>
      <w:tr w:rsidR="00AD0C00" w14:paraId="43E6EB7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CFBEF5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81A5331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4F6768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E2E49C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0D203C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</w:tr>
      <w:tr w:rsidR="00AD0C00" w14:paraId="29C8C88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CE4F54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6A34B1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1855D9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46463B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A513E1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</w:tr>
      <w:tr w:rsidR="00AD0C00" w14:paraId="799D2AF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6C2F09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F9588A2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6A7814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3172CC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B1D99A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</w:tr>
      <w:tr w:rsidR="00AD0C00" w14:paraId="4670180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D86D4A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8999D2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82DE23E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34D238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15935C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</w:tr>
      <w:tr w:rsidR="00AD0C00" w14:paraId="3DA9194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556F2D3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3AE758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6DF6C9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455F80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1192B9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</w:tr>
      <w:tr w:rsidR="00AD0C00" w14:paraId="4E8A519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B3C0DE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9EDB93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FE8826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5E04F9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95A0BF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</w:tr>
      <w:tr w:rsidR="00AD0C00" w14:paraId="46F6A3C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B6994B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C7A9EBA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727F72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342364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E289C0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</w:tr>
      <w:tr w:rsidR="00AD0C00" w14:paraId="23DB67E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EF56D4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86DCC7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74956A2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38D4C2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EB07DE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</w:tr>
      <w:tr w:rsidR="00AD0C00" w14:paraId="35D4B1D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32EDAD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78E71F4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EB65D2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52188B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287FBD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</w:tr>
      <w:tr w:rsidR="00AD0C00" w14:paraId="5C7C090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BB70C9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86B40B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59EA55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239D3F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F86ABD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</w:tr>
      <w:tr w:rsidR="00AD0C00" w14:paraId="271E2D5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D73909D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757F918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9FFC91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4D2E67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9DFBB3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</w:tr>
      <w:tr w:rsidR="00AD0C00" w14:paraId="6610222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BBDF57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17F8D8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56675E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6C6C9C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338D35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</w:tr>
      <w:tr w:rsidR="00AD0C00" w14:paraId="60B8994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3FABD2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5388274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3F14F7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B82725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668E22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</w:tr>
      <w:tr w:rsidR="00AD0C00" w14:paraId="5ACA6BD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4DD31F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4D22C7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E00AE5E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B2E1D8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32F5B3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</w:tr>
      <w:tr w:rsidR="00AD0C00" w14:paraId="7B581B4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2993AA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B6B0C8D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04CD63C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67A7C9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409E9B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</w:tr>
      <w:tr w:rsidR="00AD0C00" w14:paraId="72ED4EC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E1B27B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2CE946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A2125C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64B38A8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56D6364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</w:tr>
    </w:tbl>
    <w:p w14:paraId="14F52F32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2788"/>
        <w:gridCol w:w="1666"/>
      </w:tblGrid>
      <w:tr w:rsidR="00F73016" w14:paraId="6A4F4757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5028" w:type="dxa"/>
            <w:gridSpan w:val="6"/>
            <w:shd w:val="clear" w:color="auto" w:fill="FFFFFF"/>
            <w:vAlign w:val="center"/>
          </w:tcPr>
          <w:p w14:paraId="1D205C78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lastRenderedPageBreak/>
              <w:t>Pairwise Comparisons</w:t>
            </w:r>
          </w:p>
        </w:tc>
      </w:tr>
      <w:tr w:rsidR="00AD0C00" w14:paraId="037569EA" w14:textId="77777777">
        <w:tblPrEx>
          <w:tblCellMar>
            <w:top w:w="0" w:type="dxa"/>
            <w:bottom w:w="0" w:type="dxa"/>
          </w:tblCellMar>
        </w:tblPrEx>
        <w:trPr>
          <w:trHeight w:val="344"/>
        </w:trPr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7E70C9DD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47FD2DC1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56D1125D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LOCATION (1=rostral; 2=mid; 3=caudal)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2DBA5E0A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(I) 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61B680D2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(J) GENOTYPE [1 = WT; 2= A53T]</w:t>
            </w:r>
          </w:p>
        </w:tc>
        <w:tc>
          <w:tcPr>
            <w:tcW w:w="1666" w:type="dxa"/>
            <w:vMerge w:val="restart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3178D44D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Mean Difference (I-J)</w:t>
            </w:r>
          </w:p>
        </w:tc>
      </w:tr>
      <w:tr w:rsidR="00AD0C00" w14:paraId="4B51CB51" w14:textId="77777777">
        <w:tblPrEx>
          <w:tblCellMar>
            <w:top w:w="0" w:type="dxa"/>
            <w:bottom w:w="0" w:type="dxa"/>
          </w:tblCellMar>
        </w:tblPrEx>
        <w:trPr>
          <w:trHeight w:val="499"/>
        </w:trPr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4A6CE49D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4E8B3420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4D5B8857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4B8A4DD8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13D921F3" w14:textId="77777777" w:rsidR="00AD0C00" w:rsidRDefault="00AD0C00"/>
        </w:tc>
        <w:tc>
          <w:tcPr>
            <w:tcW w:w="1666" w:type="dxa"/>
            <w:vMerge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</w:tcPr>
          <w:p w14:paraId="0BF82FE3" w14:textId="77777777" w:rsidR="00AD0C00" w:rsidRDefault="00AD0C00"/>
        </w:tc>
      </w:tr>
      <w:tr w:rsidR="00AD0C00" w14:paraId="4E1492C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BF1B09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20FE28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6730B5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686294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3EB20A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E506A8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-173.500</w:t>
            </w:r>
            <w:r>
              <w:rPr>
                <w:vertAlign w:val="superscript"/>
              </w:rPr>
              <w:t>*</w:t>
            </w:r>
          </w:p>
        </w:tc>
      </w:tr>
      <w:tr w:rsidR="00AD0C00" w14:paraId="223EAD5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6503AF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EF382B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EEB07B6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993D1C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6E347C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844CB7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173.500</w:t>
            </w:r>
            <w:r>
              <w:rPr>
                <w:vertAlign w:val="superscript"/>
              </w:rPr>
              <w:t>*</w:t>
            </w:r>
          </w:p>
        </w:tc>
      </w:tr>
      <w:tr w:rsidR="00AD0C00" w14:paraId="4FB4DE0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98B8D0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9AF5EBA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7D1DD1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91B74D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D5DA8B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D1DEA5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-201.450</w:t>
            </w:r>
            <w:r>
              <w:rPr>
                <w:vertAlign w:val="superscript"/>
              </w:rPr>
              <w:t>*</w:t>
            </w:r>
          </w:p>
        </w:tc>
      </w:tr>
      <w:tr w:rsidR="00AD0C00" w14:paraId="3FAB6C9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8B7AAF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9274E9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3FF479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36AE11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64A431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9FD90D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201.450</w:t>
            </w:r>
            <w:r>
              <w:rPr>
                <w:vertAlign w:val="superscript"/>
              </w:rPr>
              <w:t>*</w:t>
            </w:r>
          </w:p>
        </w:tc>
      </w:tr>
      <w:tr w:rsidR="00AD0C00" w14:paraId="6C5D3DD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E72A65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F633EC0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D6B36F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528C59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83161E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987087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-202.600</w:t>
            </w:r>
            <w:r>
              <w:rPr>
                <w:vertAlign w:val="superscript"/>
              </w:rPr>
              <w:t>*</w:t>
            </w:r>
          </w:p>
        </w:tc>
      </w:tr>
      <w:tr w:rsidR="00AD0C00" w14:paraId="6974BEC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01AFF5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6C234A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369A24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68495C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772CE6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A6540D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202.600</w:t>
            </w:r>
            <w:r>
              <w:rPr>
                <w:vertAlign w:val="superscript"/>
              </w:rPr>
              <w:t>*</w:t>
            </w:r>
          </w:p>
        </w:tc>
      </w:tr>
      <w:tr w:rsidR="00AD0C00" w14:paraId="139CAF0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EC80095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9CB2C9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27B971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A604A8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B193DC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26479A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-142.050</w:t>
            </w:r>
            <w:r>
              <w:rPr>
                <w:vertAlign w:val="superscript"/>
              </w:rPr>
              <w:t>*</w:t>
            </w:r>
          </w:p>
        </w:tc>
      </w:tr>
      <w:tr w:rsidR="00AD0C00" w14:paraId="51C8E9E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CF3569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E4EB24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C1A47B3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73D8C2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F374E4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7C2A88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142.050</w:t>
            </w:r>
            <w:r>
              <w:rPr>
                <w:vertAlign w:val="superscript"/>
              </w:rPr>
              <w:t>*</w:t>
            </w:r>
          </w:p>
        </w:tc>
      </w:tr>
      <w:tr w:rsidR="00AD0C00" w14:paraId="1915B15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3C179F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06FC92C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B8586C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C9092C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15BBA5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70800D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-117.850</w:t>
            </w:r>
            <w:r>
              <w:rPr>
                <w:vertAlign w:val="superscript"/>
              </w:rPr>
              <w:t>*</w:t>
            </w:r>
          </w:p>
        </w:tc>
      </w:tr>
      <w:tr w:rsidR="00AD0C00" w14:paraId="4EBE63E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0404F8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E371B5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320049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E5DBD3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D300FE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7DF5B4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117.850</w:t>
            </w:r>
            <w:r>
              <w:rPr>
                <w:vertAlign w:val="superscript"/>
              </w:rPr>
              <w:t>*</w:t>
            </w:r>
          </w:p>
        </w:tc>
      </w:tr>
      <w:tr w:rsidR="00AD0C00" w14:paraId="5D9CDF4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90B60F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493F1F2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AB5A17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5000FD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E6BD11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9423FF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-145.400</w:t>
            </w:r>
            <w:r>
              <w:rPr>
                <w:vertAlign w:val="superscript"/>
              </w:rPr>
              <w:t>*</w:t>
            </w:r>
          </w:p>
        </w:tc>
      </w:tr>
      <w:tr w:rsidR="00AD0C00" w14:paraId="379A63B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62EFDA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3C720A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93D819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7A1312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DE89BE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FB115B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145.400</w:t>
            </w:r>
            <w:r>
              <w:rPr>
                <w:vertAlign w:val="superscript"/>
              </w:rPr>
              <w:t>*</w:t>
            </w:r>
          </w:p>
        </w:tc>
      </w:tr>
      <w:tr w:rsidR="00AD0C00" w14:paraId="2281502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8F1698F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06B5E4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20BAC2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4D7DAB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7ED643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92A300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-109.113</w:t>
            </w:r>
            <w:r>
              <w:rPr>
                <w:vertAlign w:val="superscript"/>
              </w:rPr>
              <w:t>*</w:t>
            </w:r>
          </w:p>
        </w:tc>
      </w:tr>
      <w:tr w:rsidR="00AD0C00" w14:paraId="251F70D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5ED2A0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67164E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7387AA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CC76F1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9FD347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1D3CAF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109.113</w:t>
            </w:r>
            <w:r>
              <w:rPr>
                <w:vertAlign w:val="superscript"/>
              </w:rPr>
              <w:t>*</w:t>
            </w:r>
          </w:p>
        </w:tc>
      </w:tr>
      <w:tr w:rsidR="00AD0C00" w14:paraId="5BC5D07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23846D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4026713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B38E38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07D583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3ACC81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684B2A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-121.825</w:t>
            </w:r>
            <w:r>
              <w:rPr>
                <w:vertAlign w:val="superscript"/>
              </w:rPr>
              <w:t>*</w:t>
            </w:r>
          </w:p>
        </w:tc>
      </w:tr>
      <w:tr w:rsidR="00AD0C00" w14:paraId="31A53C3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EDB100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502386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13B98A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65CC79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062B6A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6067AE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121.825</w:t>
            </w:r>
            <w:r>
              <w:rPr>
                <w:vertAlign w:val="superscript"/>
              </w:rPr>
              <w:t>*</w:t>
            </w:r>
          </w:p>
        </w:tc>
      </w:tr>
      <w:tr w:rsidR="00AD0C00" w14:paraId="2A219C9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B03FD7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31ED4BB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0D3ED5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D45E40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D4A835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E9D786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-91.669</w:t>
            </w:r>
            <w:r>
              <w:rPr>
                <w:vertAlign w:val="superscript"/>
              </w:rPr>
              <w:t>*</w:t>
            </w:r>
          </w:p>
        </w:tc>
      </w:tr>
      <w:tr w:rsidR="00AD0C00" w14:paraId="2A9BCA0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680AF6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1D61A3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DB8D6B2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7114A5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D5E107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CA9D6A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91.669</w:t>
            </w:r>
            <w:r>
              <w:rPr>
                <w:vertAlign w:val="superscript"/>
              </w:rPr>
              <w:t>*</w:t>
            </w:r>
          </w:p>
        </w:tc>
      </w:tr>
      <w:tr w:rsidR="00AD0C00" w14:paraId="370BA22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35A1A1A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4C3E90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ACF651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166225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640F8B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5916CE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-34.304</w:t>
            </w:r>
            <w:r>
              <w:rPr>
                <w:vertAlign w:val="superscript"/>
              </w:rPr>
              <w:t>*</w:t>
            </w:r>
          </w:p>
        </w:tc>
      </w:tr>
      <w:tr w:rsidR="00AD0C00" w14:paraId="05FB0D6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458698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ED5B5E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7AFAEB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9CF6A5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5306C9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DC2D1E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34.304</w:t>
            </w:r>
            <w:r>
              <w:rPr>
                <w:vertAlign w:val="superscript"/>
              </w:rPr>
              <w:t>*</w:t>
            </w:r>
          </w:p>
        </w:tc>
      </w:tr>
      <w:tr w:rsidR="00AD0C00" w14:paraId="6B881CD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B3D8EF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3A196AE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91E76F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0C6AED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12DF7C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B872AF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-35.695</w:t>
            </w:r>
            <w:r>
              <w:rPr>
                <w:vertAlign w:val="superscript"/>
              </w:rPr>
              <w:t>*</w:t>
            </w:r>
          </w:p>
        </w:tc>
      </w:tr>
      <w:tr w:rsidR="00AD0C00" w14:paraId="22719BB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FC885D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AC308B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732CB4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2ADE28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3D8063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1728C0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35.695</w:t>
            </w:r>
            <w:r>
              <w:rPr>
                <w:vertAlign w:val="superscript"/>
              </w:rPr>
              <w:t>*</w:t>
            </w:r>
          </w:p>
        </w:tc>
      </w:tr>
      <w:tr w:rsidR="00AD0C00" w14:paraId="37243CB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B6E97E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CC6BD57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F5AA63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3A7969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F4946C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92CCF9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-34.827</w:t>
            </w:r>
            <w:r>
              <w:rPr>
                <w:vertAlign w:val="superscript"/>
              </w:rPr>
              <w:t>*</w:t>
            </w:r>
          </w:p>
        </w:tc>
      </w:tr>
      <w:tr w:rsidR="00AD0C00" w14:paraId="6435BAF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4399A5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0E3948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5C53E4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AF4129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0795BE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AC6B5B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34.827</w:t>
            </w:r>
            <w:r>
              <w:rPr>
                <w:vertAlign w:val="superscript"/>
              </w:rPr>
              <w:t>*</w:t>
            </w:r>
          </w:p>
        </w:tc>
      </w:tr>
      <w:tr w:rsidR="00AD0C00" w14:paraId="4F7D733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C528A3E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58E57A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0C631B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E6EC16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9FD760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BA6224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-44.430</w:t>
            </w:r>
            <w:r>
              <w:rPr>
                <w:vertAlign w:val="superscript"/>
              </w:rPr>
              <w:t>*</w:t>
            </w:r>
          </w:p>
        </w:tc>
      </w:tr>
      <w:tr w:rsidR="00AD0C00" w14:paraId="11C6767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ABA60D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B212F9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32B320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B2C358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A0D575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CDCE83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44.430</w:t>
            </w:r>
            <w:r>
              <w:rPr>
                <w:vertAlign w:val="superscript"/>
              </w:rPr>
              <w:t>*</w:t>
            </w:r>
          </w:p>
        </w:tc>
      </w:tr>
      <w:tr w:rsidR="00AD0C00" w14:paraId="336BF4A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5BC0C0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A252223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D9B4CC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9DDC47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BC5DB7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081822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-39.882</w:t>
            </w:r>
            <w:r>
              <w:rPr>
                <w:vertAlign w:val="superscript"/>
              </w:rPr>
              <w:t>*</w:t>
            </w:r>
          </w:p>
        </w:tc>
      </w:tr>
      <w:tr w:rsidR="00AD0C00" w14:paraId="7AE4B41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F9591B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8032A2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C745DB3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73B85D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189DBC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0C118E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39.882</w:t>
            </w:r>
            <w:r>
              <w:rPr>
                <w:vertAlign w:val="superscript"/>
              </w:rPr>
              <w:t>*</w:t>
            </w:r>
          </w:p>
        </w:tc>
      </w:tr>
      <w:tr w:rsidR="00AD0C00" w14:paraId="3EBAB4F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2DF0C8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1F0C69A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CFFCBD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C3B3B3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75C680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F10B34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-30.557</w:t>
            </w:r>
            <w:r>
              <w:rPr>
                <w:vertAlign w:val="superscript"/>
              </w:rPr>
              <w:t>*</w:t>
            </w:r>
          </w:p>
        </w:tc>
      </w:tr>
      <w:tr w:rsidR="00AD0C00" w14:paraId="71D1A34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BBD191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079158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03C758E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A7665F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B3249A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33FCE1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30.557</w:t>
            </w:r>
            <w:r>
              <w:rPr>
                <w:vertAlign w:val="superscript"/>
              </w:rPr>
              <w:t>*</w:t>
            </w:r>
          </w:p>
        </w:tc>
      </w:tr>
      <w:tr w:rsidR="00AD0C00" w14:paraId="357B28E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27144FE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1E707D4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C8388D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D25EE8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33CC15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CD293C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-40.729</w:t>
            </w:r>
            <w:r>
              <w:rPr>
                <w:vertAlign w:val="superscript"/>
              </w:rPr>
              <w:t>*</w:t>
            </w:r>
          </w:p>
        </w:tc>
      </w:tr>
      <w:tr w:rsidR="00AD0C00" w14:paraId="73B34F9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0DD255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EEF863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5FD3B4E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ED9102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84E7D5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62A66B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40.729</w:t>
            </w:r>
            <w:r>
              <w:rPr>
                <w:vertAlign w:val="superscript"/>
              </w:rPr>
              <w:t>*</w:t>
            </w:r>
          </w:p>
        </w:tc>
      </w:tr>
      <w:tr w:rsidR="00AD0C00" w14:paraId="4FD47B0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101879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2BC3C38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A5F144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C9A8D6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030D5C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C8545D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-37.805</w:t>
            </w:r>
            <w:r>
              <w:rPr>
                <w:vertAlign w:val="superscript"/>
              </w:rPr>
              <w:t>*</w:t>
            </w:r>
          </w:p>
        </w:tc>
      </w:tr>
      <w:tr w:rsidR="00AD0C00" w14:paraId="228C163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580BFC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74A991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3DF4EE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8E4094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F44DC8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FCE25C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37.805</w:t>
            </w:r>
            <w:r>
              <w:rPr>
                <w:vertAlign w:val="superscript"/>
              </w:rPr>
              <w:t>*</w:t>
            </w:r>
          </w:p>
        </w:tc>
      </w:tr>
      <w:tr w:rsidR="00AD0C00" w14:paraId="7E20592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33DFEF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2C6C5880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538BF4A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B356F7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C01853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16155A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-43.051</w:t>
            </w:r>
            <w:r>
              <w:rPr>
                <w:vertAlign w:val="superscript"/>
              </w:rPr>
              <w:t>*</w:t>
            </w:r>
          </w:p>
        </w:tc>
      </w:tr>
      <w:tr w:rsidR="00AD0C00" w14:paraId="16FDDD3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A09642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553A8C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57F6D4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44902E7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6A532D6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1401754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43.051</w:t>
            </w:r>
            <w:r>
              <w:rPr>
                <w:vertAlign w:val="superscript"/>
              </w:rPr>
              <w:t>*</w:t>
            </w:r>
          </w:p>
        </w:tc>
      </w:tr>
    </w:tbl>
    <w:p w14:paraId="241D7E4C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2788"/>
        <w:gridCol w:w="1173"/>
      </w:tblGrid>
      <w:tr w:rsidR="00F73016" w14:paraId="2AB6EB8C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4535" w:type="dxa"/>
            <w:gridSpan w:val="6"/>
            <w:shd w:val="clear" w:color="auto" w:fill="FFFFFF"/>
            <w:vAlign w:val="center"/>
          </w:tcPr>
          <w:p w14:paraId="1A82FD3B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Pairwise Comparisons</w:t>
            </w:r>
          </w:p>
        </w:tc>
      </w:tr>
      <w:tr w:rsidR="00AD0C00" w14:paraId="3B16C21A" w14:textId="77777777">
        <w:tblPrEx>
          <w:tblCellMar>
            <w:top w:w="0" w:type="dxa"/>
            <w:bottom w:w="0" w:type="dxa"/>
          </w:tblCellMar>
        </w:tblPrEx>
        <w:trPr>
          <w:trHeight w:val="344"/>
        </w:trPr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4677326D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65D64DE5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69774346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LOCATION (1=rostral; 2=mid; 3=caudal)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1F5CC2A7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(I) 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44A43B90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(J) GENOTYPE [1 = WT; 2= A53T]</w:t>
            </w:r>
          </w:p>
        </w:tc>
        <w:tc>
          <w:tcPr>
            <w:tcW w:w="1173" w:type="dxa"/>
            <w:vMerge w:val="restart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6B8DD44F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Std. Error</w:t>
            </w:r>
          </w:p>
        </w:tc>
      </w:tr>
      <w:tr w:rsidR="00AD0C00" w14:paraId="32DD646B" w14:textId="77777777">
        <w:tblPrEx>
          <w:tblCellMar>
            <w:top w:w="0" w:type="dxa"/>
            <w:bottom w:w="0" w:type="dxa"/>
          </w:tblCellMar>
        </w:tblPrEx>
        <w:trPr>
          <w:trHeight w:val="499"/>
        </w:trPr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73212C65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5AB10D6F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555D4725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767F3EE3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0A9C929D" w14:textId="77777777" w:rsidR="00AD0C00" w:rsidRDefault="00AD0C00"/>
        </w:tc>
        <w:tc>
          <w:tcPr>
            <w:tcW w:w="1173" w:type="dxa"/>
            <w:vMerge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</w:tcPr>
          <w:p w14:paraId="33B14629" w14:textId="77777777" w:rsidR="00AD0C00" w:rsidRDefault="00AD0C00"/>
        </w:tc>
      </w:tr>
      <w:tr w:rsidR="00AD0C00" w14:paraId="5620B0F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262285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AB1CE9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25074E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3A215F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C31803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210B5F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42.756</w:t>
            </w:r>
          </w:p>
        </w:tc>
      </w:tr>
      <w:tr w:rsidR="00AD0C00" w14:paraId="735EF06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F3212C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F084B3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C3A69C6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7F8C73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E00682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0A920E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42.756</w:t>
            </w:r>
          </w:p>
        </w:tc>
      </w:tr>
      <w:tr w:rsidR="00AD0C00" w14:paraId="254A7F0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C38FCF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14CECBD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F22EF2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A3E1CA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BDE69A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E87A82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42.756</w:t>
            </w:r>
          </w:p>
        </w:tc>
      </w:tr>
      <w:tr w:rsidR="00AD0C00" w14:paraId="0A47731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5F8762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7DA8A7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5FFDE1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3F6E0E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11FF17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18018E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42.756</w:t>
            </w:r>
          </w:p>
        </w:tc>
      </w:tr>
      <w:tr w:rsidR="00AD0C00" w14:paraId="179DAB9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216FCC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6ECBD80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32EDBE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7B6DEE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D91D70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EF2E73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42.756</w:t>
            </w:r>
          </w:p>
        </w:tc>
      </w:tr>
      <w:tr w:rsidR="00AD0C00" w14:paraId="1695657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6CB60B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34A4F8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4D9E25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5CCAD1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81A5AB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6174A9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42.756</w:t>
            </w:r>
          </w:p>
        </w:tc>
      </w:tr>
      <w:tr w:rsidR="00AD0C00" w14:paraId="02376CC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C623B34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F8623D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819C2F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F58C7E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BFAE5A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348281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42.756</w:t>
            </w:r>
          </w:p>
        </w:tc>
      </w:tr>
      <w:tr w:rsidR="00AD0C00" w14:paraId="7473FAA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353CC8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0DA528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29C97B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C7490A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EDD723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072856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42.756</w:t>
            </w:r>
          </w:p>
        </w:tc>
      </w:tr>
      <w:tr w:rsidR="00AD0C00" w14:paraId="3F6FF09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063FB3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6A83987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EB3C8C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22996B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087B50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138E9D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42.756</w:t>
            </w:r>
          </w:p>
        </w:tc>
      </w:tr>
      <w:tr w:rsidR="00AD0C00" w14:paraId="3CA54F2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46CB02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8ADF0C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3FBCA41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D8AFB0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7CD061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F6FBCA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42.756</w:t>
            </w:r>
          </w:p>
        </w:tc>
      </w:tr>
      <w:tr w:rsidR="00AD0C00" w14:paraId="5583048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CD94D2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771926F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B0B67D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F9A9F4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9DE602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31AC84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42.756</w:t>
            </w:r>
          </w:p>
        </w:tc>
      </w:tr>
      <w:tr w:rsidR="00AD0C00" w14:paraId="1564CFE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E5228C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0F343C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F7C92F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92008B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CFB4AA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F6B609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42.756</w:t>
            </w:r>
          </w:p>
        </w:tc>
      </w:tr>
      <w:tr w:rsidR="00AD0C00" w14:paraId="37D68E6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7899FD9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5C61F1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CA4D98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B3AE8A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DFB9D1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8C5659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42.756</w:t>
            </w:r>
          </w:p>
        </w:tc>
      </w:tr>
      <w:tr w:rsidR="00AD0C00" w14:paraId="41D82B9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D228CC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1800D2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8848C7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00DBD9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A2E6C0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1F3D25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42.756</w:t>
            </w:r>
          </w:p>
        </w:tc>
      </w:tr>
      <w:tr w:rsidR="00AD0C00" w14:paraId="5313C15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D0E1D1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17F139C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320251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33C6A0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FBD6E7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14444E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42.756</w:t>
            </w:r>
          </w:p>
        </w:tc>
      </w:tr>
      <w:tr w:rsidR="00AD0C00" w14:paraId="7C25739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7EDBAC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623C57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55AC67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67C761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FCBD07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90912D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42.756</w:t>
            </w:r>
          </w:p>
        </w:tc>
      </w:tr>
      <w:tr w:rsidR="00AD0C00" w14:paraId="6A4AAEF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3D0306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4DD1936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11CFEE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06B353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BE638C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A1D1F6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42.756</w:t>
            </w:r>
          </w:p>
        </w:tc>
      </w:tr>
      <w:tr w:rsidR="00AD0C00" w14:paraId="07AFCC3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E2675C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480EA1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0A096C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BC4E26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B2F47C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FE1E23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42.756</w:t>
            </w:r>
          </w:p>
        </w:tc>
      </w:tr>
      <w:tr w:rsidR="00AD0C00" w14:paraId="555D0C5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7E3A465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CA8D10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36771D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28690A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F68512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FFF048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5.118</w:t>
            </w:r>
          </w:p>
        </w:tc>
      </w:tr>
      <w:tr w:rsidR="00AD0C00" w14:paraId="11B6571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DAFAEB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7CE6A0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4C6C71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8D0A5C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775B19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92BD5D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5.118</w:t>
            </w:r>
          </w:p>
        </w:tc>
      </w:tr>
      <w:tr w:rsidR="00AD0C00" w14:paraId="7982908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B38E97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1619D0C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8D2CA3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9A5BA8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5F1157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CD098C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5.118</w:t>
            </w:r>
          </w:p>
        </w:tc>
      </w:tr>
      <w:tr w:rsidR="00AD0C00" w14:paraId="4C90570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0EFF47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0818C1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4E702B3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D5F726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1B4D07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0AECA3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5.118</w:t>
            </w:r>
          </w:p>
        </w:tc>
      </w:tr>
      <w:tr w:rsidR="00AD0C00" w14:paraId="7B1969D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8687AF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B425AF4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BA81AD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B1A2F3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6919ED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B87FD9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5.118</w:t>
            </w:r>
          </w:p>
        </w:tc>
      </w:tr>
      <w:tr w:rsidR="00AD0C00" w14:paraId="0C60CD9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8FF50D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5CC8D2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34F536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540630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223C2A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0EE989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5.118</w:t>
            </w:r>
          </w:p>
        </w:tc>
      </w:tr>
      <w:tr w:rsidR="00AD0C00" w14:paraId="566A727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8BC1A0E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340831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CF315C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49835A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E4E71B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26DB94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5.118</w:t>
            </w:r>
          </w:p>
        </w:tc>
      </w:tr>
      <w:tr w:rsidR="00AD0C00" w14:paraId="6E7D0DD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CB5777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8B4502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8744FD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128039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71E5D7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2F4A57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5.118</w:t>
            </w:r>
          </w:p>
        </w:tc>
      </w:tr>
      <w:tr w:rsidR="00AD0C00" w14:paraId="29B4CCD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E88C6B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03D7EE7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23A44E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071210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F0C4F8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654AE6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5.118</w:t>
            </w:r>
          </w:p>
        </w:tc>
      </w:tr>
      <w:tr w:rsidR="00AD0C00" w14:paraId="349EF9A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82318F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58192C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6E9787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5C0788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3DD9FF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84E083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5.118</w:t>
            </w:r>
          </w:p>
        </w:tc>
      </w:tr>
      <w:tr w:rsidR="00AD0C00" w14:paraId="7ADD0F8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1DB7DC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C75823A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311CEB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D347F8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20D1C4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C03DA5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5.118</w:t>
            </w:r>
          </w:p>
        </w:tc>
      </w:tr>
      <w:tr w:rsidR="00AD0C00" w14:paraId="0E00DF1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DAA986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4A5446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33E7BAA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F1AE47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5BBED3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58943F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5.118</w:t>
            </w:r>
          </w:p>
        </w:tc>
      </w:tr>
      <w:tr w:rsidR="00AD0C00" w14:paraId="7D64D21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27ACA45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4BAEA84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679DB1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BD70FD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488A3E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9055A4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5.118</w:t>
            </w:r>
          </w:p>
        </w:tc>
      </w:tr>
      <w:tr w:rsidR="00AD0C00" w14:paraId="4451997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FDDCCE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B0B55A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CE27C7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7CD473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9327B2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0AB3D0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5.118</w:t>
            </w:r>
          </w:p>
        </w:tc>
      </w:tr>
      <w:tr w:rsidR="00AD0C00" w14:paraId="0253542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979A5E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ADF5AC7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5AA4A6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0F6120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B1EC65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6AB3D1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5.118</w:t>
            </w:r>
          </w:p>
        </w:tc>
      </w:tr>
      <w:tr w:rsidR="00AD0C00" w14:paraId="0BD49BB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1D029D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9E3115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71D832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23D911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EF3E6F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DF1444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5.118</w:t>
            </w:r>
          </w:p>
        </w:tc>
      </w:tr>
      <w:tr w:rsidR="00AD0C00" w14:paraId="2A3A7A7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666084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3596FDA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5924DE0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666989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8F8E83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FF08C1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5.118</w:t>
            </w:r>
          </w:p>
        </w:tc>
      </w:tr>
      <w:tr w:rsidR="00AD0C00" w14:paraId="3A3276D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077E3B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268CDA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9A78E5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2C0D4CD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1548CF4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2543EEF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5.118</w:t>
            </w:r>
          </w:p>
        </w:tc>
      </w:tr>
    </w:tbl>
    <w:p w14:paraId="3D0596B5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2788"/>
        <w:gridCol w:w="1156"/>
      </w:tblGrid>
      <w:tr w:rsidR="00F73016" w14:paraId="358B0AFE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4518" w:type="dxa"/>
            <w:gridSpan w:val="6"/>
            <w:shd w:val="clear" w:color="auto" w:fill="FFFFFF"/>
            <w:vAlign w:val="center"/>
          </w:tcPr>
          <w:p w14:paraId="1A73629E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Pairwise Comparisons</w:t>
            </w:r>
          </w:p>
        </w:tc>
      </w:tr>
      <w:tr w:rsidR="00AD0C00" w14:paraId="49CA7289" w14:textId="77777777">
        <w:tblPrEx>
          <w:tblCellMar>
            <w:top w:w="0" w:type="dxa"/>
            <w:bottom w:w="0" w:type="dxa"/>
          </w:tblCellMar>
        </w:tblPrEx>
        <w:trPr>
          <w:trHeight w:val="344"/>
        </w:trPr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32318226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305AB769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233AF530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LOCATION (1=rostral; 2=mid; 3=caudal)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27DCF533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(I) 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62B7794C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(J) GENOTYPE [1 = WT; 2= A53T]</w:t>
            </w:r>
          </w:p>
        </w:tc>
        <w:tc>
          <w:tcPr>
            <w:tcW w:w="1156" w:type="dxa"/>
            <w:vMerge w:val="restart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33B5354C" w14:textId="77777777" w:rsidR="00AD0C00" w:rsidRDefault="00000000">
            <w:pPr>
              <w:spacing w:before="10" w:after="10"/>
              <w:ind w:left="30" w:right="40"/>
              <w:jc w:val="center"/>
            </w:pPr>
            <w:proofErr w:type="spellStart"/>
            <w:r>
              <w:rPr>
                <w:rFonts w:ascii="Arial" w:eastAsia="Arial" w:hAnsi="Arial" w:cs="Arial"/>
                <w:color w:val="264A60"/>
              </w:rPr>
              <w:t>Sig.</w:t>
            </w:r>
            <w:r>
              <w:rPr>
                <w:vertAlign w:val="superscript"/>
              </w:rPr>
              <w:t>b</w:t>
            </w:r>
            <w:proofErr w:type="spellEnd"/>
          </w:p>
        </w:tc>
      </w:tr>
      <w:tr w:rsidR="00AD0C00" w14:paraId="779751CD" w14:textId="77777777">
        <w:tblPrEx>
          <w:tblCellMar>
            <w:top w:w="0" w:type="dxa"/>
            <w:bottom w:w="0" w:type="dxa"/>
          </w:tblCellMar>
        </w:tblPrEx>
        <w:trPr>
          <w:trHeight w:val="499"/>
        </w:trPr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7698C802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5E3DF78D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0A4EBBC3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0985CBA9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6CE2BF20" w14:textId="77777777" w:rsidR="00AD0C00" w:rsidRDefault="00AD0C00"/>
        </w:tc>
        <w:tc>
          <w:tcPr>
            <w:tcW w:w="1156" w:type="dxa"/>
            <w:vMerge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</w:tcPr>
          <w:p w14:paraId="51CB1952" w14:textId="77777777" w:rsidR="00AD0C00" w:rsidRDefault="00AD0C00"/>
        </w:tc>
      </w:tr>
      <w:tr w:rsidR="00AD0C00" w14:paraId="7A5332F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32A1EB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1E8DBB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D41229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6D9E7E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0A2595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F494E7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247F9F5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4D73FD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0B8FCB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3C4AC23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B0C8D8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B9DA96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A7924A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63D4082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F0FA3F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6113343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CE85B9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90EB04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38DA0E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B61D92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0C5E47C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849A45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C32BE8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1C5075B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EB8099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555F14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D1511F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05D0990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7F3A4F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90C2FC8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391F14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0E1568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FC0716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4CC1F1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6A2B661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E8C8BA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0D71A4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718ED7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25BB55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349B2A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D56E8B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6CB28AB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DF93D01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DA61A5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84E5B2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10C645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372A17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FA94B1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.001</w:t>
            </w:r>
          </w:p>
        </w:tc>
      </w:tr>
      <w:tr w:rsidR="00AD0C00" w14:paraId="247262D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8818F9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D6F45C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0D5225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B94044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875F8E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0DB9F1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.001</w:t>
            </w:r>
          </w:p>
        </w:tc>
      </w:tr>
      <w:tr w:rsidR="00AD0C00" w14:paraId="133B3F5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3476C4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612089A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CE1053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F91DFD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A44A17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5F3C0E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.008</w:t>
            </w:r>
          </w:p>
        </w:tc>
      </w:tr>
      <w:tr w:rsidR="00AD0C00" w14:paraId="7A19663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2FAEBD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F375AA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99D523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36805D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8B5A8C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C17DA2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.008</w:t>
            </w:r>
          </w:p>
        </w:tc>
      </w:tr>
      <w:tr w:rsidR="00AD0C00" w14:paraId="77C37BE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B73D1A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53DF26A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489C00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39969A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F76BE4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96D78E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.001</w:t>
            </w:r>
          </w:p>
        </w:tc>
      </w:tr>
      <w:tr w:rsidR="00AD0C00" w14:paraId="5FA2604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175F67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57CCBB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FA0ADFB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23F695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5B95C2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3109EA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.001</w:t>
            </w:r>
          </w:p>
        </w:tc>
      </w:tr>
      <w:tr w:rsidR="00AD0C00" w14:paraId="2457826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3536877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1DB88A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E1740F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D24480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3ED126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8E7168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.013</w:t>
            </w:r>
          </w:p>
        </w:tc>
      </w:tr>
      <w:tr w:rsidR="00AD0C00" w14:paraId="57EF243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C33331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33CBD1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C30231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DBEA7C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637849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AE7568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.013</w:t>
            </w:r>
          </w:p>
        </w:tc>
      </w:tr>
      <w:tr w:rsidR="00AD0C00" w14:paraId="664C350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C4CAA5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42FC86F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8293BB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0E3C86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D8BB56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3BA89F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.006</w:t>
            </w:r>
          </w:p>
        </w:tc>
      </w:tr>
      <w:tr w:rsidR="00AD0C00" w14:paraId="5594D5B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49C2FE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6E5A3C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2C7F4DB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C097C4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2F1A06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AA3B64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.006</w:t>
            </w:r>
          </w:p>
        </w:tc>
      </w:tr>
      <w:tr w:rsidR="00AD0C00" w14:paraId="172942E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9D7234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D71EA55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637A2E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F718AE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1EB8E9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4CB528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.036</w:t>
            </w:r>
          </w:p>
        </w:tc>
      </w:tr>
      <w:tr w:rsidR="00AD0C00" w14:paraId="47F423C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4F7A30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B3635F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9C0DFDA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758A4F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EBD211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8AB8AA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.036</w:t>
            </w:r>
          </w:p>
        </w:tc>
      </w:tr>
      <w:tr w:rsidR="00AD0C00" w14:paraId="4EDF0AD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7C0E739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1748AC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EFD772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CD19C4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064A90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0B65B7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6E7A92E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DAFBF8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A54A88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CD29CE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6DB5EC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8CEFB7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791C68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4627458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F62313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506AC2D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C07FFC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9ED6A4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413544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495E96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5978BF5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BA2CEE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FE7D6E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C2CEA5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226AD7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0D9D8B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05AE10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413DE50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8520E2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EF4DC6F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2B95D0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C31983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5A8B62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460663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4CBDCB2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E874AD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74E7D5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92B095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310F6F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CDF1E5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69C142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6069998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8274660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5C394F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B3765A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743BD4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CC0AE5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6EE561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0ACB6AB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E34B75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769C3B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F863826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B24B62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A6D311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A0206C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3D123DC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8CAE26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A5D3C8C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5E8B59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B8BC09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B6947E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0F89FA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17EB85B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FD9199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6B894D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2320EA3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5684E9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D9BECB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1D51DF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17C0B5C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1768AF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BBED1E4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2870AB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1B213A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7A9927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F65998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4CFDB30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709666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EAB887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59E21E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E87865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03A89C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0C3A78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32E9268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BCA712E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6064D6C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790DE8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BB4832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7195BC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2E2692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4C5B1DF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577102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3B4B57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6A165C6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8CA3FD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1FFC59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C4C0B5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28CDD26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E9A142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804F510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13A442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356324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CD30BD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77AB06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7673CE6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B0CBC3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29D4FD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80BC37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65785F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6BA988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F7BAB9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1186B54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3C1FE9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450B11C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36A7593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D17396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F00E4E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05A414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08646DB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7E4598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E4A6A0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7D16E6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1885F8B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66A2F89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1526B11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</w:tbl>
    <w:p w14:paraId="0FD2AFD9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2788"/>
        <w:gridCol w:w="1666"/>
      </w:tblGrid>
      <w:tr w:rsidR="00F73016" w14:paraId="347AAA21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5028" w:type="dxa"/>
            <w:gridSpan w:val="6"/>
            <w:shd w:val="clear" w:color="auto" w:fill="FFFFFF"/>
            <w:vAlign w:val="center"/>
          </w:tcPr>
          <w:p w14:paraId="20B0D68D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Pairwise Comparisons</w:t>
            </w:r>
          </w:p>
        </w:tc>
      </w:tr>
      <w:tr w:rsidR="00AD0C00" w14:paraId="0FADCCE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60DD8E5A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lastRenderedPageBreak/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2EAAEEC9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6E97518F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LOCATION (1=rostral; 2=mid; 3=caudal)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3E20D229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(I) 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0C2B4870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(J) GENOTYPE [1 = WT; 2= A53T]</w:t>
            </w:r>
          </w:p>
        </w:tc>
        <w:tc>
          <w:tcPr>
            <w:tcW w:w="1666" w:type="dxa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7386A67C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 xml:space="preserve">95% Confidence Interval for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Difference</w:t>
            </w:r>
            <w:r>
              <w:rPr>
                <w:vertAlign w:val="superscript"/>
              </w:rPr>
              <w:t>b</w:t>
            </w:r>
            <w:proofErr w:type="spellEnd"/>
          </w:p>
        </w:tc>
      </w:tr>
      <w:tr w:rsidR="00AD0C00" w14:paraId="4A7656E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199B468A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74EDD693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634DB951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37CB3244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09542C61" w14:textId="77777777" w:rsidR="00AD0C00" w:rsidRDefault="00AD0C00"/>
        </w:tc>
        <w:tc>
          <w:tcPr>
            <w:tcW w:w="1666" w:type="dxa"/>
            <w:tcBorders>
              <w:top w:val="non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7D373843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Lower Bound</w:t>
            </w:r>
          </w:p>
        </w:tc>
      </w:tr>
      <w:tr w:rsidR="00AD0C00" w14:paraId="141174B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8F1B43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B9B6DF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4D630E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81E48F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CE2C13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21A3FE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-258.941</w:t>
            </w:r>
          </w:p>
        </w:tc>
      </w:tr>
      <w:tr w:rsidR="00AD0C00" w14:paraId="7D189AC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CB7E32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5932CD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A2CC2F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240962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2CC81B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A997B3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88.059</w:t>
            </w:r>
          </w:p>
        </w:tc>
      </w:tr>
      <w:tr w:rsidR="00AD0C00" w14:paraId="2701276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3F6040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0047A33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6D0B63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FEB44F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FC13EB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38F2EC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-286.891</w:t>
            </w:r>
          </w:p>
        </w:tc>
      </w:tr>
      <w:tr w:rsidR="00AD0C00" w14:paraId="59DE8A8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252A33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74B6EC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3E5E2B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537948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04A815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550050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116.009</w:t>
            </w:r>
          </w:p>
        </w:tc>
      </w:tr>
      <w:tr w:rsidR="00AD0C00" w14:paraId="4A44F7C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9754FD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48482B5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A973BE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6E2318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E93311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FCEC41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-288.041</w:t>
            </w:r>
          </w:p>
        </w:tc>
      </w:tr>
      <w:tr w:rsidR="00AD0C00" w14:paraId="10B2128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2E15B5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A79E33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10F4B5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2CA1A9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E6A6EA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42453D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117.159</w:t>
            </w:r>
          </w:p>
        </w:tc>
      </w:tr>
      <w:tr w:rsidR="00AD0C00" w14:paraId="1DDE1FF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A7DF607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D541F5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F44352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6B841D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5C25D5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C83F86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-227.491</w:t>
            </w:r>
          </w:p>
        </w:tc>
      </w:tr>
      <w:tr w:rsidR="00AD0C00" w14:paraId="15372DB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D7C898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DB4576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A8B061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275156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0C36FC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4A4114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56.609</w:t>
            </w:r>
          </w:p>
        </w:tc>
      </w:tr>
      <w:tr w:rsidR="00AD0C00" w14:paraId="2E911D3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0E2121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BDD9855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F29DEC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4536A7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F27C3F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3960D8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-203.291</w:t>
            </w:r>
          </w:p>
        </w:tc>
      </w:tr>
      <w:tr w:rsidR="00AD0C00" w14:paraId="6B0C064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01A19B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459B32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03A12E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EF3921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13941D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C9FD71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32.409</w:t>
            </w:r>
          </w:p>
        </w:tc>
      </w:tr>
      <w:tr w:rsidR="00AD0C00" w14:paraId="7641BA5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75953C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8EFDF45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5553C1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1EE6ED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31FAC1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11AA53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-230.841</w:t>
            </w:r>
          </w:p>
        </w:tc>
      </w:tr>
      <w:tr w:rsidR="00AD0C00" w14:paraId="1BF86DF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295DF9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AAF765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85C3403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4441E5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44D0C3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ADA18D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59.959</w:t>
            </w:r>
          </w:p>
        </w:tc>
      </w:tr>
      <w:tr w:rsidR="00AD0C00" w14:paraId="2C9F0CE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49F5F7E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11F388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5C9092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C721E0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0F5BC3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E4372F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-194.554</w:t>
            </w:r>
          </w:p>
        </w:tc>
      </w:tr>
      <w:tr w:rsidR="00AD0C00" w14:paraId="681D588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CBFF4A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B1A987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65804B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9BABBF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BCB10B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84CDF3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23.671</w:t>
            </w:r>
          </w:p>
        </w:tc>
      </w:tr>
      <w:tr w:rsidR="00AD0C00" w14:paraId="4F25389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8D9979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E9A762B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6B42D6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93FBEB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D8324B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B24D5A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-207.266</w:t>
            </w:r>
          </w:p>
        </w:tc>
      </w:tr>
      <w:tr w:rsidR="00AD0C00" w14:paraId="05EC493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1F8D94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2B4BCF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AC1CB03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795FAE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FC7F87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594BB9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36.384</w:t>
            </w:r>
          </w:p>
        </w:tc>
      </w:tr>
      <w:tr w:rsidR="00AD0C00" w14:paraId="1B492D2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4C1D53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B1E7495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A6B2F6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D07446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AD750F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14B27F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-177.110</w:t>
            </w:r>
          </w:p>
        </w:tc>
      </w:tr>
      <w:tr w:rsidR="00AD0C00" w14:paraId="617A519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1555B9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2A7EC2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F1B596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74197F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A6FA68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853CA0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6.228</w:t>
            </w:r>
          </w:p>
        </w:tc>
      </w:tr>
      <w:tr w:rsidR="00AD0C00" w14:paraId="08D670F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2C99395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D3A9C6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C8DBE7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4D04F1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677153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1760CD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-44.532</w:t>
            </w:r>
          </w:p>
        </w:tc>
      </w:tr>
      <w:tr w:rsidR="00AD0C00" w14:paraId="6AD173D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5B9633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41F1B0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85BC4C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399418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97421E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7455B6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24.077</w:t>
            </w:r>
          </w:p>
        </w:tc>
      </w:tr>
      <w:tr w:rsidR="00AD0C00" w14:paraId="226B4AF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056A42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6E42EEF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AE9343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F85A67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550DA6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9D7AF4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-45.922</w:t>
            </w:r>
          </w:p>
        </w:tc>
      </w:tr>
      <w:tr w:rsidR="00AD0C00" w14:paraId="4D679D9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927FDB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E3C0A8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06BA7DE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D13C18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9F4DFC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23A309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25.468</w:t>
            </w:r>
          </w:p>
        </w:tc>
      </w:tr>
      <w:tr w:rsidR="00AD0C00" w14:paraId="7F0D281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B16CB8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489FF89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D1D054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D60852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AE2106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D9B049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-45.055</w:t>
            </w:r>
          </w:p>
        </w:tc>
      </w:tr>
      <w:tr w:rsidR="00AD0C00" w14:paraId="151C7C4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6C8F75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6C69D5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C8F551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1C14E6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FEA35A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718951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24.600</w:t>
            </w:r>
          </w:p>
        </w:tc>
      </w:tr>
      <w:tr w:rsidR="00AD0C00" w14:paraId="6480A53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0D7AED8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D5B572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42B665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001B74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CE1D87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F394E6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-54.657</w:t>
            </w:r>
          </w:p>
        </w:tc>
      </w:tr>
      <w:tr w:rsidR="00AD0C00" w14:paraId="38EF5B3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64F483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A92048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EC57341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7E3833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E2EBA7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1B4320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34.203</w:t>
            </w:r>
          </w:p>
        </w:tc>
      </w:tr>
      <w:tr w:rsidR="00AD0C00" w14:paraId="71E6DD4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18AC9F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4739832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1A2933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4F6E27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E5B240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9822C3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-50.109</w:t>
            </w:r>
          </w:p>
        </w:tc>
      </w:tr>
      <w:tr w:rsidR="00AD0C00" w14:paraId="283B618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0C38F1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956068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4445AD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D5D5A4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15DE2E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9D7D60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29.655</w:t>
            </w:r>
          </w:p>
        </w:tc>
      </w:tr>
      <w:tr w:rsidR="00AD0C00" w14:paraId="3106D15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9184ED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495FBDB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8EBC14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763580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935C39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E9D3BA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-40.784</w:t>
            </w:r>
          </w:p>
        </w:tc>
      </w:tr>
      <w:tr w:rsidR="00AD0C00" w14:paraId="135FFB6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D9A7FC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B24C87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D2B48A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090380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7C2C8F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6A5D81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20.329</w:t>
            </w:r>
          </w:p>
        </w:tc>
      </w:tr>
      <w:tr w:rsidR="00AD0C00" w14:paraId="317787D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43D0485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13E35B8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43C060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DBFA07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B7BED5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C4D02F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-50.957</w:t>
            </w:r>
          </w:p>
        </w:tc>
      </w:tr>
      <w:tr w:rsidR="00AD0C00" w14:paraId="670AE0E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1A2E8F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1CF5B5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AEFE0C3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F8E6FA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65F540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22881D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30.502</w:t>
            </w:r>
          </w:p>
        </w:tc>
      </w:tr>
      <w:tr w:rsidR="00AD0C00" w14:paraId="4C9DD82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76249F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0BD8AD7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2840D5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F013F3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DE205B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3011C0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-48.032</w:t>
            </w:r>
          </w:p>
        </w:tc>
      </w:tr>
      <w:tr w:rsidR="00AD0C00" w14:paraId="066B3A8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E7A45E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3D9203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BB4A6C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C6F1C3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D9AA12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0263FD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27.577</w:t>
            </w:r>
          </w:p>
        </w:tc>
      </w:tr>
      <w:tr w:rsidR="00AD0C00" w14:paraId="671E1AB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AB0FB6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2AA48C8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69B705B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D63D86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A72093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3D7567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-53.278</w:t>
            </w:r>
          </w:p>
        </w:tc>
      </w:tr>
      <w:tr w:rsidR="00AD0C00" w14:paraId="1BFDAA4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8F4548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205C45D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EEF3D4B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0B0F1BF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5DB0DBF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64F4BCD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32.824</w:t>
            </w:r>
          </w:p>
        </w:tc>
      </w:tr>
    </w:tbl>
    <w:p w14:paraId="6D7AFACD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2788"/>
        <w:gridCol w:w="1666"/>
      </w:tblGrid>
      <w:tr w:rsidR="00F73016" w14:paraId="408FBD9B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5028" w:type="dxa"/>
            <w:gridSpan w:val="6"/>
            <w:shd w:val="clear" w:color="auto" w:fill="FFFFFF"/>
            <w:vAlign w:val="center"/>
          </w:tcPr>
          <w:p w14:paraId="21F47878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Pairwise Comparisons</w:t>
            </w:r>
          </w:p>
        </w:tc>
      </w:tr>
      <w:tr w:rsidR="00AD0C00" w14:paraId="27F3002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6569CC48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26CED25B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6768AB9F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LOCATION (1=rostral; 2=mid; 3=caudal)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358CE64D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(I) 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796BF541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(J) GENOTYPE [1 = WT; 2= A53T]</w:t>
            </w:r>
          </w:p>
        </w:tc>
        <w:tc>
          <w:tcPr>
            <w:tcW w:w="1666" w:type="dxa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3DACC449" w14:textId="77777777" w:rsidR="00AD0C00" w:rsidRDefault="00000000">
            <w:pPr>
              <w:jc w:val="center"/>
            </w:pPr>
            <w:r>
              <w:rPr>
                <w:rFonts w:ascii="Arial" w:eastAsia="Arial" w:hAnsi="Arial" w:cs="Arial"/>
                <w:color w:val="264A60"/>
              </w:rPr>
              <w:t>95% Confidence Interval for Difference</w:t>
            </w:r>
          </w:p>
        </w:tc>
      </w:tr>
      <w:tr w:rsidR="00AD0C00" w14:paraId="4F46A18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3059DDFE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02A61C7D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399F9844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3AA12CAB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543B5CEF" w14:textId="77777777" w:rsidR="00AD0C00" w:rsidRDefault="00AD0C00"/>
        </w:tc>
        <w:tc>
          <w:tcPr>
            <w:tcW w:w="1666" w:type="dxa"/>
            <w:tcBorders>
              <w:top w:val="non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04691B3D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Upper Bound</w:t>
            </w:r>
          </w:p>
        </w:tc>
      </w:tr>
      <w:tr w:rsidR="00AD0C00" w14:paraId="2483F6C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3B015A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53C994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0D186F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134B9A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EC4284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649B3D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-88.059</w:t>
            </w:r>
          </w:p>
        </w:tc>
      </w:tr>
      <w:tr w:rsidR="00AD0C00" w14:paraId="0E69A40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59DE27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505CA5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A30670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DECBE2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E478C6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9E201B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258.941</w:t>
            </w:r>
          </w:p>
        </w:tc>
      </w:tr>
      <w:tr w:rsidR="00AD0C00" w14:paraId="13FD5D7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5C6576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5136FAC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5AFD2E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539E0D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872C57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60E0C5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-116.009</w:t>
            </w:r>
          </w:p>
        </w:tc>
      </w:tr>
      <w:tr w:rsidR="00AD0C00" w14:paraId="0A308DF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9F6BC7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9A8600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B795EF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A3BE7F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73ED33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039885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286.891</w:t>
            </w:r>
          </w:p>
        </w:tc>
      </w:tr>
      <w:tr w:rsidR="00AD0C00" w14:paraId="708E5F7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3C3B34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5C0424B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BBBF8E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547D47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FAD9A7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20B8F8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-117.159</w:t>
            </w:r>
          </w:p>
        </w:tc>
      </w:tr>
      <w:tr w:rsidR="00AD0C00" w14:paraId="1E9ED71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0F1839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C52219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5DF0FE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9728C9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A88CEC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D728D2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288.041</w:t>
            </w:r>
          </w:p>
        </w:tc>
      </w:tr>
      <w:tr w:rsidR="00AD0C00" w14:paraId="515B834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EAF05E4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B81E8E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1D1918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FC9DD0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E31840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CA3C22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-56.609</w:t>
            </w:r>
          </w:p>
        </w:tc>
      </w:tr>
      <w:tr w:rsidR="00AD0C00" w14:paraId="7D2F38B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EC7BDA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FC312A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9B01F02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4A2775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7C9998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C14989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227.491</w:t>
            </w:r>
          </w:p>
        </w:tc>
      </w:tr>
      <w:tr w:rsidR="00AD0C00" w14:paraId="2621E03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7A0A0F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84C431B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0B723B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CE1490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9BBFBB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BB3A73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-32.409</w:t>
            </w:r>
          </w:p>
        </w:tc>
      </w:tr>
      <w:tr w:rsidR="00AD0C00" w14:paraId="1D5F268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CA44B0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5DFB86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2B1B49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66AAE2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5A89E3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0CB2BE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203.291</w:t>
            </w:r>
          </w:p>
        </w:tc>
      </w:tr>
      <w:tr w:rsidR="00AD0C00" w14:paraId="568851D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65640C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5FF87BB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706D35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BE5C81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939988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19E720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-59.959</w:t>
            </w:r>
          </w:p>
        </w:tc>
      </w:tr>
      <w:tr w:rsidR="00AD0C00" w14:paraId="2F03478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6B8E89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EBFE53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2CA1CB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EBC843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129868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11BB53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230.841</w:t>
            </w:r>
          </w:p>
        </w:tc>
      </w:tr>
      <w:tr w:rsidR="00AD0C00" w14:paraId="686F02B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BDC1CBA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646C9C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4B70E8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DB58FA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95523D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24C694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-23.671</w:t>
            </w:r>
          </w:p>
        </w:tc>
      </w:tr>
      <w:tr w:rsidR="00AD0C00" w14:paraId="2B0E053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5C8C68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274256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CCB681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263F58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FCED9A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D8038C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194.554</w:t>
            </w:r>
          </w:p>
        </w:tc>
      </w:tr>
      <w:tr w:rsidR="00AD0C00" w14:paraId="09221CC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3EB55F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64EB589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4970E7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2124F2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372A0C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F8E821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-36.384</w:t>
            </w:r>
          </w:p>
        </w:tc>
      </w:tr>
      <w:tr w:rsidR="00AD0C00" w14:paraId="6CCE2C5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CB7B9E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F633C5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D0FA23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BCED71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91DA52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154C9C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207.266</w:t>
            </w:r>
          </w:p>
        </w:tc>
      </w:tr>
      <w:tr w:rsidR="00AD0C00" w14:paraId="4B36A07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C86E26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DA8BEF9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DB30E5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93A7FD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448342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105811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-6.228</w:t>
            </w:r>
          </w:p>
        </w:tc>
      </w:tr>
      <w:tr w:rsidR="00AD0C00" w14:paraId="65B156C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9B766F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BF55C8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EEBA89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1AFAB3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B48D25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3BB5B7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177.110</w:t>
            </w:r>
          </w:p>
        </w:tc>
      </w:tr>
      <w:tr w:rsidR="00AD0C00" w14:paraId="35E20B2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5F5AC2A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7EA102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97B7F3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1CB436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DE5C6F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30FF2C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-24.077</w:t>
            </w:r>
          </w:p>
        </w:tc>
      </w:tr>
      <w:tr w:rsidR="00AD0C00" w14:paraId="636B161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BD35E0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6CAA0C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68716F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789A4D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685265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D1CC2D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44.532</w:t>
            </w:r>
          </w:p>
        </w:tc>
      </w:tr>
      <w:tr w:rsidR="00AD0C00" w14:paraId="35A3AE1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E3B000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87C71DE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929386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D6495D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6D5203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9419FF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-25.468</w:t>
            </w:r>
          </w:p>
        </w:tc>
      </w:tr>
      <w:tr w:rsidR="00AD0C00" w14:paraId="46151BE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35A618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D5C423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76557C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5E63E2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CEBEAA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195421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45.922</w:t>
            </w:r>
          </w:p>
        </w:tc>
      </w:tr>
      <w:tr w:rsidR="00AD0C00" w14:paraId="66CF64E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2DD86C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78849CB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283F83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BD63F6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54B421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3322C0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-24.600</w:t>
            </w:r>
          </w:p>
        </w:tc>
      </w:tr>
      <w:tr w:rsidR="00AD0C00" w14:paraId="3349A64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D5DD3E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396CEF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B8E73E1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30067A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194BD7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234811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45.055</w:t>
            </w:r>
          </w:p>
        </w:tc>
      </w:tr>
      <w:tr w:rsidR="00AD0C00" w14:paraId="6D7B997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B7BBCFF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50E41A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EF9744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2EF25C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B8A316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F95B63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-34.203</w:t>
            </w:r>
          </w:p>
        </w:tc>
      </w:tr>
      <w:tr w:rsidR="00AD0C00" w14:paraId="1057EE0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9BA78D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1BB970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49D6166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4AE63F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13CDEE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73F3EC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54.657</w:t>
            </w:r>
          </w:p>
        </w:tc>
      </w:tr>
      <w:tr w:rsidR="00AD0C00" w14:paraId="64FEA4F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853299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96F04F5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31DFDF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0A4300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5D3C48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827413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-29.655</w:t>
            </w:r>
          </w:p>
        </w:tc>
      </w:tr>
      <w:tr w:rsidR="00AD0C00" w14:paraId="33CCBB2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80B6F7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9C0435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FE3ED92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61DBDC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E06369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F67FFC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50.109</w:t>
            </w:r>
          </w:p>
        </w:tc>
      </w:tr>
      <w:tr w:rsidR="00AD0C00" w14:paraId="776A344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035A28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4A93EE8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BDF1BA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934B98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6BF0E9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A9EC14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-20.329</w:t>
            </w:r>
          </w:p>
        </w:tc>
      </w:tr>
      <w:tr w:rsidR="00AD0C00" w14:paraId="265446A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065A14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5E8EDE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3FB4083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8E69EA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2616E4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ED1166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40.784</w:t>
            </w:r>
          </w:p>
        </w:tc>
      </w:tr>
      <w:tr w:rsidR="00AD0C00" w14:paraId="49802E6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A265B98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7C94862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8EC296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6FDA2D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B5D226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EFE369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-30.502</w:t>
            </w:r>
          </w:p>
        </w:tc>
      </w:tr>
      <w:tr w:rsidR="00AD0C00" w14:paraId="36ACE77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580AAB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422EA8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A8C1D0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C42632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9E3495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F81EEA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50.957</w:t>
            </w:r>
          </w:p>
        </w:tc>
      </w:tr>
      <w:tr w:rsidR="00AD0C00" w14:paraId="5C7C647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2388AA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E2B50D9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EC9998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713C44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C5CE73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32062D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-27.577</w:t>
            </w:r>
          </w:p>
        </w:tc>
      </w:tr>
      <w:tr w:rsidR="00AD0C00" w14:paraId="6BCF8D9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B26EFF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FD09C3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104C5E3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F28773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E73874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11A5F8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48.032</w:t>
            </w:r>
          </w:p>
        </w:tc>
      </w:tr>
      <w:tr w:rsidR="00AD0C00" w14:paraId="15F6050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478BC7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6E407E9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2510633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0BA17D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E320A3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0BEE22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-32.824</w:t>
            </w:r>
          </w:p>
        </w:tc>
      </w:tr>
      <w:tr w:rsidR="00AD0C00" w14:paraId="608173E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A2A91E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E2B96D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946AD1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476B364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770E235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746EFA3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53.278</w:t>
            </w:r>
          </w:p>
        </w:tc>
      </w:tr>
      <w:tr w:rsidR="00AD0C00" w14:paraId="7F6E0D48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666" w:type="dxa"/>
        </w:trPr>
        <w:tc>
          <w:tcPr>
            <w:tcW w:w="2210" w:type="dxa"/>
          </w:tcPr>
          <w:p w14:paraId="61477A98" w14:textId="77777777" w:rsidR="00AD0C00" w:rsidRDefault="00AD0C00"/>
        </w:tc>
        <w:tc>
          <w:tcPr>
            <w:tcW w:w="2788" w:type="dxa"/>
          </w:tcPr>
          <w:p w14:paraId="0E36FCBA" w14:textId="77777777" w:rsidR="00AD0C00" w:rsidRDefault="00AD0C00"/>
        </w:tc>
        <w:tc>
          <w:tcPr>
            <w:tcW w:w="2788" w:type="dxa"/>
          </w:tcPr>
          <w:p w14:paraId="6E8A276F" w14:textId="77777777" w:rsidR="00AD0C00" w:rsidRDefault="00AD0C00"/>
        </w:tc>
        <w:tc>
          <w:tcPr>
            <w:tcW w:w="2788" w:type="dxa"/>
          </w:tcPr>
          <w:p w14:paraId="4517D28C" w14:textId="77777777" w:rsidR="00AD0C00" w:rsidRDefault="00AD0C00"/>
        </w:tc>
        <w:tc>
          <w:tcPr>
            <w:tcW w:w="2788" w:type="dxa"/>
          </w:tcPr>
          <w:p w14:paraId="3DF51D33" w14:textId="77777777" w:rsidR="00AD0C00" w:rsidRDefault="00AD0C00"/>
        </w:tc>
      </w:tr>
      <w:tr w:rsidR="00AD0C00" w14:paraId="416C43FF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666" w:type="dxa"/>
        </w:trPr>
        <w:tc>
          <w:tcPr>
            <w:tcW w:w="2210" w:type="dxa"/>
          </w:tcPr>
          <w:p w14:paraId="3C00889B" w14:textId="77777777" w:rsidR="00AD0C00" w:rsidRDefault="00AD0C00"/>
        </w:tc>
        <w:tc>
          <w:tcPr>
            <w:tcW w:w="2788" w:type="dxa"/>
          </w:tcPr>
          <w:p w14:paraId="7B85691D" w14:textId="77777777" w:rsidR="00AD0C00" w:rsidRDefault="00AD0C00"/>
        </w:tc>
        <w:tc>
          <w:tcPr>
            <w:tcW w:w="2788" w:type="dxa"/>
          </w:tcPr>
          <w:p w14:paraId="481E7053" w14:textId="77777777" w:rsidR="00AD0C00" w:rsidRDefault="00AD0C00"/>
        </w:tc>
        <w:tc>
          <w:tcPr>
            <w:tcW w:w="2788" w:type="dxa"/>
          </w:tcPr>
          <w:p w14:paraId="52C8047B" w14:textId="77777777" w:rsidR="00AD0C00" w:rsidRDefault="00AD0C00"/>
        </w:tc>
        <w:tc>
          <w:tcPr>
            <w:tcW w:w="2788" w:type="dxa"/>
          </w:tcPr>
          <w:p w14:paraId="5E60C4D7" w14:textId="77777777" w:rsidR="00AD0C00" w:rsidRDefault="00AD0C00"/>
        </w:tc>
      </w:tr>
      <w:tr w:rsidR="00AD0C00" w14:paraId="3A254911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666" w:type="dxa"/>
        </w:trPr>
        <w:tc>
          <w:tcPr>
            <w:tcW w:w="2210" w:type="dxa"/>
          </w:tcPr>
          <w:p w14:paraId="717969F2" w14:textId="77777777" w:rsidR="00AD0C00" w:rsidRDefault="00AD0C00"/>
        </w:tc>
        <w:tc>
          <w:tcPr>
            <w:tcW w:w="2788" w:type="dxa"/>
          </w:tcPr>
          <w:p w14:paraId="59E260B9" w14:textId="77777777" w:rsidR="00AD0C00" w:rsidRDefault="00AD0C00"/>
        </w:tc>
        <w:tc>
          <w:tcPr>
            <w:tcW w:w="2788" w:type="dxa"/>
          </w:tcPr>
          <w:p w14:paraId="5CA58421" w14:textId="77777777" w:rsidR="00AD0C00" w:rsidRDefault="00AD0C00"/>
        </w:tc>
        <w:tc>
          <w:tcPr>
            <w:tcW w:w="2788" w:type="dxa"/>
          </w:tcPr>
          <w:p w14:paraId="54CAC78B" w14:textId="77777777" w:rsidR="00AD0C00" w:rsidRDefault="00AD0C00"/>
        </w:tc>
        <w:tc>
          <w:tcPr>
            <w:tcW w:w="2788" w:type="dxa"/>
          </w:tcPr>
          <w:p w14:paraId="02560C5F" w14:textId="77777777" w:rsidR="00AD0C00" w:rsidRDefault="00AD0C00"/>
        </w:tc>
      </w:tr>
    </w:tbl>
    <w:p w14:paraId="4370DFA1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2788"/>
        <w:gridCol w:w="1666"/>
      </w:tblGrid>
      <w:tr w:rsidR="00AD0C00" w14:paraId="694D73D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5C3FF4C9" w14:textId="77777777" w:rsidR="00AD0C00" w:rsidRDefault="00AD0C00"/>
        </w:tc>
        <w:tc>
          <w:tcPr>
            <w:tcW w:w="2788" w:type="dxa"/>
          </w:tcPr>
          <w:p w14:paraId="1C9E9FEF" w14:textId="77777777" w:rsidR="00AD0C00" w:rsidRDefault="00AD0C00"/>
        </w:tc>
        <w:tc>
          <w:tcPr>
            <w:tcW w:w="2788" w:type="dxa"/>
          </w:tcPr>
          <w:p w14:paraId="0C6A504B" w14:textId="77777777" w:rsidR="00AD0C00" w:rsidRDefault="00AD0C00"/>
        </w:tc>
        <w:tc>
          <w:tcPr>
            <w:tcW w:w="2788" w:type="dxa"/>
          </w:tcPr>
          <w:p w14:paraId="65971720" w14:textId="77777777" w:rsidR="00AD0C00" w:rsidRDefault="00AD0C00"/>
        </w:tc>
        <w:tc>
          <w:tcPr>
            <w:tcW w:w="2788" w:type="dxa"/>
          </w:tcPr>
          <w:p w14:paraId="705F0435" w14:textId="77777777" w:rsidR="00AD0C00" w:rsidRDefault="00AD0C00"/>
        </w:tc>
        <w:tc>
          <w:tcPr>
            <w:tcW w:w="1666" w:type="dxa"/>
          </w:tcPr>
          <w:p w14:paraId="08316071" w14:textId="77777777" w:rsidR="00AD0C00" w:rsidRDefault="00AD0C00"/>
        </w:tc>
      </w:tr>
      <w:tr w:rsidR="00AD0C00" w14:paraId="5318E64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5B61E010" w14:textId="77777777" w:rsidR="00AD0C00" w:rsidRDefault="00AD0C00"/>
        </w:tc>
        <w:tc>
          <w:tcPr>
            <w:tcW w:w="2788" w:type="dxa"/>
          </w:tcPr>
          <w:p w14:paraId="54DDA14D" w14:textId="77777777" w:rsidR="00AD0C00" w:rsidRDefault="00AD0C00"/>
        </w:tc>
        <w:tc>
          <w:tcPr>
            <w:tcW w:w="2788" w:type="dxa"/>
          </w:tcPr>
          <w:p w14:paraId="5581D87E" w14:textId="77777777" w:rsidR="00AD0C00" w:rsidRDefault="00AD0C00"/>
        </w:tc>
        <w:tc>
          <w:tcPr>
            <w:tcW w:w="2788" w:type="dxa"/>
          </w:tcPr>
          <w:p w14:paraId="715B4B96" w14:textId="77777777" w:rsidR="00AD0C00" w:rsidRDefault="00AD0C00"/>
        </w:tc>
        <w:tc>
          <w:tcPr>
            <w:tcW w:w="2788" w:type="dxa"/>
          </w:tcPr>
          <w:p w14:paraId="566FB652" w14:textId="77777777" w:rsidR="00AD0C00" w:rsidRDefault="00AD0C00"/>
        </w:tc>
        <w:tc>
          <w:tcPr>
            <w:tcW w:w="1666" w:type="dxa"/>
          </w:tcPr>
          <w:p w14:paraId="16B2594F" w14:textId="77777777" w:rsidR="00AD0C00" w:rsidRDefault="00AD0C00"/>
        </w:tc>
      </w:tr>
      <w:tr w:rsidR="00AD0C00" w14:paraId="7E2A8AC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7D47A6BB" w14:textId="77777777" w:rsidR="00AD0C00" w:rsidRDefault="00AD0C00"/>
        </w:tc>
        <w:tc>
          <w:tcPr>
            <w:tcW w:w="2788" w:type="dxa"/>
          </w:tcPr>
          <w:p w14:paraId="40D44BD2" w14:textId="77777777" w:rsidR="00AD0C00" w:rsidRDefault="00AD0C00"/>
        </w:tc>
        <w:tc>
          <w:tcPr>
            <w:tcW w:w="2788" w:type="dxa"/>
          </w:tcPr>
          <w:p w14:paraId="2B6D82BE" w14:textId="77777777" w:rsidR="00AD0C00" w:rsidRDefault="00AD0C00"/>
        </w:tc>
        <w:tc>
          <w:tcPr>
            <w:tcW w:w="2788" w:type="dxa"/>
          </w:tcPr>
          <w:p w14:paraId="233D897E" w14:textId="77777777" w:rsidR="00AD0C00" w:rsidRDefault="00AD0C00"/>
        </w:tc>
        <w:tc>
          <w:tcPr>
            <w:tcW w:w="2788" w:type="dxa"/>
          </w:tcPr>
          <w:p w14:paraId="0AD071C8" w14:textId="77777777" w:rsidR="00AD0C00" w:rsidRDefault="00AD0C00"/>
        </w:tc>
        <w:tc>
          <w:tcPr>
            <w:tcW w:w="1666" w:type="dxa"/>
          </w:tcPr>
          <w:p w14:paraId="79A9B24F" w14:textId="77777777" w:rsidR="00AD0C00" w:rsidRDefault="00AD0C00"/>
        </w:tc>
      </w:tr>
    </w:tbl>
    <w:p w14:paraId="411B5E98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2788"/>
        <w:gridCol w:w="1173"/>
      </w:tblGrid>
      <w:tr w:rsidR="00AD0C00" w14:paraId="42E2A81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5208C6C2" w14:textId="77777777" w:rsidR="00AD0C00" w:rsidRDefault="00AD0C00"/>
        </w:tc>
        <w:tc>
          <w:tcPr>
            <w:tcW w:w="2788" w:type="dxa"/>
          </w:tcPr>
          <w:p w14:paraId="35BDDCA4" w14:textId="77777777" w:rsidR="00AD0C00" w:rsidRDefault="00AD0C00"/>
        </w:tc>
        <w:tc>
          <w:tcPr>
            <w:tcW w:w="2788" w:type="dxa"/>
          </w:tcPr>
          <w:p w14:paraId="4FC64316" w14:textId="77777777" w:rsidR="00AD0C00" w:rsidRDefault="00AD0C00"/>
        </w:tc>
        <w:tc>
          <w:tcPr>
            <w:tcW w:w="2788" w:type="dxa"/>
          </w:tcPr>
          <w:p w14:paraId="04089616" w14:textId="77777777" w:rsidR="00AD0C00" w:rsidRDefault="00AD0C00"/>
        </w:tc>
        <w:tc>
          <w:tcPr>
            <w:tcW w:w="2788" w:type="dxa"/>
          </w:tcPr>
          <w:p w14:paraId="58727D77" w14:textId="77777777" w:rsidR="00AD0C00" w:rsidRDefault="00AD0C00"/>
        </w:tc>
        <w:tc>
          <w:tcPr>
            <w:tcW w:w="1173" w:type="dxa"/>
          </w:tcPr>
          <w:p w14:paraId="3B443644" w14:textId="77777777" w:rsidR="00AD0C00" w:rsidRDefault="00AD0C00"/>
        </w:tc>
      </w:tr>
      <w:tr w:rsidR="00AD0C00" w14:paraId="0EACD84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0C576EF3" w14:textId="77777777" w:rsidR="00AD0C00" w:rsidRDefault="00AD0C00"/>
        </w:tc>
        <w:tc>
          <w:tcPr>
            <w:tcW w:w="2788" w:type="dxa"/>
          </w:tcPr>
          <w:p w14:paraId="114805AB" w14:textId="77777777" w:rsidR="00AD0C00" w:rsidRDefault="00AD0C00"/>
        </w:tc>
        <w:tc>
          <w:tcPr>
            <w:tcW w:w="2788" w:type="dxa"/>
          </w:tcPr>
          <w:p w14:paraId="130E3D1A" w14:textId="77777777" w:rsidR="00AD0C00" w:rsidRDefault="00AD0C00"/>
        </w:tc>
        <w:tc>
          <w:tcPr>
            <w:tcW w:w="2788" w:type="dxa"/>
          </w:tcPr>
          <w:p w14:paraId="244AC8F7" w14:textId="77777777" w:rsidR="00AD0C00" w:rsidRDefault="00AD0C00"/>
        </w:tc>
        <w:tc>
          <w:tcPr>
            <w:tcW w:w="2788" w:type="dxa"/>
          </w:tcPr>
          <w:p w14:paraId="640C803F" w14:textId="77777777" w:rsidR="00AD0C00" w:rsidRDefault="00AD0C00"/>
        </w:tc>
        <w:tc>
          <w:tcPr>
            <w:tcW w:w="1173" w:type="dxa"/>
          </w:tcPr>
          <w:p w14:paraId="4EA0ECE4" w14:textId="77777777" w:rsidR="00AD0C00" w:rsidRDefault="00AD0C00"/>
        </w:tc>
      </w:tr>
      <w:tr w:rsidR="00AD0C00" w14:paraId="4EE75AF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17F1A90F" w14:textId="77777777" w:rsidR="00AD0C00" w:rsidRDefault="00AD0C00"/>
        </w:tc>
        <w:tc>
          <w:tcPr>
            <w:tcW w:w="2788" w:type="dxa"/>
          </w:tcPr>
          <w:p w14:paraId="2CEF5DB2" w14:textId="77777777" w:rsidR="00AD0C00" w:rsidRDefault="00AD0C00"/>
        </w:tc>
        <w:tc>
          <w:tcPr>
            <w:tcW w:w="2788" w:type="dxa"/>
          </w:tcPr>
          <w:p w14:paraId="75EA46CF" w14:textId="77777777" w:rsidR="00AD0C00" w:rsidRDefault="00AD0C00"/>
        </w:tc>
        <w:tc>
          <w:tcPr>
            <w:tcW w:w="2788" w:type="dxa"/>
          </w:tcPr>
          <w:p w14:paraId="37AB688A" w14:textId="77777777" w:rsidR="00AD0C00" w:rsidRDefault="00AD0C00"/>
        </w:tc>
        <w:tc>
          <w:tcPr>
            <w:tcW w:w="2788" w:type="dxa"/>
          </w:tcPr>
          <w:p w14:paraId="45D63AFE" w14:textId="77777777" w:rsidR="00AD0C00" w:rsidRDefault="00AD0C00"/>
        </w:tc>
        <w:tc>
          <w:tcPr>
            <w:tcW w:w="1173" w:type="dxa"/>
          </w:tcPr>
          <w:p w14:paraId="46A1F957" w14:textId="77777777" w:rsidR="00AD0C00" w:rsidRDefault="00AD0C00"/>
        </w:tc>
      </w:tr>
    </w:tbl>
    <w:p w14:paraId="1C9A9AB1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2788"/>
        <w:gridCol w:w="1156"/>
      </w:tblGrid>
      <w:tr w:rsidR="00AD0C00" w14:paraId="73F37BA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722D38A9" w14:textId="77777777" w:rsidR="00AD0C00" w:rsidRDefault="00AD0C00"/>
        </w:tc>
        <w:tc>
          <w:tcPr>
            <w:tcW w:w="2788" w:type="dxa"/>
          </w:tcPr>
          <w:p w14:paraId="4BE3ACB8" w14:textId="77777777" w:rsidR="00AD0C00" w:rsidRDefault="00AD0C00"/>
        </w:tc>
        <w:tc>
          <w:tcPr>
            <w:tcW w:w="2788" w:type="dxa"/>
          </w:tcPr>
          <w:p w14:paraId="7865FC76" w14:textId="77777777" w:rsidR="00AD0C00" w:rsidRDefault="00AD0C00"/>
        </w:tc>
        <w:tc>
          <w:tcPr>
            <w:tcW w:w="2788" w:type="dxa"/>
          </w:tcPr>
          <w:p w14:paraId="7B93311A" w14:textId="77777777" w:rsidR="00AD0C00" w:rsidRDefault="00AD0C00"/>
        </w:tc>
        <w:tc>
          <w:tcPr>
            <w:tcW w:w="2788" w:type="dxa"/>
          </w:tcPr>
          <w:p w14:paraId="58CFA48F" w14:textId="77777777" w:rsidR="00AD0C00" w:rsidRDefault="00AD0C00"/>
        </w:tc>
        <w:tc>
          <w:tcPr>
            <w:tcW w:w="1156" w:type="dxa"/>
          </w:tcPr>
          <w:p w14:paraId="30E8F45E" w14:textId="77777777" w:rsidR="00AD0C00" w:rsidRDefault="00AD0C00"/>
        </w:tc>
      </w:tr>
      <w:tr w:rsidR="00AD0C00" w14:paraId="08961F1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5EDAEC9D" w14:textId="77777777" w:rsidR="00AD0C00" w:rsidRDefault="00AD0C00"/>
        </w:tc>
        <w:tc>
          <w:tcPr>
            <w:tcW w:w="2788" w:type="dxa"/>
          </w:tcPr>
          <w:p w14:paraId="0FB41922" w14:textId="77777777" w:rsidR="00AD0C00" w:rsidRDefault="00AD0C00"/>
        </w:tc>
        <w:tc>
          <w:tcPr>
            <w:tcW w:w="2788" w:type="dxa"/>
          </w:tcPr>
          <w:p w14:paraId="0B34D584" w14:textId="77777777" w:rsidR="00AD0C00" w:rsidRDefault="00AD0C00"/>
        </w:tc>
        <w:tc>
          <w:tcPr>
            <w:tcW w:w="2788" w:type="dxa"/>
          </w:tcPr>
          <w:p w14:paraId="04EFEA38" w14:textId="77777777" w:rsidR="00AD0C00" w:rsidRDefault="00AD0C00"/>
        </w:tc>
        <w:tc>
          <w:tcPr>
            <w:tcW w:w="2788" w:type="dxa"/>
          </w:tcPr>
          <w:p w14:paraId="02F921D7" w14:textId="77777777" w:rsidR="00AD0C00" w:rsidRDefault="00AD0C00"/>
        </w:tc>
        <w:tc>
          <w:tcPr>
            <w:tcW w:w="1156" w:type="dxa"/>
          </w:tcPr>
          <w:p w14:paraId="2A93F120" w14:textId="77777777" w:rsidR="00AD0C00" w:rsidRDefault="00AD0C00"/>
        </w:tc>
      </w:tr>
      <w:tr w:rsidR="00AD0C00" w14:paraId="2C6C888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02326968" w14:textId="77777777" w:rsidR="00AD0C00" w:rsidRDefault="00AD0C00"/>
        </w:tc>
        <w:tc>
          <w:tcPr>
            <w:tcW w:w="2788" w:type="dxa"/>
          </w:tcPr>
          <w:p w14:paraId="63025DEC" w14:textId="77777777" w:rsidR="00AD0C00" w:rsidRDefault="00AD0C00"/>
        </w:tc>
        <w:tc>
          <w:tcPr>
            <w:tcW w:w="2788" w:type="dxa"/>
          </w:tcPr>
          <w:p w14:paraId="6CDA07D7" w14:textId="77777777" w:rsidR="00AD0C00" w:rsidRDefault="00AD0C00"/>
        </w:tc>
        <w:tc>
          <w:tcPr>
            <w:tcW w:w="2788" w:type="dxa"/>
          </w:tcPr>
          <w:p w14:paraId="036BC389" w14:textId="77777777" w:rsidR="00AD0C00" w:rsidRDefault="00AD0C00"/>
        </w:tc>
        <w:tc>
          <w:tcPr>
            <w:tcW w:w="2788" w:type="dxa"/>
          </w:tcPr>
          <w:p w14:paraId="58391F22" w14:textId="77777777" w:rsidR="00AD0C00" w:rsidRDefault="00AD0C00"/>
        </w:tc>
        <w:tc>
          <w:tcPr>
            <w:tcW w:w="1156" w:type="dxa"/>
          </w:tcPr>
          <w:p w14:paraId="226C3651" w14:textId="77777777" w:rsidR="00AD0C00" w:rsidRDefault="00AD0C00"/>
        </w:tc>
      </w:tr>
    </w:tbl>
    <w:p w14:paraId="5ABEB1B5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2788"/>
        <w:gridCol w:w="1666"/>
      </w:tblGrid>
      <w:tr w:rsidR="00AD0C00" w14:paraId="7091B0E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60B44099" w14:textId="77777777" w:rsidR="00AD0C00" w:rsidRDefault="00AD0C00"/>
        </w:tc>
        <w:tc>
          <w:tcPr>
            <w:tcW w:w="2788" w:type="dxa"/>
          </w:tcPr>
          <w:p w14:paraId="7E1F113C" w14:textId="77777777" w:rsidR="00AD0C00" w:rsidRDefault="00AD0C00"/>
        </w:tc>
        <w:tc>
          <w:tcPr>
            <w:tcW w:w="2788" w:type="dxa"/>
          </w:tcPr>
          <w:p w14:paraId="08E51AF8" w14:textId="77777777" w:rsidR="00AD0C00" w:rsidRDefault="00AD0C00"/>
        </w:tc>
        <w:tc>
          <w:tcPr>
            <w:tcW w:w="2788" w:type="dxa"/>
          </w:tcPr>
          <w:p w14:paraId="58484C6C" w14:textId="77777777" w:rsidR="00AD0C00" w:rsidRDefault="00AD0C00"/>
        </w:tc>
        <w:tc>
          <w:tcPr>
            <w:tcW w:w="2788" w:type="dxa"/>
          </w:tcPr>
          <w:p w14:paraId="68A8AB24" w14:textId="77777777" w:rsidR="00AD0C00" w:rsidRDefault="00AD0C00"/>
        </w:tc>
        <w:tc>
          <w:tcPr>
            <w:tcW w:w="1666" w:type="dxa"/>
          </w:tcPr>
          <w:p w14:paraId="29BA711A" w14:textId="77777777" w:rsidR="00AD0C00" w:rsidRDefault="00AD0C00"/>
        </w:tc>
      </w:tr>
      <w:tr w:rsidR="00AD0C00" w14:paraId="2C7D2C5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203DAD66" w14:textId="77777777" w:rsidR="00AD0C00" w:rsidRDefault="00AD0C00"/>
        </w:tc>
        <w:tc>
          <w:tcPr>
            <w:tcW w:w="2788" w:type="dxa"/>
          </w:tcPr>
          <w:p w14:paraId="7931DD2C" w14:textId="77777777" w:rsidR="00AD0C00" w:rsidRDefault="00AD0C00"/>
        </w:tc>
        <w:tc>
          <w:tcPr>
            <w:tcW w:w="2788" w:type="dxa"/>
          </w:tcPr>
          <w:p w14:paraId="08FEC6E4" w14:textId="77777777" w:rsidR="00AD0C00" w:rsidRDefault="00AD0C00"/>
        </w:tc>
        <w:tc>
          <w:tcPr>
            <w:tcW w:w="2788" w:type="dxa"/>
          </w:tcPr>
          <w:p w14:paraId="3120CD81" w14:textId="77777777" w:rsidR="00AD0C00" w:rsidRDefault="00AD0C00"/>
        </w:tc>
        <w:tc>
          <w:tcPr>
            <w:tcW w:w="2788" w:type="dxa"/>
          </w:tcPr>
          <w:p w14:paraId="52789BF0" w14:textId="77777777" w:rsidR="00AD0C00" w:rsidRDefault="00AD0C00"/>
        </w:tc>
        <w:tc>
          <w:tcPr>
            <w:tcW w:w="1666" w:type="dxa"/>
          </w:tcPr>
          <w:p w14:paraId="78032A5D" w14:textId="77777777" w:rsidR="00AD0C00" w:rsidRDefault="00AD0C00"/>
        </w:tc>
      </w:tr>
      <w:tr w:rsidR="00AD0C00" w14:paraId="288AB11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591BF248" w14:textId="77777777" w:rsidR="00AD0C00" w:rsidRDefault="00AD0C00"/>
        </w:tc>
        <w:tc>
          <w:tcPr>
            <w:tcW w:w="2788" w:type="dxa"/>
          </w:tcPr>
          <w:p w14:paraId="202A8FB9" w14:textId="77777777" w:rsidR="00AD0C00" w:rsidRDefault="00AD0C00"/>
        </w:tc>
        <w:tc>
          <w:tcPr>
            <w:tcW w:w="2788" w:type="dxa"/>
          </w:tcPr>
          <w:p w14:paraId="1BD85E56" w14:textId="77777777" w:rsidR="00AD0C00" w:rsidRDefault="00AD0C00"/>
        </w:tc>
        <w:tc>
          <w:tcPr>
            <w:tcW w:w="2788" w:type="dxa"/>
          </w:tcPr>
          <w:p w14:paraId="56A7D093" w14:textId="77777777" w:rsidR="00AD0C00" w:rsidRDefault="00AD0C00"/>
        </w:tc>
        <w:tc>
          <w:tcPr>
            <w:tcW w:w="2788" w:type="dxa"/>
          </w:tcPr>
          <w:p w14:paraId="7EF96E3E" w14:textId="77777777" w:rsidR="00AD0C00" w:rsidRDefault="00AD0C00"/>
        </w:tc>
        <w:tc>
          <w:tcPr>
            <w:tcW w:w="1666" w:type="dxa"/>
          </w:tcPr>
          <w:p w14:paraId="42072E5E" w14:textId="77777777" w:rsidR="00AD0C00" w:rsidRDefault="00AD0C00"/>
        </w:tc>
      </w:tr>
    </w:tbl>
    <w:p w14:paraId="6BB81970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028"/>
      </w:tblGrid>
      <w:tr w:rsidR="00F73016" w14:paraId="1F5ABD86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5028" w:type="dxa"/>
            <w:shd w:val="clear" w:color="auto" w:fill="FFFFFF"/>
          </w:tcPr>
          <w:p w14:paraId="10B4E157" w14:textId="77777777" w:rsidR="00AD0C00" w:rsidRDefault="00000000">
            <w:pPr>
              <w:spacing w:before="5" w:after="5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Based on estimated marginal means</w:t>
            </w:r>
          </w:p>
        </w:tc>
      </w:tr>
      <w:tr w:rsidR="00F73016" w14:paraId="0C1A3D01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5028" w:type="dxa"/>
            <w:shd w:val="clear" w:color="auto" w:fill="FFFFFF"/>
          </w:tcPr>
          <w:p w14:paraId="77258FB9" w14:textId="77777777" w:rsidR="00AD0C00" w:rsidRDefault="00000000">
            <w:r>
              <w:rPr>
                <w:rFonts w:ascii="Arial" w:eastAsia="Arial" w:hAnsi="Arial" w:cs="Arial"/>
                <w:color w:val="010205"/>
              </w:rPr>
              <w:t>*. The mean difference is significant at the .05 level.</w:t>
            </w:r>
          </w:p>
        </w:tc>
      </w:tr>
      <w:tr w:rsidR="00F73016" w14:paraId="05FCE213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5028" w:type="dxa"/>
            <w:shd w:val="clear" w:color="auto" w:fill="FFFFFF"/>
          </w:tcPr>
          <w:p w14:paraId="65A313B2" w14:textId="77777777" w:rsidR="00AD0C00" w:rsidRDefault="00000000">
            <w:r>
              <w:rPr>
                <w:rFonts w:ascii="Arial" w:eastAsia="Arial" w:hAnsi="Arial" w:cs="Arial"/>
                <w:color w:val="010205"/>
              </w:rPr>
              <w:t>b. Adjustment for multiple comparisons: Least Significant Difference (equivalent to no adjustments).</w:t>
            </w:r>
          </w:p>
        </w:tc>
      </w:tr>
    </w:tbl>
    <w:p w14:paraId="51799D9C" w14:textId="77777777" w:rsidR="00AD0C00" w:rsidRDefault="00AD0C00"/>
    <w:p w14:paraId="41A0580B" w14:textId="77777777" w:rsidR="00AD0C00" w:rsidRDefault="00AD0C00"/>
    <w:p w14:paraId="3F5E66D4" w14:textId="77777777" w:rsidR="00AD0C00" w:rsidRDefault="00AD0C00"/>
    <w:p w14:paraId="239B9BC6" w14:textId="77777777" w:rsidR="00AD0C00" w:rsidRDefault="00AD0C00"/>
    <w:p w14:paraId="23B3BCB8" w14:textId="77777777" w:rsidR="00AD0C00" w:rsidRDefault="00AD0C00"/>
    <w:p w14:paraId="415BA4C1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88"/>
        <w:gridCol w:w="2159"/>
        <w:gridCol w:w="2159"/>
        <w:gridCol w:w="1156"/>
        <w:gridCol w:w="1156"/>
        <w:gridCol w:w="1581"/>
        <w:gridCol w:w="1156"/>
      </w:tblGrid>
      <w:tr w:rsidR="00F73016" w14:paraId="50E4E689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2155" w:type="dxa"/>
            <w:gridSpan w:val="7"/>
            <w:shd w:val="clear" w:color="auto" w:fill="FFFFFF"/>
            <w:vAlign w:val="center"/>
          </w:tcPr>
          <w:p w14:paraId="73CC45A5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Multivariate Tests</w:t>
            </w:r>
          </w:p>
        </w:tc>
      </w:tr>
      <w:tr w:rsidR="00F73016" w14:paraId="601705C0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2788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786CF6CC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 xml:space="preserve">1=SN; 2=VTA; </w:t>
            </w:r>
            <w:r>
              <w:rPr>
                <w:rFonts w:ascii="Arial" w:eastAsia="Arial" w:hAnsi="Arial" w:cs="Arial"/>
                <w:color w:val="264A60"/>
              </w:rPr>
              <w:lastRenderedPageBreak/>
              <w:t>3=CP]</w:t>
            </w:r>
          </w:p>
        </w:tc>
        <w:tc>
          <w:tcPr>
            <w:tcW w:w="4318" w:type="dxa"/>
            <w:gridSpan w:val="2"/>
            <w:tcBorders>
              <w:top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0744F8EF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lastRenderedPageBreak/>
              <w:t xml:space="preserve">LOCATION (1=rostral; 2=mid; </w:t>
            </w:r>
            <w:r>
              <w:rPr>
                <w:rFonts w:ascii="Arial" w:eastAsia="Arial" w:hAnsi="Arial" w:cs="Arial"/>
                <w:color w:val="264A60"/>
              </w:rPr>
              <w:lastRenderedPageBreak/>
              <w:t>3=caudal)</w:t>
            </w:r>
          </w:p>
        </w:tc>
        <w:tc>
          <w:tcPr>
            <w:tcW w:w="1156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55B79CDA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lastRenderedPageBreak/>
              <w:t>Value</w:t>
            </w:r>
          </w:p>
        </w:tc>
        <w:tc>
          <w:tcPr>
            <w:tcW w:w="1156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0009486B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F</w:t>
            </w:r>
          </w:p>
        </w:tc>
        <w:tc>
          <w:tcPr>
            <w:tcW w:w="1581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7F2BCF97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 xml:space="preserve">Hypothesis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df</w:t>
            </w:r>
            <w:proofErr w:type="spellEnd"/>
          </w:p>
        </w:tc>
        <w:tc>
          <w:tcPr>
            <w:tcW w:w="1156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4EC7BFD4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 xml:space="preserve">Error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df</w:t>
            </w:r>
            <w:proofErr w:type="spellEnd"/>
          </w:p>
        </w:tc>
      </w:tr>
      <w:tr w:rsidR="00AD0C00" w14:paraId="2B7BA78D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E44798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3F6332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714A78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E6A8E8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.590</w:t>
            </w:r>
          </w:p>
        </w:tc>
        <w:tc>
          <w:tcPr>
            <w:tcW w:w="115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8EB81C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44.629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DDE7ED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BB5E0B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271377B4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1D78D7C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55BAFE8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978134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E89376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.410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11F60B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44.629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BCEB89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48BED1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1CA35103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0E400E5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6031620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F74A7A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950D6A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1.440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D47EA3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44.629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AEFF04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1E1C08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0E987A62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0679763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1278CC0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54F8F2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8335FC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1.440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5EE06E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44.629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78B627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94D894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2A5335E5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A9BB24F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21436B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C842FA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623CD7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.627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68F0F6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52.061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94D9CF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18C317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43DDD348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5474F8F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BC3F1B9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71D18B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2498AB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.373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A5B090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52.061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17587F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4EDDA5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3FA4A902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FFF5A48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2374FEC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F0213C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DBDD40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1.679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67BA10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52.061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FDD61E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B00FAD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2135CEA6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AF47876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FBE0C52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8EBB49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57C59E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1.679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E90CFB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52.061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47DD4E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A5CB26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340DC0FA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84581FC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D98658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A7CDD9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34DBE0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.620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87EDF2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50.665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6442DF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0A34EA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7F616497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EB0FBE8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6BCB8E4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10DD2D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A5ECEB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.380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22DDE7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50.665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4BC23E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0B94A3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3D02F78E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65CE6AC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50A2B07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2217D8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9D8FFD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1.634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4DC324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50.665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E82813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FA44BF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782C3635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5DFDE99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86B6F84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CA2164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13DC79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1.634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A1F847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50.665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629862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20C2D2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483ADF6F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3288CA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5A9F21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3BA028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1FFAD2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.656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8A3000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59.200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045936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83444A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52439703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59A8F93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582C39B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496FCE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F7123D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.344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27843C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59.200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ACDC36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2CDF52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713EFD5D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6053BDD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1D644BC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417A3A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9EE492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1.910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57A722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59.200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57A398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CFDD77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5EAF2A89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88AC788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F1571DE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4BE13B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B07F51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1.910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B51DBA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59.200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E656CC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40A6AC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55AB18F7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0FFA63C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A9904D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B5AA88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000503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.599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711E33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46.305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4456B6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636F6E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1ECA1416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FE9B125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33DA41E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ECDFE4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FA0821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.401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BAAC0A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46.305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0AED2B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DD77C5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4699F68E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9715AD8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CB6FBEB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2EB2BF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3030C3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1.494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6F826C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46.305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8F515E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D56662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559DB280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B948040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B08E8D9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FD99F4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ABF52F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1.494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8DE72C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46.305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8E4D8E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E614B9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54F690C7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DD5BFC1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C2A0E2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46CD89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EBEC39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.524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7627FC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34.085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8CCBBC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14D7E6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7CFE2266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21D02F4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E070A40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F21419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9DF3AB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.476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3DC631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34.085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8D300D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1D3FF8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60170B0B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C7A8CC7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4779385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A633E5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C5C68F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1.100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033131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34.085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270008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DD1AE4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15BFFB2D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F0F8281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10E8314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4C7659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0921F9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1.100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0D2986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34.085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A2CA7B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E2BEA1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260718B4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0113B52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C188D4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4F0B1E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0E62A3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.601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8EE290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46.707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3A9532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1E7D5F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45F4FE11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94B73EC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EAB3053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869C94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D5B7C9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.399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9C67CF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46.707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EB636E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F65F85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2E9A820C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2C3B18F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87F9D8F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2CC2BE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DBDE6B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1.507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9479B4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46.707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B1C7BC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EC5A01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4D60B950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87BC020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E868D8D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AF132D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2391D8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1.507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42F9F3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46.707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1FABCA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B24C9D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4373FBF9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2B21B7D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5D553B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3F8798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E5A194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.581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188F40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42.995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E06FA6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CC101E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3179A73C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3966AAE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C876C47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251BC2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4AD092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.419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D43F75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42.995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37529A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0CC1CC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1E7C1E67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3117C92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0E4AEDC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01530D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8003E9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1.387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C6EECF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42.995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684C69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EC2B3E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5211CC93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AA71077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62F5DCE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22E60A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83DF48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1.387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BDBACE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42.995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585C28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785C63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5B9AA3BC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FE1FDC5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6BD1244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16A0DC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C9FCF3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.612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9DDE3E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48.910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07CC3E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D74242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60F87EE4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6884168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4421204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5B9F82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A70A0D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.388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DD7414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48.910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5F1281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F9B397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08DC3F5F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828E9EA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4A27DDE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8C3688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B8E6D7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1.578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20B622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48.910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9C2254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81DC35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  <w:tr w:rsidR="00AD0C00" w14:paraId="58EDA377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477D3AA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3FFE46C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0AEAB78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698FD45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1.578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4DD2EC9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48.910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2FCA6F6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041FF45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62.000</w:t>
            </w:r>
          </w:p>
        </w:tc>
      </w:tr>
    </w:tbl>
    <w:p w14:paraId="2FA501B8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88"/>
        <w:gridCol w:w="2159"/>
        <w:gridCol w:w="2159"/>
        <w:gridCol w:w="1156"/>
        <w:gridCol w:w="1156"/>
        <w:gridCol w:w="1581"/>
        <w:gridCol w:w="1156"/>
      </w:tblGrid>
      <w:tr w:rsidR="00F73016" w14:paraId="5F9F7C04" w14:textId="77777777" w:rsidTr="00F73016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8262" w:type="dxa"/>
            <w:gridSpan w:val="4"/>
            <w:shd w:val="clear" w:color="auto" w:fill="FFFFFF"/>
            <w:vAlign w:val="center"/>
          </w:tcPr>
          <w:p w14:paraId="683FC27D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Multivariate Tests</w:t>
            </w:r>
          </w:p>
        </w:tc>
      </w:tr>
      <w:tr w:rsidR="00F73016" w14:paraId="6270C9A3" w14:textId="77777777" w:rsidTr="00F73016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046582E5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4318" w:type="dxa"/>
            <w:gridSpan w:val="2"/>
            <w:tcBorders>
              <w:top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455B2BB6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LOCATION (1=rostral; 2=mid; 3=caudal)</w:t>
            </w:r>
          </w:p>
        </w:tc>
        <w:tc>
          <w:tcPr>
            <w:tcW w:w="1156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44BB59CC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Sig.</w:t>
            </w:r>
          </w:p>
        </w:tc>
      </w:tr>
      <w:tr w:rsidR="00AD0C00" w14:paraId="73F15B1D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BF46CF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B046DF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3FC2FD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CC530E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4FE1BC6B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D4161E5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055597F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55725A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B4CE45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0D2B7B6B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2063FCC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4CA304D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BABE6D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CC3C36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76F34FEF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82A722A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F6A9B3C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7D22EC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55A5EC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0BD9007E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F4E7AE2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0CD221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8A0CAA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B8B58C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331314D1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EF49879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88A245D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6A1C56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71F9E9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23D48D5F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E125E3A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1B5E224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9B1375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EA53AF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339F37A7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C40356D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64E6E1D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9E32E5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B76B23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770116D4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E26D56F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2D7066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E1C5ED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170949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42E5B7DD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FD5C922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79222F3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C53990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E223F5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5AE2D143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1CB7467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53D4218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A1D992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C88E5B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3BC04EF5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A82E15D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A0C8773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DB5185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774ED4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1B204ED4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BA1D86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AF6F71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F726F9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42F06B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29D20443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17CDA08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DC53587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1A366F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4B1F35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1BE1B992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8FA5122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6077A8A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7F4DD4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7D9717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647B9E85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D98CE63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A327638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CEE1C6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5C4A85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7A86B1D3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57D50FF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3992A1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5EFA98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646F08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4EABB432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C60E7BC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CA6E958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A52AAD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070B3B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2AEB9877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C2CC2E6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C3DB823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6CDF49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62D824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005F34E8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B44C953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8EC428F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AC20D6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1896E7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0E2F2ABD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F7D56CF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6783BA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D9693C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4B0D02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3EBC4C43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28746B6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AB09AD8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4312B6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D5C086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527228BB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8C67A2F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14A40BA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8A20FB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C429C4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1948F8B0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0917F28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8C7C040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227433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74ABD3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6E059C50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1F79436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A1B29C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F1F421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D38258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61CA3723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84AA045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1F376F9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427E44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96C7B7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155467A1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5B2138E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BA50042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407BD5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7F88D5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77E90861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218578A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AE330FB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8DB03F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53330E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5E6B579F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1F35CFC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043112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7F6DF3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4DD073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7E478EA8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70D4BE6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42587EE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EDC72F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A33BF8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1F33FD46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A38C376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EAF463C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526206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2B5B02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4108BCE7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8881AE2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87C0947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97C8C9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A2B0FC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4D161D23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743B693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4BBFD1E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8E4AD7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7DE7AB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3C2986BB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468A812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E04AB02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42137D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968950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4BAFB31C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0228A7A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8273C4A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440D82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6B0E78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3B65F970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E771D6D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2AB0B9C9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58D4300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5F437ED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22A30340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</w:tcPr>
          <w:p w14:paraId="521F16C7" w14:textId="77777777" w:rsidR="00AD0C00" w:rsidRDefault="00AD0C00"/>
        </w:tc>
        <w:tc>
          <w:tcPr>
            <w:tcW w:w="2159" w:type="dxa"/>
          </w:tcPr>
          <w:p w14:paraId="0DB9A903" w14:textId="77777777" w:rsidR="00AD0C00" w:rsidRDefault="00AD0C00"/>
        </w:tc>
        <w:tc>
          <w:tcPr>
            <w:tcW w:w="2159" w:type="dxa"/>
          </w:tcPr>
          <w:p w14:paraId="26958DF7" w14:textId="77777777" w:rsidR="00AD0C00" w:rsidRDefault="00AD0C00"/>
        </w:tc>
        <w:tc>
          <w:tcPr>
            <w:tcW w:w="1156" w:type="dxa"/>
          </w:tcPr>
          <w:p w14:paraId="52740735" w14:textId="77777777" w:rsidR="00AD0C00" w:rsidRDefault="00AD0C00"/>
        </w:tc>
        <w:tc>
          <w:tcPr>
            <w:tcW w:w="1156" w:type="dxa"/>
          </w:tcPr>
          <w:p w14:paraId="48456B39" w14:textId="77777777" w:rsidR="00AD0C00" w:rsidRDefault="00AD0C00"/>
        </w:tc>
        <w:tc>
          <w:tcPr>
            <w:tcW w:w="1581" w:type="dxa"/>
          </w:tcPr>
          <w:p w14:paraId="2A2F43EC" w14:textId="77777777" w:rsidR="00AD0C00" w:rsidRDefault="00AD0C00"/>
        </w:tc>
        <w:tc>
          <w:tcPr>
            <w:tcW w:w="1156" w:type="dxa"/>
          </w:tcPr>
          <w:p w14:paraId="724D82E2" w14:textId="77777777" w:rsidR="00AD0C00" w:rsidRDefault="00AD0C00"/>
        </w:tc>
      </w:tr>
      <w:tr w:rsidR="00AD0C00" w14:paraId="1063FA23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</w:tcPr>
          <w:p w14:paraId="62C07E7F" w14:textId="77777777" w:rsidR="00AD0C00" w:rsidRDefault="00AD0C00"/>
        </w:tc>
        <w:tc>
          <w:tcPr>
            <w:tcW w:w="2159" w:type="dxa"/>
          </w:tcPr>
          <w:p w14:paraId="0DC1BC96" w14:textId="77777777" w:rsidR="00AD0C00" w:rsidRDefault="00AD0C00"/>
        </w:tc>
        <w:tc>
          <w:tcPr>
            <w:tcW w:w="2159" w:type="dxa"/>
          </w:tcPr>
          <w:p w14:paraId="5C6C6FED" w14:textId="77777777" w:rsidR="00AD0C00" w:rsidRDefault="00AD0C00"/>
        </w:tc>
        <w:tc>
          <w:tcPr>
            <w:tcW w:w="1156" w:type="dxa"/>
          </w:tcPr>
          <w:p w14:paraId="470EC218" w14:textId="77777777" w:rsidR="00AD0C00" w:rsidRDefault="00AD0C00"/>
        </w:tc>
        <w:tc>
          <w:tcPr>
            <w:tcW w:w="1156" w:type="dxa"/>
          </w:tcPr>
          <w:p w14:paraId="1C38FB3F" w14:textId="77777777" w:rsidR="00AD0C00" w:rsidRDefault="00AD0C00"/>
        </w:tc>
        <w:tc>
          <w:tcPr>
            <w:tcW w:w="1581" w:type="dxa"/>
          </w:tcPr>
          <w:p w14:paraId="510B6246" w14:textId="77777777" w:rsidR="00AD0C00" w:rsidRDefault="00AD0C00"/>
        </w:tc>
        <w:tc>
          <w:tcPr>
            <w:tcW w:w="1156" w:type="dxa"/>
          </w:tcPr>
          <w:p w14:paraId="3CC5EEB9" w14:textId="77777777" w:rsidR="00AD0C00" w:rsidRDefault="00AD0C00"/>
        </w:tc>
      </w:tr>
    </w:tbl>
    <w:p w14:paraId="667FDCC4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62"/>
      </w:tblGrid>
      <w:tr w:rsidR="00F73016" w14:paraId="230C4BAF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8262" w:type="dxa"/>
            <w:shd w:val="clear" w:color="auto" w:fill="FFFFFF"/>
          </w:tcPr>
          <w:p w14:paraId="5245330E" w14:textId="77777777" w:rsidR="00AD0C00" w:rsidRDefault="00000000">
            <w:pPr>
              <w:spacing w:before="5" w:after="5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Each F tests the multivariate simple effects of GENOTYPE [1 = WT; 2= A53T] within each level combination of the other effects shown. These tests are based on the linearly independent pairwise comparisons among the estimated marginal means.</w:t>
            </w:r>
          </w:p>
        </w:tc>
      </w:tr>
      <w:tr w:rsidR="00F73016" w14:paraId="7968FEAF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8262" w:type="dxa"/>
            <w:shd w:val="clear" w:color="auto" w:fill="FFFFFF"/>
          </w:tcPr>
          <w:p w14:paraId="29C033D8" w14:textId="77777777" w:rsidR="00AD0C00" w:rsidRDefault="00000000">
            <w:r>
              <w:rPr>
                <w:rFonts w:ascii="Arial" w:eastAsia="Arial" w:hAnsi="Arial" w:cs="Arial"/>
                <w:color w:val="010205"/>
              </w:rPr>
              <w:t>a. Exact statistic</w:t>
            </w:r>
          </w:p>
        </w:tc>
      </w:tr>
    </w:tbl>
    <w:p w14:paraId="4BFF774F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159"/>
        <w:gridCol w:w="2159"/>
        <w:gridCol w:w="1666"/>
        <w:gridCol w:w="1156"/>
      </w:tblGrid>
      <w:tr w:rsidR="00F73016" w14:paraId="05123DBB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2138" w:type="dxa"/>
            <w:gridSpan w:val="6"/>
            <w:shd w:val="clear" w:color="auto" w:fill="FFFFFF"/>
            <w:vAlign w:val="center"/>
          </w:tcPr>
          <w:p w14:paraId="2290F5BB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Univariate Tests</w:t>
            </w:r>
          </w:p>
        </w:tc>
      </w:tr>
      <w:tr w:rsidR="00F73016" w14:paraId="282CB767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2210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27D6F345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tcBorders>
              <w:top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7C3F6AB7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4318" w:type="dxa"/>
            <w:gridSpan w:val="2"/>
            <w:tcBorders>
              <w:top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27EDE7B7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LOCATION (1=rostral; 2=mid; 3=caudal)</w:t>
            </w:r>
          </w:p>
        </w:tc>
        <w:tc>
          <w:tcPr>
            <w:tcW w:w="1666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48DE6F30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Sum of Squares</w:t>
            </w:r>
          </w:p>
        </w:tc>
        <w:tc>
          <w:tcPr>
            <w:tcW w:w="1156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185C4E18" w14:textId="77777777" w:rsidR="00AD0C00" w:rsidRDefault="00000000">
            <w:pPr>
              <w:spacing w:before="10" w:after="10"/>
              <w:ind w:left="30" w:right="40"/>
              <w:jc w:val="center"/>
            </w:pPr>
            <w:proofErr w:type="spellStart"/>
            <w:r>
              <w:rPr>
                <w:rFonts w:ascii="Arial" w:eastAsia="Arial" w:hAnsi="Arial" w:cs="Arial"/>
                <w:color w:val="264A60"/>
              </w:rPr>
              <w:t>df</w:t>
            </w:r>
            <w:proofErr w:type="spellEnd"/>
          </w:p>
        </w:tc>
      </w:tr>
      <w:tr w:rsidR="00AD0C00" w14:paraId="00FB12C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684A53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9C3DF3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A561FF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514ECF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ED2CBD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66893.889</w:t>
            </w:r>
          </w:p>
        </w:tc>
        <w:tc>
          <w:tcPr>
            <w:tcW w:w="115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7E1EAD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</w:tr>
      <w:tr w:rsidR="00AD0C00" w14:paraId="69D666F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B0AFEA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FD841A2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65AB78D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1404B9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AA03ED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255930.635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096876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76EAC4E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1381F8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11ED1DE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665F83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0F0CD5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1018D1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90182.450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38F98E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</w:tr>
      <w:tr w:rsidR="00AD0C00" w14:paraId="0744138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79138C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93BCFD6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6A0F84B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8622DE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98732B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255930.635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2B2250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21B8D81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9ADF78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1FE3D46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18149F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7FEA68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F46685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91215.022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B1CFA3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</w:tr>
      <w:tr w:rsidR="00AD0C00" w14:paraId="4F47417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B46D3C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73768EF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3C18B64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30D4AD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FFC762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255930.635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34D15B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41CD0FA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BA70AE1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25950B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77AB42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95D378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828BC5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44840.450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DCF391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</w:tr>
      <w:tr w:rsidR="00AD0C00" w14:paraId="2821635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2DD4DD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F00B781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98CADE6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4F828D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F42D91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255930.635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28EB77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4E71FFE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3EBE36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B7FE37A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44678D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E97A34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A60CC3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30863.606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E863A2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</w:tr>
      <w:tr w:rsidR="00AD0C00" w14:paraId="7DAE952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6720B1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01F6B15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05BF1A7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252522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B26B51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255930.635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6FE87D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7E2B39B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D9BF22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2A569A8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ED3214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4B18DE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A9E4F6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46980.356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658225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</w:tr>
      <w:tr w:rsidR="00AD0C00" w14:paraId="3AEF00C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B527CA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684AB53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AAD396A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2805C1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158D9B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255930.635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8A5C7C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1B0C345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DFCBA8F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38E06F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AAE3E3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995DA4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4E40A9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26456.750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B774E8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</w:tr>
      <w:tr w:rsidR="00AD0C00" w14:paraId="155CEFE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E408FE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DDE31EA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02DCE66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8540A9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B269C5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255930.635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348A7E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3D46097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96D2FB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CCD51EE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BCD035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306A97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1A08AF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32980.735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7009AF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</w:tr>
      <w:tr w:rsidR="00AD0C00" w14:paraId="2E31C11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2E6ED3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0284A2D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4B27458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D261F3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A87A91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255930.635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16EAEB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652B65F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5C9F0B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F256AE2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982535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7C4188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8EDF0C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18673.688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B3AADD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</w:tr>
      <w:tr w:rsidR="00AD0C00" w14:paraId="7D5E06B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CF2DD2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C1A7AF5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EEBCA6B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6C1344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D00481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255930.635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EDB47C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577D2FA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1B33AD3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889B73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647238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229FA3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F7198A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2615.103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3F9213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</w:tr>
      <w:tr w:rsidR="00AD0C00" w14:paraId="38B1A15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89AC5C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4A16902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F466126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A09A61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F360F3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3666.984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7F337D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219BEDA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187AB4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CC365E4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F28A92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5EE286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C905B6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2831.401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90F0E1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</w:tr>
      <w:tr w:rsidR="00AD0C00" w14:paraId="161BF8D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5FA12E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5B55C27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99D0B6C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8CC247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AA0018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3666.984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768AF5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4D4F28B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A25640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77C7023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BE6BCA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DDFB5D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A4F15C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2695.447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702464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</w:tr>
      <w:tr w:rsidR="00AD0C00" w14:paraId="4608040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0D92E1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6CB45F5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F47BB05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DDE81B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C2212B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3666.984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23568F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34FFE43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C8F3A8A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DC58A3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E55124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0AB695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AF4FAF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4386.710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34C665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</w:tr>
      <w:tr w:rsidR="00AD0C00" w14:paraId="58C6785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7E2D11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37B7722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29613CB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2820E5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26BFC6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3666.984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3BF30F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3A74C9C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10418D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53A8A5D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1DACE7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22FFD1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60DC60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3534.599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972F6D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</w:tr>
      <w:tr w:rsidR="00AD0C00" w14:paraId="62780D7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D6DED8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D3E0EC9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0CA1E73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4FEC4C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CCF8CB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3666.984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157056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22924F3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2A9C3D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5CB8DCA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D0B411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3CC1C5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868166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2074.888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C30AE0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</w:tr>
      <w:tr w:rsidR="00AD0C00" w14:paraId="008257D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1F5BBD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B33C5D4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C391B9F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5E5992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431205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3666.984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BB2AC2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6DB0066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3718604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552EFAE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65D59A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64483D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D83208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3686.408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A83CF2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</w:tr>
      <w:tr w:rsidR="00AD0C00" w14:paraId="036F499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4F19BF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3F84B30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76933B9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9F21E6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884C88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3666.984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90DD9F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7C6B881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F6731E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4F20AB1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490DC6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46331E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C7F563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3175.981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C1C801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</w:tr>
      <w:tr w:rsidR="00AD0C00" w14:paraId="0D14FC7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451A77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B933011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8A7C4DC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737E6B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69BD10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3666.984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2AFCB3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0860A40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9262D2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89E4B44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7BBA485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4762D3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4B24BE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4118.647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716FFD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</w:tr>
      <w:tr w:rsidR="00AD0C00" w14:paraId="18B5C0E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E82909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1F1D315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53BD1ED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42F1505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3EA3A18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3666.984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26795B7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</w:tbl>
    <w:p w14:paraId="0FB59F35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159"/>
        <w:gridCol w:w="2159"/>
        <w:gridCol w:w="1513"/>
        <w:gridCol w:w="1156"/>
      </w:tblGrid>
      <w:tr w:rsidR="00F73016" w14:paraId="596C56E1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1985" w:type="dxa"/>
            <w:gridSpan w:val="6"/>
            <w:shd w:val="clear" w:color="auto" w:fill="FFFFFF"/>
            <w:vAlign w:val="center"/>
          </w:tcPr>
          <w:p w14:paraId="45A96675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Univariate Tests</w:t>
            </w:r>
          </w:p>
        </w:tc>
      </w:tr>
      <w:tr w:rsidR="00F73016" w14:paraId="7787C236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2210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2C4DE90E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tcBorders>
              <w:top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43F28677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4318" w:type="dxa"/>
            <w:gridSpan w:val="2"/>
            <w:tcBorders>
              <w:top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4A1D6EE7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LOCATION (1=rostral; 2=mid; 3=caudal)</w:t>
            </w:r>
          </w:p>
        </w:tc>
        <w:tc>
          <w:tcPr>
            <w:tcW w:w="1513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047D5BFD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Mean Square</w:t>
            </w:r>
          </w:p>
        </w:tc>
        <w:tc>
          <w:tcPr>
            <w:tcW w:w="1156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583EAD35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F</w:t>
            </w:r>
          </w:p>
        </w:tc>
      </w:tr>
      <w:tr w:rsidR="00AD0C00" w14:paraId="4651A21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E328A6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3F463C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1A4219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0A920A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3558F9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66893.889</w:t>
            </w:r>
          </w:p>
        </w:tc>
        <w:tc>
          <w:tcPr>
            <w:tcW w:w="115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4734CA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16.467</w:t>
            </w:r>
          </w:p>
        </w:tc>
      </w:tr>
      <w:tr w:rsidR="00AD0C00" w14:paraId="51DF0AC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4C39E3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F98E891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81EB494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D026A8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0BEACC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4062.391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DF7AE1A" w14:textId="77777777" w:rsidR="00AD0C00" w:rsidRDefault="00AD0C00"/>
        </w:tc>
      </w:tr>
      <w:tr w:rsidR="00AD0C00" w14:paraId="5E69DF5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4ADBE3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8677E8D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56ECC2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69AC15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9F82A4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90182.450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079DEE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22.199</w:t>
            </w:r>
          </w:p>
        </w:tc>
      </w:tr>
      <w:tr w:rsidR="00AD0C00" w14:paraId="6715EA4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EAB1EF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5D00522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861B88D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7F1D2D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3323EE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4062.391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9A2D6C4" w14:textId="77777777" w:rsidR="00AD0C00" w:rsidRDefault="00AD0C00"/>
        </w:tc>
      </w:tr>
      <w:tr w:rsidR="00AD0C00" w14:paraId="74576B4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ECA88A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AE95219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3FF645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7B966F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EAF502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91215.022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6A35DE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22.454</w:t>
            </w:r>
          </w:p>
        </w:tc>
      </w:tr>
      <w:tr w:rsidR="00AD0C00" w14:paraId="5D6D7C1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8BB20F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DED6B8B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84380F9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0B7A34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FFEC36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4062.391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B9C7CD3" w14:textId="77777777" w:rsidR="00AD0C00" w:rsidRDefault="00AD0C00"/>
        </w:tc>
      </w:tr>
      <w:tr w:rsidR="00AD0C00" w14:paraId="65F3465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C3EB5EE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CD6460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34A2B5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F6DF23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7F2E02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44840.450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B8D474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11.038</w:t>
            </w:r>
          </w:p>
        </w:tc>
      </w:tr>
      <w:tr w:rsidR="00AD0C00" w14:paraId="2C559EA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0DEDE4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10360F4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9AB4BD4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B88E00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D07487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4062.391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B746BBB" w14:textId="77777777" w:rsidR="00AD0C00" w:rsidRDefault="00AD0C00"/>
        </w:tc>
      </w:tr>
      <w:tr w:rsidR="00AD0C00" w14:paraId="42933CB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BB35B1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ABA113D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F343E7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24DCF0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E0CDB7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30863.606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E4B875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7.597</w:t>
            </w:r>
          </w:p>
        </w:tc>
      </w:tr>
      <w:tr w:rsidR="00AD0C00" w14:paraId="7469AD2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58D0FD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FA5C9BB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638D2DE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CFE508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3637E7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4062.391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AF78302" w14:textId="77777777" w:rsidR="00AD0C00" w:rsidRDefault="00AD0C00"/>
        </w:tc>
      </w:tr>
      <w:tr w:rsidR="00AD0C00" w14:paraId="09E037F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524B1A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BC0DABE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0947AE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B3B952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7D6040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46980.356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864B0D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11.565</w:t>
            </w:r>
          </w:p>
        </w:tc>
      </w:tr>
      <w:tr w:rsidR="00AD0C00" w14:paraId="5D8AC31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9CECF3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DF194A8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7E0B2BF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236085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DEA482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4062.391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FDF88AB" w14:textId="77777777" w:rsidR="00AD0C00" w:rsidRDefault="00AD0C00"/>
        </w:tc>
      </w:tr>
      <w:tr w:rsidR="00AD0C00" w14:paraId="75DB141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F6B2153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BEA2A1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15CC1D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E86268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B80204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26456.750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D63B9C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6.513</w:t>
            </w:r>
          </w:p>
        </w:tc>
      </w:tr>
      <w:tr w:rsidR="00AD0C00" w14:paraId="1BAA251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09E4F2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44F902B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B5A84FA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AAC765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544A37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4062.391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54037D1" w14:textId="77777777" w:rsidR="00AD0C00" w:rsidRDefault="00AD0C00"/>
        </w:tc>
      </w:tr>
      <w:tr w:rsidR="00AD0C00" w14:paraId="7A1B9B9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95EC1B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33A972B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9C638F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4844EB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2CDC84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32980.735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B8861C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8.119</w:t>
            </w:r>
          </w:p>
        </w:tc>
      </w:tr>
      <w:tr w:rsidR="00AD0C00" w14:paraId="3C78589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02C74E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48C95D0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05BF745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32A007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D5F919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4062.391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66143F1" w14:textId="77777777" w:rsidR="00AD0C00" w:rsidRDefault="00AD0C00"/>
        </w:tc>
      </w:tr>
      <w:tr w:rsidR="00AD0C00" w14:paraId="0CF42C8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FEB126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82E2E85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EBB7F3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A0BD46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2DFECC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18673.688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38A553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4.597</w:t>
            </w:r>
          </w:p>
        </w:tc>
      </w:tr>
      <w:tr w:rsidR="00AD0C00" w14:paraId="1271D1B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E5CC8B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88D5C51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21B539D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D636CB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A4FDCD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4062.391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4D8F669" w14:textId="77777777" w:rsidR="00AD0C00" w:rsidRDefault="00AD0C00"/>
        </w:tc>
      </w:tr>
      <w:tr w:rsidR="00AD0C00" w14:paraId="6298433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3388375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BBF21B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E7CB2D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0E66BC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2C2750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2615.103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911954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44.928</w:t>
            </w:r>
          </w:p>
        </w:tc>
      </w:tr>
      <w:tr w:rsidR="00AD0C00" w14:paraId="15B5188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6579C4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A141175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EEEAD64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57EA0C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5EAEF2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58.206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0E469A1" w14:textId="77777777" w:rsidR="00AD0C00" w:rsidRDefault="00AD0C00"/>
        </w:tc>
      </w:tr>
      <w:tr w:rsidR="00AD0C00" w14:paraId="75E4334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F7A16F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9CF85C6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94BF5C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2211FB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BC9DD4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2831.401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A3B096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48.644</w:t>
            </w:r>
          </w:p>
        </w:tc>
      </w:tr>
      <w:tr w:rsidR="00AD0C00" w14:paraId="4C402E3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E90A8A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EA2D16E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7493CBB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FABAE9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856D7A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58.206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69D512E" w14:textId="77777777" w:rsidR="00AD0C00" w:rsidRDefault="00AD0C00"/>
        </w:tc>
      </w:tr>
      <w:tr w:rsidR="00AD0C00" w14:paraId="409EFE1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53B0D3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577BBA5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D6684A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0FBE11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9F73B4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2695.447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CA8BE7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46.309</w:t>
            </w:r>
          </w:p>
        </w:tc>
      </w:tr>
      <w:tr w:rsidR="00AD0C00" w14:paraId="15D40C4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E86C10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2A7E903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EA2C5CB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58AF54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EF1AC2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58.206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865D61E" w14:textId="77777777" w:rsidR="00AD0C00" w:rsidRDefault="00AD0C00"/>
        </w:tc>
      </w:tr>
      <w:tr w:rsidR="00AD0C00" w14:paraId="22CBFAE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2E6B471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7A5079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12078E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5CB395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063AF6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4386.710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B4BB78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75.365</w:t>
            </w:r>
          </w:p>
        </w:tc>
      </w:tr>
      <w:tr w:rsidR="00AD0C00" w14:paraId="0D7B7DD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66623F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77DF08E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58231CE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EBD8AD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884669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58.206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A60C53D" w14:textId="77777777" w:rsidR="00AD0C00" w:rsidRDefault="00AD0C00"/>
        </w:tc>
      </w:tr>
      <w:tr w:rsidR="00AD0C00" w14:paraId="712E390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597824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06E1AEA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B0B482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ADC663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4497E6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3534.599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2841BE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60.726</w:t>
            </w:r>
          </w:p>
        </w:tc>
      </w:tr>
      <w:tr w:rsidR="00AD0C00" w14:paraId="379C445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54E23B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1BD3EF4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425132D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D5D54A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0846F9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58.206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3B8E7AB" w14:textId="77777777" w:rsidR="00AD0C00" w:rsidRDefault="00AD0C00"/>
        </w:tc>
      </w:tr>
      <w:tr w:rsidR="00AD0C00" w14:paraId="7AE5790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0F79B4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60D8196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F311C3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A13CB7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47230A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2074.888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BC18A5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35.647</w:t>
            </w:r>
          </w:p>
        </w:tc>
      </w:tr>
      <w:tr w:rsidR="00AD0C00" w14:paraId="4072D55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06210A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D26FA7D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B648359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A0FC36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9C8FB1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58.206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E56BBE3" w14:textId="77777777" w:rsidR="00AD0C00" w:rsidRDefault="00AD0C00"/>
        </w:tc>
      </w:tr>
      <w:tr w:rsidR="00AD0C00" w14:paraId="188FADD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06E8D2C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7C2A976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8FFB3D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4A251E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22E251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3686.408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F512F4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63.334</w:t>
            </w:r>
          </w:p>
        </w:tc>
      </w:tr>
      <w:tr w:rsidR="00AD0C00" w14:paraId="434F38D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B0D762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2E7AE74D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C0837BC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24EFB1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B0297D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58.206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D88C736" w14:textId="77777777" w:rsidR="00AD0C00" w:rsidRDefault="00AD0C00"/>
        </w:tc>
      </w:tr>
      <w:tr w:rsidR="00AD0C00" w14:paraId="37AD917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1452C6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5C48AFC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014C82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84F5B8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7764DD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3175.981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093F86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54.564</w:t>
            </w:r>
          </w:p>
        </w:tc>
      </w:tr>
      <w:tr w:rsidR="00AD0C00" w14:paraId="278EBB5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8B13F7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2DD9B64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A9F2444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63F35D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20183F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58.206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F2FCB15" w14:textId="77777777" w:rsidR="00AD0C00" w:rsidRDefault="00AD0C00"/>
        </w:tc>
      </w:tr>
      <w:tr w:rsidR="00AD0C00" w14:paraId="48DA767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9B518B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238151B0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33278B6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F1CC12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D2B700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4118.647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6759B7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70.760</w:t>
            </w:r>
          </w:p>
        </w:tc>
      </w:tr>
      <w:tr w:rsidR="00AD0C00" w14:paraId="1279B79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0001A6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F01094E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5CEB7CD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666DF92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23FC4A8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58.206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20C3CC1A" w14:textId="77777777" w:rsidR="00AD0C00" w:rsidRDefault="00AD0C00"/>
        </w:tc>
      </w:tr>
    </w:tbl>
    <w:p w14:paraId="62860EC0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159"/>
        <w:gridCol w:w="2159"/>
        <w:gridCol w:w="1156"/>
        <w:gridCol w:w="510"/>
        <w:gridCol w:w="1156"/>
      </w:tblGrid>
      <w:tr w:rsidR="00F73016" w14:paraId="2B3B940A" w14:textId="77777777" w:rsidTr="00F73016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10472" w:type="dxa"/>
            <w:gridSpan w:val="5"/>
            <w:shd w:val="clear" w:color="auto" w:fill="FFFFFF"/>
            <w:vAlign w:val="center"/>
          </w:tcPr>
          <w:p w14:paraId="4BF0BA3C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Univariate Tests</w:t>
            </w:r>
          </w:p>
        </w:tc>
      </w:tr>
      <w:tr w:rsidR="00F73016" w14:paraId="44936EF4" w14:textId="77777777" w:rsidTr="00F73016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27AB0D84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tcBorders>
              <w:top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6832382C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4318" w:type="dxa"/>
            <w:gridSpan w:val="2"/>
            <w:tcBorders>
              <w:top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69A1EB2A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LOCATION (1=rostral; 2=mid; 3=caudal)</w:t>
            </w:r>
          </w:p>
        </w:tc>
        <w:tc>
          <w:tcPr>
            <w:tcW w:w="1156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1BAFDBE4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Sig.</w:t>
            </w:r>
          </w:p>
        </w:tc>
      </w:tr>
      <w:tr w:rsidR="00AD0C00" w14:paraId="2C569843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714582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2870EB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24C329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03D6F7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15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FEB2E2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2CAEE0B6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11C133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D18F1E6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105001D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7E2203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8FBBDD8" w14:textId="77777777" w:rsidR="00AD0C00" w:rsidRDefault="00AD0C00"/>
        </w:tc>
      </w:tr>
      <w:tr w:rsidR="00AD0C00" w14:paraId="495C37E0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BEF666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A3877C7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357D88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C1A4E3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83877E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24457016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1D8623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53DC482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DA87CEC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3CD77C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C79B5EF" w14:textId="77777777" w:rsidR="00AD0C00" w:rsidRDefault="00AD0C00"/>
        </w:tc>
      </w:tr>
      <w:tr w:rsidR="00AD0C00" w14:paraId="632EF509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6E9C2C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0E2FEE7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F59A1E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CA43D4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3CEE4D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38870E9D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B7B32C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0572A2C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AF9B0D4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8017C8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C11F8EA" w14:textId="77777777" w:rsidR="00AD0C00" w:rsidRDefault="00AD0C00"/>
        </w:tc>
      </w:tr>
      <w:tr w:rsidR="00AD0C00" w14:paraId="45C977B0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0485C33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305EF1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5B201A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8F705C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7A5FC3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.001</w:t>
            </w:r>
          </w:p>
        </w:tc>
      </w:tr>
      <w:tr w:rsidR="00AD0C00" w14:paraId="16FAA3C9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D016D2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AC49529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29AF747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E0D06C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4CAE688" w14:textId="77777777" w:rsidR="00AD0C00" w:rsidRDefault="00AD0C00"/>
        </w:tc>
      </w:tr>
      <w:tr w:rsidR="00AD0C00" w14:paraId="0B07922C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86A083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6CA4103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82CBC7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7464FA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F69DB1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.008</w:t>
            </w:r>
          </w:p>
        </w:tc>
      </w:tr>
      <w:tr w:rsidR="00AD0C00" w14:paraId="7B0EDD17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C7F630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E06AA21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0B9A2BB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CA4CBC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9299390" w14:textId="77777777" w:rsidR="00AD0C00" w:rsidRDefault="00AD0C00"/>
        </w:tc>
      </w:tr>
      <w:tr w:rsidR="00AD0C00" w14:paraId="0550196E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444BD2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C188BE7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4BC12D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E2C31A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079A23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.001</w:t>
            </w:r>
          </w:p>
        </w:tc>
      </w:tr>
      <w:tr w:rsidR="00AD0C00" w14:paraId="3C366AFE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CEC4C8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040C064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F21A528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8C9A76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B28EDC6" w14:textId="77777777" w:rsidR="00AD0C00" w:rsidRDefault="00AD0C00"/>
        </w:tc>
      </w:tr>
      <w:tr w:rsidR="00AD0C00" w14:paraId="2D7EEEC1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EB3769B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5D9D41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0AAC15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1C7DC8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B65050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.013</w:t>
            </w:r>
          </w:p>
        </w:tc>
      </w:tr>
      <w:tr w:rsidR="00AD0C00" w14:paraId="3D0902B4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99A3CB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D179005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BFCE65B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01E296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026D6BE" w14:textId="77777777" w:rsidR="00AD0C00" w:rsidRDefault="00AD0C00"/>
        </w:tc>
      </w:tr>
      <w:tr w:rsidR="00AD0C00" w14:paraId="6E31AA78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DB9786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F4CC60E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F57019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7E4FD7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6DC583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.006</w:t>
            </w:r>
          </w:p>
        </w:tc>
      </w:tr>
      <w:tr w:rsidR="00AD0C00" w14:paraId="7E921DB9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265B20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26BC13D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AE0FCF4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4550B8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DA85A04" w14:textId="77777777" w:rsidR="00AD0C00" w:rsidRDefault="00AD0C00"/>
        </w:tc>
      </w:tr>
      <w:tr w:rsidR="00AD0C00" w14:paraId="61D08435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68B2CF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4496CE0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FE2C97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A575F8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4F97A2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.036</w:t>
            </w:r>
          </w:p>
        </w:tc>
      </w:tr>
      <w:tr w:rsidR="00AD0C00" w14:paraId="091F54B8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76CD52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538E75E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310EA93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B03D2A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CB64FC7" w14:textId="77777777" w:rsidR="00AD0C00" w:rsidRDefault="00AD0C00"/>
        </w:tc>
      </w:tr>
      <w:tr w:rsidR="00AD0C00" w14:paraId="2BDB06FD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1201DF0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CD4D9C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CB31B1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E22B73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4DC8B5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2F5D9891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CA7E51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00C5A48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4F0351B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E32021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F86BF17" w14:textId="77777777" w:rsidR="00AD0C00" w:rsidRDefault="00AD0C00"/>
        </w:tc>
      </w:tr>
      <w:tr w:rsidR="00AD0C00" w14:paraId="14D1157C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4B2C9E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9F81A27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E101A5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ACF631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118F08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4F351053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431FBB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C930BEC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03D5884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C799C7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0754DC4" w14:textId="77777777" w:rsidR="00AD0C00" w:rsidRDefault="00AD0C00"/>
        </w:tc>
      </w:tr>
      <w:tr w:rsidR="00AD0C00" w14:paraId="0D5D8E1D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1C01BD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1F9D3B7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83BD29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A0A02A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D13D84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0AE16927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921B25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CC3C291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D0C2464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5DD09F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BD30E89" w14:textId="77777777" w:rsidR="00AD0C00" w:rsidRDefault="00AD0C00"/>
        </w:tc>
      </w:tr>
      <w:tr w:rsidR="00AD0C00" w14:paraId="04B40290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48BA64F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C77CD7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B11FA8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BC45AE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6E0AF5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6463DA36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8D3134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49635EC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19F7700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DA513C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0F50F96" w14:textId="77777777" w:rsidR="00AD0C00" w:rsidRDefault="00AD0C00"/>
        </w:tc>
      </w:tr>
      <w:tr w:rsidR="00AD0C00" w14:paraId="7F1CB677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5B738F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1110C0F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6087B5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E713F1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98DC71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3A1D3C51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B90FB0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3FA0DEF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AF568FC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3C9593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E71AD97" w14:textId="77777777" w:rsidR="00AD0C00" w:rsidRDefault="00AD0C00"/>
        </w:tc>
      </w:tr>
      <w:tr w:rsidR="00AD0C00" w14:paraId="7EE0A46F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E9FCDB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3A29FBF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0D72ED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A2BC5E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C539DF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6C4733E5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B11390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EC48673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466AE43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2381AE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D6DE717" w14:textId="77777777" w:rsidR="00AD0C00" w:rsidRDefault="00AD0C00"/>
        </w:tc>
      </w:tr>
      <w:tr w:rsidR="00AD0C00" w14:paraId="44BBB081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29ED088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21B29A1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BCE566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5D5631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6465F1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6026B465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F6F1DF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4DCF25C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B4A694B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0B6531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D9E621D" w14:textId="77777777" w:rsidR="00AD0C00" w:rsidRDefault="00AD0C00"/>
        </w:tc>
      </w:tr>
      <w:tr w:rsidR="00AD0C00" w14:paraId="699ACC31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7E379E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CC9873C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A55F89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F2E92F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8CA07D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58BD1DC3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29869E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C230D7E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7C9877F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95FDC1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D8C4198" w14:textId="77777777" w:rsidR="00AD0C00" w:rsidRDefault="00AD0C00"/>
        </w:tc>
      </w:tr>
      <w:tr w:rsidR="00AD0C00" w14:paraId="1295C524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A2BAED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28E012C7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373D228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F6169E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728C83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4B28AECB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6B8C3C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93B90FE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D36491A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769F225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51F550C6" w14:textId="77777777" w:rsidR="00AD0C00" w:rsidRDefault="00AD0C00"/>
        </w:tc>
      </w:tr>
      <w:tr w:rsidR="00AD0C00" w14:paraId="4B9D892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72C68D0A" w14:textId="77777777" w:rsidR="00AD0C00" w:rsidRDefault="00AD0C00"/>
        </w:tc>
        <w:tc>
          <w:tcPr>
            <w:tcW w:w="2788" w:type="dxa"/>
          </w:tcPr>
          <w:p w14:paraId="461DBD08" w14:textId="77777777" w:rsidR="00AD0C00" w:rsidRDefault="00AD0C00"/>
        </w:tc>
        <w:tc>
          <w:tcPr>
            <w:tcW w:w="2159" w:type="dxa"/>
          </w:tcPr>
          <w:p w14:paraId="7DE9B43E" w14:textId="77777777" w:rsidR="00AD0C00" w:rsidRDefault="00AD0C00"/>
        </w:tc>
        <w:tc>
          <w:tcPr>
            <w:tcW w:w="2159" w:type="dxa"/>
          </w:tcPr>
          <w:p w14:paraId="09B4B4A6" w14:textId="77777777" w:rsidR="00AD0C00" w:rsidRDefault="00AD0C00"/>
        </w:tc>
        <w:tc>
          <w:tcPr>
            <w:tcW w:w="1666" w:type="dxa"/>
            <w:gridSpan w:val="2"/>
          </w:tcPr>
          <w:p w14:paraId="7482FD2C" w14:textId="77777777" w:rsidR="00AD0C00" w:rsidRDefault="00AD0C00"/>
        </w:tc>
        <w:tc>
          <w:tcPr>
            <w:tcW w:w="1156" w:type="dxa"/>
          </w:tcPr>
          <w:p w14:paraId="60377C04" w14:textId="77777777" w:rsidR="00AD0C00" w:rsidRDefault="00AD0C00"/>
        </w:tc>
      </w:tr>
    </w:tbl>
    <w:p w14:paraId="75A4A0D8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159"/>
        <w:gridCol w:w="2159"/>
        <w:gridCol w:w="1513"/>
        <w:gridCol w:w="1156"/>
      </w:tblGrid>
      <w:tr w:rsidR="00AD0C00" w14:paraId="0DDEDAD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47BB7754" w14:textId="77777777" w:rsidR="00AD0C00" w:rsidRDefault="00AD0C00"/>
        </w:tc>
        <w:tc>
          <w:tcPr>
            <w:tcW w:w="2788" w:type="dxa"/>
          </w:tcPr>
          <w:p w14:paraId="7DDDAAE7" w14:textId="77777777" w:rsidR="00AD0C00" w:rsidRDefault="00AD0C00"/>
        </w:tc>
        <w:tc>
          <w:tcPr>
            <w:tcW w:w="2159" w:type="dxa"/>
          </w:tcPr>
          <w:p w14:paraId="3BF25482" w14:textId="77777777" w:rsidR="00AD0C00" w:rsidRDefault="00AD0C00"/>
        </w:tc>
        <w:tc>
          <w:tcPr>
            <w:tcW w:w="2159" w:type="dxa"/>
          </w:tcPr>
          <w:p w14:paraId="5AA0CAFA" w14:textId="77777777" w:rsidR="00AD0C00" w:rsidRDefault="00AD0C00"/>
        </w:tc>
        <w:tc>
          <w:tcPr>
            <w:tcW w:w="1513" w:type="dxa"/>
          </w:tcPr>
          <w:p w14:paraId="6597CB29" w14:textId="77777777" w:rsidR="00AD0C00" w:rsidRDefault="00AD0C00"/>
        </w:tc>
        <w:tc>
          <w:tcPr>
            <w:tcW w:w="1156" w:type="dxa"/>
          </w:tcPr>
          <w:p w14:paraId="0B59C4C8" w14:textId="77777777" w:rsidR="00AD0C00" w:rsidRDefault="00AD0C00"/>
        </w:tc>
      </w:tr>
    </w:tbl>
    <w:p w14:paraId="397D3335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472"/>
      </w:tblGrid>
      <w:tr w:rsidR="00F73016" w14:paraId="760A18A7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0472" w:type="dxa"/>
            <w:shd w:val="clear" w:color="auto" w:fill="FFFFFF"/>
          </w:tcPr>
          <w:p w14:paraId="13224356" w14:textId="77777777" w:rsidR="00AD0C00" w:rsidRDefault="00000000">
            <w:pPr>
              <w:spacing w:before="5" w:after="5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Each F tests the simple effects of GENOTYPE [1 = WT; 2= A53T] within each level combination of the other effects shown. These tests are based on the linearly independent pairwise comparisons among the estimated marginal means.</w:t>
            </w:r>
          </w:p>
        </w:tc>
      </w:tr>
    </w:tbl>
    <w:p w14:paraId="7C60AE28" w14:textId="77777777" w:rsidR="00AD0C00" w:rsidRDefault="00AD0C00"/>
    <w:p w14:paraId="24063F86" w14:textId="77777777" w:rsidR="00AD0C00" w:rsidRDefault="00000000">
      <w:pPr>
        <w:spacing w:before="200"/>
      </w:pPr>
      <w:r>
        <w:rPr>
          <w:rFonts w:ascii="Arial" w:eastAsia="Arial" w:hAnsi="Arial" w:cs="Arial"/>
          <w:b/>
          <w:color w:val="000000"/>
          <w:sz w:val="28"/>
        </w:rPr>
        <w:cr/>
        <w:t xml:space="preserve">4. GENOTYPE [1 = WT; 2= A53T] * </w:t>
      </w:r>
      <w:proofErr w:type="gramStart"/>
      <w:r>
        <w:rPr>
          <w:rFonts w:ascii="Arial" w:eastAsia="Arial" w:hAnsi="Arial" w:cs="Arial"/>
          <w:b/>
          <w:color w:val="000000"/>
          <w:sz w:val="28"/>
        </w:rPr>
        <w:t>REGION[</w:t>
      </w:r>
      <w:proofErr w:type="gramEnd"/>
      <w:r>
        <w:rPr>
          <w:rFonts w:ascii="Arial" w:eastAsia="Arial" w:hAnsi="Arial" w:cs="Arial"/>
          <w:b/>
          <w:color w:val="000000"/>
          <w:sz w:val="28"/>
        </w:rPr>
        <w:t>1=SN; 2=VTA; 3=CP] * LOCATION (1=rostral; 2=mid; 3=caudal)</w:t>
      </w:r>
      <w:r>
        <w:rPr>
          <w:rFonts w:ascii="Arial" w:eastAsia="Arial" w:hAnsi="Arial" w:cs="Arial"/>
          <w:b/>
          <w:color w:val="000000"/>
          <w:sz w:val="28"/>
        </w:rPr>
        <w:cr/>
      </w:r>
    </w:p>
    <w:p w14:paraId="1EBFCF6C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1156"/>
      </w:tblGrid>
      <w:tr w:rsidR="00F73016" w14:paraId="669E89E8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1730" w:type="dxa"/>
            <w:gridSpan w:val="5"/>
            <w:shd w:val="clear" w:color="auto" w:fill="FFFFFF"/>
            <w:vAlign w:val="center"/>
          </w:tcPr>
          <w:p w14:paraId="3F85309C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Estimates</w:t>
            </w:r>
          </w:p>
        </w:tc>
      </w:tr>
      <w:tr w:rsidR="00AD0C00" w14:paraId="5CA12476" w14:textId="77777777">
        <w:tblPrEx>
          <w:tblCellMar>
            <w:top w:w="0" w:type="dxa"/>
            <w:bottom w:w="0" w:type="dxa"/>
          </w:tblCellMar>
        </w:tblPrEx>
        <w:trPr>
          <w:trHeight w:val="344"/>
        </w:trPr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6B1D7E8B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658C7E99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59E1A732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40D80D6B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LOCATION (1=rostral; 2=mid; 3=caudal)</w:t>
            </w:r>
          </w:p>
        </w:tc>
        <w:tc>
          <w:tcPr>
            <w:tcW w:w="1156" w:type="dxa"/>
            <w:vMerge w:val="restart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3B879D0F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Mean</w:t>
            </w:r>
          </w:p>
        </w:tc>
      </w:tr>
      <w:tr w:rsidR="00AD0C00" w14:paraId="5D3745F3" w14:textId="77777777">
        <w:tblPrEx>
          <w:tblCellMar>
            <w:top w:w="0" w:type="dxa"/>
            <w:bottom w:w="0" w:type="dxa"/>
          </w:tblCellMar>
        </w:tblPrEx>
        <w:trPr>
          <w:trHeight w:val="499"/>
        </w:trPr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2D009ECE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0BD919CF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22BFCCEE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332578D0" w14:textId="77777777" w:rsidR="00AD0C00" w:rsidRDefault="00AD0C00"/>
        </w:tc>
        <w:tc>
          <w:tcPr>
            <w:tcW w:w="1156" w:type="dxa"/>
            <w:vMerge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</w:tcPr>
          <w:p w14:paraId="3F989FCD" w14:textId="77777777" w:rsidR="00AD0C00" w:rsidRDefault="00AD0C00"/>
        </w:tc>
      </w:tr>
      <w:tr w:rsidR="00AD0C00" w14:paraId="3E7D7D6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C836A3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88FCD1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FBC2C9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107AE5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EB91C4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135.500</w:t>
            </w:r>
          </w:p>
        </w:tc>
      </w:tr>
      <w:tr w:rsidR="00AD0C00" w14:paraId="5AA3782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F406F3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5F8235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B71AD9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31CFE3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A50D90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108.750</w:t>
            </w:r>
          </w:p>
        </w:tc>
      </w:tr>
      <w:tr w:rsidR="00AD0C00" w14:paraId="2CB890B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C44617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65D15A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C15BE8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93B26E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D4F0D2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106.000</w:t>
            </w:r>
          </w:p>
        </w:tc>
      </w:tr>
      <w:tr w:rsidR="00AD0C00" w14:paraId="6696A93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F93DC5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6791A73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EF878A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D38A3E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0F5F3C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97.750</w:t>
            </w:r>
          </w:p>
        </w:tc>
      </w:tr>
      <w:tr w:rsidR="00AD0C00" w14:paraId="3DA55DE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CE636C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6CFAEE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874D7F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58ECE1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2861A2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110.750</w:t>
            </w:r>
          </w:p>
        </w:tc>
      </w:tr>
      <w:tr w:rsidR="00AD0C00" w14:paraId="4907940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C10085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E1CA58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C07278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98426B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DCDBE3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75.000</w:t>
            </w:r>
          </w:p>
        </w:tc>
      </w:tr>
      <w:tr w:rsidR="00AD0C00" w14:paraId="19C2057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2C7C6E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525B83A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31940A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AD2B16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FED32C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96.688</w:t>
            </w:r>
          </w:p>
        </w:tc>
      </w:tr>
      <w:tr w:rsidR="00AD0C00" w14:paraId="60A0FEA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359564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550327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0ACFA6B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70F7FA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8A1575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99.250</w:t>
            </w:r>
          </w:p>
        </w:tc>
      </w:tr>
      <w:tr w:rsidR="00AD0C00" w14:paraId="58BC866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B575FD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2053E1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E2A95B3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2BDBC1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3E664F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103.125</w:t>
            </w:r>
          </w:p>
        </w:tc>
      </w:tr>
      <w:tr w:rsidR="00AD0C00" w14:paraId="17162E5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37C6D50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77A7EB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15CE8F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462DA9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F68EB4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309.000</w:t>
            </w:r>
          </w:p>
        </w:tc>
      </w:tr>
      <w:tr w:rsidR="00AD0C00" w14:paraId="69F24CC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8FCF15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AC3446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0236322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89EC8A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E85469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310.200</w:t>
            </w:r>
          </w:p>
        </w:tc>
      </w:tr>
      <w:tr w:rsidR="00AD0C00" w14:paraId="22482FF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F79198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3D6488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EAA65F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A16DAF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9DC44C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308.600</w:t>
            </w:r>
          </w:p>
        </w:tc>
      </w:tr>
      <w:tr w:rsidR="00AD0C00" w14:paraId="3F6B380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665A34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4358E45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59FBEB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C65320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13DEAF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239.800</w:t>
            </w:r>
          </w:p>
        </w:tc>
      </w:tr>
      <w:tr w:rsidR="00AD0C00" w14:paraId="6EBEDB9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F5156E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E7F087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A73F04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CD5BF1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F10B36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228.600</w:t>
            </w:r>
          </w:p>
        </w:tc>
      </w:tr>
      <w:tr w:rsidR="00AD0C00" w14:paraId="3BF3508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AFB2F2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14D02C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26F44D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1B08B5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CDED73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220.400</w:t>
            </w:r>
          </w:p>
        </w:tc>
      </w:tr>
      <w:tr w:rsidR="00AD0C00" w14:paraId="2426B99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0658CB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2D4D087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950A8C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667CB7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6F445C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205.800</w:t>
            </w:r>
          </w:p>
        </w:tc>
      </w:tr>
      <w:tr w:rsidR="00AD0C00" w14:paraId="0285896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CA9BF5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71DB03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8FDF88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2346F5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0A0590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221.075</w:t>
            </w:r>
          </w:p>
        </w:tc>
      </w:tr>
      <w:tr w:rsidR="00AD0C00" w14:paraId="070B3D8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7F56FB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DCC836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9D9B37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FC6231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F3BDFF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194.794</w:t>
            </w:r>
          </w:p>
        </w:tc>
      </w:tr>
      <w:tr w:rsidR="00AD0C00" w14:paraId="55EB466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55442C1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35D976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886F53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C7AC0F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C495FC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28.362</w:t>
            </w:r>
          </w:p>
        </w:tc>
      </w:tr>
      <w:tr w:rsidR="00AD0C00" w14:paraId="017C25B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DF8CEC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D21C80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4040B5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A34BF9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4A5A37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31.113</w:t>
            </w:r>
          </w:p>
        </w:tc>
      </w:tr>
      <w:tr w:rsidR="00AD0C00" w14:paraId="5DE7097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2C03E3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41EADA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7F99CF3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E07097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F0214D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29.322</w:t>
            </w:r>
          </w:p>
        </w:tc>
      </w:tr>
      <w:tr w:rsidR="00AD0C00" w14:paraId="72167EF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36340B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1B6C3EA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B869F2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6948F6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C4D71E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23.297</w:t>
            </w:r>
          </w:p>
        </w:tc>
      </w:tr>
      <w:tr w:rsidR="00AD0C00" w14:paraId="6E971DC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4115C1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906A52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EFB08A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F8905E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6B4511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21.552</w:t>
            </w:r>
          </w:p>
        </w:tc>
      </w:tr>
      <w:tr w:rsidR="00AD0C00" w14:paraId="0486D19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65ED10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E86FDE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BC7250A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1E4CB5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15AD41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23.742</w:t>
            </w:r>
          </w:p>
        </w:tc>
      </w:tr>
      <w:tr w:rsidR="00AD0C00" w14:paraId="092FF81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3227A6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CBE62EA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EE565E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1831FE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E6C3B6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24.177</w:t>
            </w:r>
          </w:p>
        </w:tc>
      </w:tr>
      <w:tr w:rsidR="00AD0C00" w14:paraId="4A8B2A4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04D9F7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CEB5D8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C7051A6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BF910F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D0CAE6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26.155</w:t>
            </w:r>
          </w:p>
        </w:tc>
      </w:tr>
      <w:tr w:rsidR="00AD0C00" w14:paraId="4A36E68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7E22B4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AA421A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5AD01F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930BD2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DD4DD3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26.122</w:t>
            </w:r>
          </w:p>
        </w:tc>
      </w:tr>
      <w:tr w:rsidR="00AD0C00" w14:paraId="6AB720D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736FD06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53958E3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B7CE4C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161DDF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28C481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62.666</w:t>
            </w:r>
          </w:p>
        </w:tc>
      </w:tr>
      <w:tr w:rsidR="00AD0C00" w14:paraId="46C864F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E7349D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7E5B63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28C63C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EDB9BB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9F067B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66.808</w:t>
            </w:r>
          </w:p>
        </w:tc>
      </w:tr>
      <w:tr w:rsidR="00AD0C00" w14:paraId="395FEBA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0D7725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44A361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E09087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B95777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0160F9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64.149</w:t>
            </w:r>
          </w:p>
        </w:tc>
      </w:tr>
      <w:tr w:rsidR="00AD0C00" w14:paraId="09BBCAA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FDFD4B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8F10830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1D3F5C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B87983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BE6A10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67.727</w:t>
            </w:r>
          </w:p>
        </w:tc>
      </w:tr>
      <w:tr w:rsidR="00AD0C00" w14:paraId="5B16E50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45B3FE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BAFD18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305A92A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B37A5E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0E422C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61.434</w:t>
            </w:r>
          </w:p>
        </w:tc>
      </w:tr>
      <w:tr w:rsidR="00AD0C00" w14:paraId="0BE47D4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85C913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23AA3E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EAE70A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524255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6BA15D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54.298</w:t>
            </w:r>
          </w:p>
        </w:tc>
      </w:tr>
      <w:tr w:rsidR="00AD0C00" w14:paraId="383DB34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7A79C2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41F8D2A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5977792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76F681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7F8360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64.907</w:t>
            </w:r>
          </w:p>
        </w:tc>
      </w:tr>
      <w:tr w:rsidR="00AD0C00" w14:paraId="7D0C768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213E45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02AC76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42F8072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D5F75B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233172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63.959</w:t>
            </w:r>
          </w:p>
        </w:tc>
      </w:tr>
      <w:tr w:rsidR="00AD0C00" w14:paraId="723FE49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22B214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2BA9BA9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2967824E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02FEA93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7EADF29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69.173</w:t>
            </w:r>
          </w:p>
        </w:tc>
      </w:tr>
    </w:tbl>
    <w:p w14:paraId="1830867D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1173"/>
      </w:tblGrid>
      <w:tr w:rsidR="00F73016" w14:paraId="612567B7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1747" w:type="dxa"/>
            <w:gridSpan w:val="5"/>
            <w:shd w:val="clear" w:color="auto" w:fill="FFFFFF"/>
            <w:vAlign w:val="center"/>
          </w:tcPr>
          <w:p w14:paraId="18A42DF9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Estimates</w:t>
            </w:r>
          </w:p>
        </w:tc>
      </w:tr>
      <w:tr w:rsidR="00AD0C00" w14:paraId="43FA0151" w14:textId="77777777">
        <w:tblPrEx>
          <w:tblCellMar>
            <w:top w:w="0" w:type="dxa"/>
            <w:bottom w:w="0" w:type="dxa"/>
          </w:tblCellMar>
        </w:tblPrEx>
        <w:trPr>
          <w:trHeight w:val="344"/>
        </w:trPr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7308BDD5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316789DE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6C20DC4B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43B0107F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LOCATION (1=rostral; 2=mid; 3=caudal)</w:t>
            </w:r>
          </w:p>
        </w:tc>
        <w:tc>
          <w:tcPr>
            <w:tcW w:w="1173" w:type="dxa"/>
            <w:vMerge w:val="restart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5475BDAA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Std. Error</w:t>
            </w:r>
          </w:p>
        </w:tc>
      </w:tr>
      <w:tr w:rsidR="00AD0C00" w14:paraId="5E114CEB" w14:textId="77777777">
        <w:tblPrEx>
          <w:tblCellMar>
            <w:top w:w="0" w:type="dxa"/>
            <w:bottom w:w="0" w:type="dxa"/>
          </w:tblCellMar>
        </w:tblPrEx>
        <w:trPr>
          <w:trHeight w:val="499"/>
        </w:trPr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6911631B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5B13E51D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25496F5D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0D4216DC" w14:textId="77777777" w:rsidR="00AD0C00" w:rsidRDefault="00AD0C00"/>
        </w:tc>
        <w:tc>
          <w:tcPr>
            <w:tcW w:w="1173" w:type="dxa"/>
            <w:vMerge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</w:tcPr>
          <w:p w14:paraId="3B73A1C1" w14:textId="77777777" w:rsidR="00AD0C00" w:rsidRDefault="00AD0C00"/>
        </w:tc>
      </w:tr>
      <w:tr w:rsidR="00AD0C00" w14:paraId="7ABDF06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8C0AB1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lastRenderedPageBreak/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27145E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E93D55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86C080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37DC36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31.868</w:t>
            </w:r>
          </w:p>
        </w:tc>
      </w:tr>
      <w:tr w:rsidR="00AD0C00" w14:paraId="4AB9035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3BB884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C684AA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8041B31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09407B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9F7991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31.868</w:t>
            </w:r>
          </w:p>
        </w:tc>
      </w:tr>
      <w:tr w:rsidR="00AD0C00" w14:paraId="42C9EC9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6C2D1D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AF9E54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FDD8E0B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19EE6C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80855A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31.868</w:t>
            </w:r>
          </w:p>
        </w:tc>
      </w:tr>
      <w:tr w:rsidR="00AD0C00" w14:paraId="2B0656F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785197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82DE8AE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44432E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760A92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245CE4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31.868</w:t>
            </w:r>
          </w:p>
        </w:tc>
      </w:tr>
      <w:tr w:rsidR="00AD0C00" w14:paraId="2957AA1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D43739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FB709C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BFE020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AA0F3B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BB2118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31.868</w:t>
            </w:r>
          </w:p>
        </w:tc>
      </w:tr>
      <w:tr w:rsidR="00AD0C00" w14:paraId="321FFDB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325B90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9383EF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DD4B2D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3DDE0F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20C04C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31.868</w:t>
            </w:r>
          </w:p>
        </w:tc>
      </w:tr>
      <w:tr w:rsidR="00AD0C00" w14:paraId="468744A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056256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3E505C1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41A9F3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C5A121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674B66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31.868</w:t>
            </w:r>
          </w:p>
        </w:tc>
      </w:tr>
      <w:tr w:rsidR="00AD0C00" w14:paraId="38AE85D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E62427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A9DA49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CC0971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37028F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0E051C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31.868</w:t>
            </w:r>
          </w:p>
        </w:tc>
      </w:tr>
      <w:tr w:rsidR="00AD0C00" w14:paraId="64A9D40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A51E36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28C9D6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77EABB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18D7F2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C5359D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31.868</w:t>
            </w:r>
          </w:p>
        </w:tc>
      </w:tr>
      <w:tr w:rsidR="00AD0C00" w14:paraId="642830E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2374131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CCCE74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BD1F0B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00BF5B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5DF576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28.504</w:t>
            </w:r>
          </w:p>
        </w:tc>
      </w:tr>
      <w:tr w:rsidR="00AD0C00" w14:paraId="6242C96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4E7FF4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338407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00D3B8B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6B20D1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7AC90F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28.504</w:t>
            </w:r>
          </w:p>
        </w:tc>
      </w:tr>
      <w:tr w:rsidR="00AD0C00" w14:paraId="16C35CE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735FEB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D797B1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873D53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EC7206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832FA9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28.504</w:t>
            </w:r>
          </w:p>
        </w:tc>
      </w:tr>
      <w:tr w:rsidR="00AD0C00" w14:paraId="106A175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FD0B82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5368C82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8B9423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62E6D3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E21594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28.504</w:t>
            </w:r>
          </w:p>
        </w:tc>
      </w:tr>
      <w:tr w:rsidR="00AD0C00" w14:paraId="6B0A36F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10D25E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074514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95F17BE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01E8CA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F076DC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28.504</w:t>
            </w:r>
          </w:p>
        </w:tc>
      </w:tr>
      <w:tr w:rsidR="00AD0C00" w14:paraId="7981A56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1EBFD4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56021F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4051CF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335EF3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7274B5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28.504</w:t>
            </w:r>
          </w:p>
        </w:tc>
      </w:tr>
      <w:tr w:rsidR="00AD0C00" w14:paraId="1E636B2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DB2B8E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C6D66F0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C12F55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E5B7AA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67E17C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28.504</w:t>
            </w:r>
          </w:p>
        </w:tc>
      </w:tr>
      <w:tr w:rsidR="00AD0C00" w14:paraId="3F30289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712E85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B69749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7AB2DF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D0EED1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0A96FB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28.504</w:t>
            </w:r>
          </w:p>
        </w:tc>
      </w:tr>
      <w:tr w:rsidR="00AD0C00" w14:paraId="46A0C89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591B93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27A573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A704DE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169022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484D30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28.504</w:t>
            </w:r>
          </w:p>
        </w:tc>
      </w:tr>
      <w:tr w:rsidR="00AD0C00" w14:paraId="625650B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213B941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5ADAE7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30A0EB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3E2C73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E0148E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3.815</w:t>
            </w:r>
          </w:p>
        </w:tc>
      </w:tr>
      <w:tr w:rsidR="00AD0C00" w14:paraId="055C5F5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4630F9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759D38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C15647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BBC3BC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F4E994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3.815</w:t>
            </w:r>
          </w:p>
        </w:tc>
      </w:tr>
      <w:tr w:rsidR="00AD0C00" w14:paraId="5D96D4A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3C1646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D35327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CDE96F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251519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4B34CD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3.815</w:t>
            </w:r>
          </w:p>
        </w:tc>
      </w:tr>
      <w:tr w:rsidR="00AD0C00" w14:paraId="7FED352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E68E5A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93E3EF6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402256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160D50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ADA334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3.815</w:t>
            </w:r>
          </w:p>
        </w:tc>
      </w:tr>
      <w:tr w:rsidR="00AD0C00" w14:paraId="492D87B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A1D12A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8606EE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68B412E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7502A1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96BD74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3.815</w:t>
            </w:r>
          </w:p>
        </w:tc>
      </w:tr>
      <w:tr w:rsidR="00AD0C00" w14:paraId="0FA42DB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2BD678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739884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52DC45E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7D302F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524CB9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3.815</w:t>
            </w:r>
          </w:p>
        </w:tc>
      </w:tr>
      <w:tr w:rsidR="00AD0C00" w14:paraId="0E1F01B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87B6E2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23C7986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50ED07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46117D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BDC511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3.815</w:t>
            </w:r>
          </w:p>
        </w:tc>
      </w:tr>
      <w:tr w:rsidR="00AD0C00" w14:paraId="70DC83E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690E18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F29E0E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4A5A90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2514FD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471126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3.815</w:t>
            </w:r>
          </w:p>
        </w:tc>
      </w:tr>
      <w:tr w:rsidR="00AD0C00" w14:paraId="575C35E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6BE6BB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2367FE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FD4AA03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C8B15A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ECB467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3.815</w:t>
            </w:r>
          </w:p>
        </w:tc>
      </w:tr>
      <w:tr w:rsidR="00AD0C00" w14:paraId="71E504D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78CA894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3A2BD81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F0D7ED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3C6BB9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A177B6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3.412</w:t>
            </w:r>
          </w:p>
        </w:tc>
      </w:tr>
      <w:tr w:rsidR="00AD0C00" w14:paraId="431C366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9F691F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34B0BC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10E75D3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2CB1EE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56C9EF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3.412</w:t>
            </w:r>
          </w:p>
        </w:tc>
      </w:tr>
      <w:tr w:rsidR="00AD0C00" w14:paraId="0CF1F61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C60469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47FFC2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CF8FE9E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74CD1C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919C6F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3.412</w:t>
            </w:r>
          </w:p>
        </w:tc>
      </w:tr>
      <w:tr w:rsidR="00AD0C00" w14:paraId="0DDB117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97B022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F0EBA02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302B3C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9B76CA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CCF0AB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3.412</w:t>
            </w:r>
          </w:p>
        </w:tc>
      </w:tr>
      <w:tr w:rsidR="00AD0C00" w14:paraId="61106D0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8397C7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068953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731D486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DB2D53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0AABC8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3.412</w:t>
            </w:r>
          </w:p>
        </w:tc>
      </w:tr>
      <w:tr w:rsidR="00AD0C00" w14:paraId="5E5C0D0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E34611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A7C9EB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9E2C98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C58EB3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A45AF1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3.412</w:t>
            </w:r>
          </w:p>
        </w:tc>
      </w:tr>
      <w:tr w:rsidR="00AD0C00" w14:paraId="67EB253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C6BC9F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E30B499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4D8D023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59AA70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906E0C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3.412</w:t>
            </w:r>
          </w:p>
        </w:tc>
      </w:tr>
      <w:tr w:rsidR="00AD0C00" w14:paraId="4E3F5AE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2FE80E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8A4B97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226B30D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53D8D9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56C7E8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3.412</w:t>
            </w:r>
          </w:p>
        </w:tc>
      </w:tr>
      <w:tr w:rsidR="00AD0C00" w14:paraId="615D306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F9064C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176297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D217CB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08B9709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4D200B4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3.412</w:t>
            </w:r>
          </w:p>
        </w:tc>
      </w:tr>
    </w:tbl>
    <w:p w14:paraId="4F17C80C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1496"/>
      </w:tblGrid>
      <w:tr w:rsidR="00F73016" w14:paraId="1E5B218E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2070" w:type="dxa"/>
            <w:gridSpan w:val="5"/>
            <w:shd w:val="clear" w:color="auto" w:fill="FFFFFF"/>
            <w:vAlign w:val="center"/>
          </w:tcPr>
          <w:p w14:paraId="5E625743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Estimates</w:t>
            </w:r>
          </w:p>
        </w:tc>
      </w:tr>
      <w:tr w:rsidR="00AD0C00" w14:paraId="5C93E1A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2922F837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3D990F3A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33E9F538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31713452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LOCATION (1=rostral; 2=mid; 3=caudal)</w:t>
            </w:r>
          </w:p>
        </w:tc>
        <w:tc>
          <w:tcPr>
            <w:tcW w:w="1496" w:type="dxa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5EF0F27F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95% Confidence Interval</w:t>
            </w:r>
          </w:p>
        </w:tc>
      </w:tr>
      <w:tr w:rsidR="00AD0C00" w14:paraId="6F4C004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3043C21E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327AD091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2CA01215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13E28D71" w14:textId="77777777" w:rsidR="00AD0C00" w:rsidRDefault="00AD0C00"/>
        </w:tc>
        <w:tc>
          <w:tcPr>
            <w:tcW w:w="1496" w:type="dxa"/>
            <w:tcBorders>
              <w:top w:val="non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7558EB69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Lower Bound</w:t>
            </w:r>
          </w:p>
        </w:tc>
      </w:tr>
      <w:tr w:rsidR="00AD0C00" w14:paraId="08E1695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1B445D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BE8280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454E6C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826C77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2BE481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71.816</w:t>
            </w:r>
          </w:p>
        </w:tc>
      </w:tr>
      <w:tr w:rsidR="00AD0C00" w14:paraId="07BF3D6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A93CCC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322FC4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03411E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8A0491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8203C8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45.066</w:t>
            </w:r>
          </w:p>
        </w:tc>
      </w:tr>
      <w:tr w:rsidR="00AD0C00" w14:paraId="478022F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EA4103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70E8F0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491EE36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D6C725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46A926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42.316</w:t>
            </w:r>
          </w:p>
        </w:tc>
      </w:tr>
      <w:tr w:rsidR="00AD0C00" w14:paraId="30E275D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9C9F62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3F53E9C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26FDDF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8A2E07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B88F9C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34.066</w:t>
            </w:r>
          </w:p>
        </w:tc>
      </w:tr>
      <w:tr w:rsidR="00AD0C00" w14:paraId="3B9753A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ACFCEA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138188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01141D1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116BBC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02F8F4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47.066</w:t>
            </w:r>
          </w:p>
        </w:tc>
      </w:tr>
      <w:tr w:rsidR="00AD0C00" w14:paraId="00C2A39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772145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E83964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92872D1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FC973A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E676CB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11.316</w:t>
            </w:r>
          </w:p>
        </w:tc>
      </w:tr>
      <w:tr w:rsidR="00AD0C00" w14:paraId="45E795D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60A9C0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01110B7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9BAFCB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57D05B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85026A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33.003</w:t>
            </w:r>
          </w:p>
        </w:tc>
      </w:tr>
      <w:tr w:rsidR="00AD0C00" w14:paraId="511BC02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06CCD7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91274E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41C216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63B4C6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BEFFF2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35.566</w:t>
            </w:r>
          </w:p>
        </w:tc>
      </w:tr>
      <w:tr w:rsidR="00AD0C00" w14:paraId="7AE9EC6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0A6605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9CBE0B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D77F1B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D81E13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AA9B0A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39.441</w:t>
            </w:r>
          </w:p>
        </w:tc>
      </w:tr>
      <w:tr w:rsidR="00AD0C00" w14:paraId="6F8BED7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B1FE690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1DD21E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B6AF4B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13BAB4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925F09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252.039</w:t>
            </w:r>
          </w:p>
        </w:tc>
      </w:tr>
      <w:tr w:rsidR="00AD0C00" w14:paraId="4539C8A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621789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D1B559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CAECEC2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93EA09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2A3E94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253.239</w:t>
            </w:r>
          </w:p>
        </w:tc>
      </w:tr>
      <w:tr w:rsidR="00AD0C00" w14:paraId="5C54605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4D453F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0A4F5C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375BA1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6710CA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9FF25A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251.639</w:t>
            </w:r>
          </w:p>
        </w:tc>
      </w:tr>
      <w:tr w:rsidR="00AD0C00" w14:paraId="54DF3C8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C00E04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8A96C4C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6AC6B4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F9CBAE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ABAA1D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182.839</w:t>
            </w:r>
          </w:p>
        </w:tc>
      </w:tr>
      <w:tr w:rsidR="00AD0C00" w14:paraId="585CF3F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321B9D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FE3732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3C5774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97DF65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06185F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171.639</w:t>
            </w:r>
          </w:p>
        </w:tc>
      </w:tr>
      <w:tr w:rsidR="00AD0C00" w14:paraId="7B4F84F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1088DD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036710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39A35E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E123AC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C66B58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163.439</w:t>
            </w:r>
          </w:p>
        </w:tc>
      </w:tr>
      <w:tr w:rsidR="00AD0C00" w14:paraId="19C68BA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4ADC28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90CFFE1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2C102C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193597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CDB07C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148.839</w:t>
            </w:r>
          </w:p>
        </w:tc>
      </w:tr>
      <w:tr w:rsidR="00AD0C00" w14:paraId="505F08F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0E8532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BCA853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366440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54DD78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6532FD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164.114</w:t>
            </w:r>
          </w:p>
        </w:tc>
      </w:tr>
      <w:tr w:rsidR="00AD0C00" w14:paraId="07A04A4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8E8F9D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CC4EFA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A2B28B2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4C509A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60F64F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137.833</w:t>
            </w:r>
          </w:p>
        </w:tc>
      </w:tr>
      <w:tr w:rsidR="00AD0C00" w14:paraId="4C7862C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2B4DEEF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7D45E0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928218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39A78C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81944F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20.739</w:t>
            </w:r>
          </w:p>
        </w:tc>
      </w:tr>
      <w:tr w:rsidR="00AD0C00" w14:paraId="1CF08EC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171F6A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C0F813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9DDD99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EF0C32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57AA3F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23.490</w:t>
            </w:r>
          </w:p>
        </w:tc>
      </w:tr>
      <w:tr w:rsidR="00AD0C00" w14:paraId="392A16A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3A11DB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6FCBCC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8E32851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D8E4ED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774714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21.699</w:t>
            </w:r>
          </w:p>
        </w:tc>
      </w:tr>
      <w:tr w:rsidR="00AD0C00" w14:paraId="2E4E42F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EB382B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7AAB152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A6186E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A805BC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94CB1D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15.674</w:t>
            </w:r>
          </w:p>
        </w:tc>
      </w:tr>
      <w:tr w:rsidR="00AD0C00" w14:paraId="2D3D247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B6BE5B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559154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591C5D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45FB7C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71A0BA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13.929</w:t>
            </w:r>
          </w:p>
        </w:tc>
      </w:tr>
      <w:tr w:rsidR="00AD0C00" w14:paraId="08AFFA6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DAD92B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6E194D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7182F0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5D13CD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71701E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16.119</w:t>
            </w:r>
          </w:p>
        </w:tc>
      </w:tr>
      <w:tr w:rsidR="00AD0C00" w14:paraId="2D1900E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226A10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EFB7DCC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116048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4B88DF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72B8EF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16.554</w:t>
            </w:r>
          </w:p>
        </w:tc>
      </w:tr>
      <w:tr w:rsidR="00AD0C00" w14:paraId="16D694D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343C5C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A08324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77E6BD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7FD10D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27B14B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18.532</w:t>
            </w:r>
          </w:p>
        </w:tc>
      </w:tr>
      <w:tr w:rsidR="00AD0C00" w14:paraId="3B1C3FE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117AB5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41599F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BBFDB9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A58014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D36D1D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18.499</w:t>
            </w:r>
          </w:p>
        </w:tc>
      </w:tr>
      <w:tr w:rsidR="00AD0C00" w14:paraId="143AC6E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5CB6571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26FF7D9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280CB2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1FED98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8EC16F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55.848</w:t>
            </w:r>
          </w:p>
        </w:tc>
      </w:tr>
      <w:tr w:rsidR="00AD0C00" w14:paraId="3853BEA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DEE0B8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203BF71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782A25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99AC8E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21A5C4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59.990</w:t>
            </w:r>
          </w:p>
        </w:tc>
      </w:tr>
      <w:tr w:rsidR="00AD0C00" w14:paraId="62612FE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FC5EDD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7428E3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F570C3A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97D000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B763F2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57.331</w:t>
            </w:r>
          </w:p>
        </w:tc>
      </w:tr>
      <w:tr w:rsidR="00AD0C00" w14:paraId="7E1DA51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5788DD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CE706F1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602131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8A3DE8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19DCF1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60.909</w:t>
            </w:r>
          </w:p>
        </w:tc>
      </w:tr>
      <w:tr w:rsidR="00AD0C00" w14:paraId="26CBE9E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252CB4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D4E3D7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D99A932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AFCB34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B75F1D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54.616</w:t>
            </w:r>
          </w:p>
        </w:tc>
      </w:tr>
      <w:tr w:rsidR="00AD0C00" w14:paraId="6AA1ABA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7D7FA5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3AB856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62A1B22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85FC93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DB6D8A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47.480</w:t>
            </w:r>
          </w:p>
        </w:tc>
      </w:tr>
      <w:tr w:rsidR="00AD0C00" w14:paraId="6521A89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742CF4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915C32F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12EDC25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646068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7766C3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58.088</w:t>
            </w:r>
          </w:p>
        </w:tc>
      </w:tr>
      <w:tr w:rsidR="00AD0C00" w14:paraId="2A7120B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74E387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ED93E9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F430F62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AB1E51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5AD751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57.141</w:t>
            </w:r>
          </w:p>
        </w:tc>
      </w:tr>
      <w:tr w:rsidR="00AD0C00" w14:paraId="760ACE9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100B28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22CE62D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2B21ACE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65BB4F1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5DD601A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62.355</w:t>
            </w:r>
          </w:p>
        </w:tc>
      </w:tr>
    </w:tbl>
    <w:p w14:paraId="17A37B87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1530"/>
      </w:tblGrid>
      <w:tr w:rsidR="00F73016" w14:paraId="02B3386C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2104" w:type="dxa"/>
            <w:gridSpan w:val="5"/>
            <w:shd w:val="clear" w:color="auto" w:fill="FFFFFF"/>
            <w:vAlign w:val="center"/>
          </w:tcPr>
          <w:p w14:paraId="75C69E6A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Estimates</w:t>
            </w:r>
          </w:p>
        </w:tc>
      </w:tr>
      <w:tr w:rsidR="00AD0C00" w14:paraId="7420BDB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30882AD4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72DFC535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0D9D69F5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6AF69E77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LOCATION (1=rostral; 2=mid; 3=caudal)</w:t>
            </w:r>
          </w:p>
        </w:tc>
        <w:tc>
          <w:tcPr>
            <w:tcW w:w="1530" w:type="dxa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122A197E" w14:textId="77777777" w:rsidR="00AD0C00" w:rsidRDefault="00000000">
            <w:pPr>
              <w:jc w:val="center"/>
            </w:pPr>
            <w:r>
              <w:rPr>
                <w:rFonts w:ascii="Arial" w:eastAsia="Arial" w:hAnsi="Arial" w:cs="Arial"/>
                <w:color w:val="264A60"/>
              </w:rPr>
              <w:t>95% Confidence Interval</w:t>
            </w:r>
          </w:p>
        </w:tc>
      </w:tr>
      <w:tr w:rsidR="00AD0C00" w14:paraId="0EEC7F6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271B894D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666F04D8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4C19C34F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13669CAC" w14:textId="77777777" w:rsidR="00AD0C00" w:rsidRDefault="00AD0C00"/>
        </w:tc>
        <w:tc>
          <w:tcPr>
            <w:tcW w:w="1530" w:type="dxa"/>
            <w:tcBorders>
              <w:top w:val="non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62952655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Upper Bound</w:t>
            </w:r>
          </w:p>
        </w:tc>
      </w:tr>
      <w:tr w:rsidR="00AD0C00" w14:paraId="4F31953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1E00A7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AFEBA6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9427B6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684104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3715E0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199.184</w:t>
            </w:r>
          </w:p>
        </w:tc>
      </w:tr>
      <w:tr w:rsidR="00AD0C00" w14:paraId="0F264BA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C35B12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2D8EC2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6E91BC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7DB08A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8E75EA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172.434</w:t>
            </w:r>
          </w:p>
        </w:tc>
      </w:tr>
      <w:tr w:rsidR="00AD0C00" w14:paraId="4151299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B307D7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E4907A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2B6927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11CC28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760A2C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169.684</w:t>
            </w:r>
          </w:p>
        </w:tc>
      </w:tr>
      <w:tr w:rsidR="00AD0C00" w14:paraId="4C53C2D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1B597B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E8B209A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A6E7FD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C2B81B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C1D550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161.434</w:t>
            </w:r>
          </w:p>
        </w:tc>
      </w:tr>
      <w:tr w:rsidR="00AD0C00" w14:paraId="0F6EAF9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465742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326377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C2B942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EDF323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395A88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174.434</w:t>
            </w:r>
          </w:p>
        </w:tc>
      </w:tr>
      <w:tr w:rsidR="00AD0C00" w14:paraId="0591C2D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451F87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7B595D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C42442E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53E61E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53F399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138.684</w:t>
            </w:r>
          </w:p>
        </w:tc>
      </w:tr>
      <w:tr w:rsidR="00AD0C00" w14:paraId="106D802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3ED135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90BCAE4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473884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F4125B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151210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160.372</w:t>
            </w:r>
          </w:p>
        </w:tc>
      </w:tr>
      <w:tr w:rsidR="00AD0C00" w14:paraId="46B11FF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3D969B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6B9C21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F57A4B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05657A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B6D2F0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162.934</w:t>
            </w:r>
          </w:p>
        </w:tc>
      </w:tr>
      <w:tr w:rsidR="00AD0C00" w14:paraId="1883D99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4232D9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498561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32C7E1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CEDECE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EA55A3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166.809</w:t>
            </w:r>
          </w:p>
        </w:tc>
      </w:tr>
      <w:tr w:rsidR="00AD0C00" w14:paraId="55ABCE0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53F19E6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0D14E3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8B18C2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E59E87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A38F21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365.961</w:t>
            </w:r>
          </w:p>
        </w:tc>
      </w:tr>
      <w:tr w:rsidR="00AD0C00" w14:paraId="2AFB9C6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B0C619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509101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7BBE0B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DA9489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253915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367.161</w:t>
            </w:r>
          </w:p>
        </w:tc>
      </w:tr>
      <w:tr w:rsidR="00AD0C00" w14:paraId="13F2DC1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1AD226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A0D4EE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B983E4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A99B4D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5BA379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365.561</w:t>
            </w:r>
          </w:p>
        </w:tc>
      </w:tr>
      <w:tr w:rsidR="00AD0C00" w14:paraId="2C163DC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6F2487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7D26BC5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E7D586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9B560B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E4C9C5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296.761</w:t>
            </w:r>
          </w:p>
        </w:tc>
      </w:tr>
      <w:tr w:rsidR="00AD0C00" w14:paraId="21BFD23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C4CA70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3B17A8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AB79BE3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0E4286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BF0036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285.561</w:t>
            </w:r>
          </w:p>
        </w:tc>
      </w:tr>
      <w:tr w:rsidR="00AD0C00" w14:paraId="564CB99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6F0B0F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AC0FE6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8EC314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82C0AD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CA80EC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277.361</w:t>
            </w:r>
          </w:p>
        </w:tc>
      </w:tr>
      <w:tr w:rsidR="00AD0C00" w14:paraId="3426618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879D90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587102B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98437C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05CDEA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5D6953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262.761</w:t>
            </w:r>
          </w:p>
        </w:tc>
      </w:tr>
      <w:tr w:rsidR="00AD0C00" w14:paraId="330BB90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F79358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806D3E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8FB512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C652D0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07CE93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278.036</w:t>
            </w:r>
          </w:p>
        </w:tc>
      </w:tr>
      <w:tr w:rsidR="00AD0C00" w14:paraId="1D5AD0E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3C4FC8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719BF5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1CE015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7170C5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A40A73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251.754</w:t>
            </w:r>
          </w:p>
        </w:tc>
      </w:tr>
      <w:tr w:rsidR="00AD0C00" w14:paraId="433E81D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400C05B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843AC8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73F4EC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2BCF80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6854F4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35.985</w:t>
            </w:r>
          </w:p>
        </w:tc>
      </w:tr>
      <w:tr w:rsidR="00AD0C00" w14:paraId="44913FB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007563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484532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376D5B6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0F1791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ABF364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38.736</w:t>
            </w:r>
          </w:p>
        </w:tc>
      </w:tr>
      <w:tr w:rsidR="00AD0C00" w14:paraId="6CCE55B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346431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988D3F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138D2A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BF5DFF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29D6F9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36.945</w:t>
            </w:r>
          </w:p>
        </w:tc>
      </w:tr>
      <w:tr w:rsidR="00AD0C00" w14:paraId="3EBC4DA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2BBE66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D8253AF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BD133B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3BAF1B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5D6DBD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30.920</w:t>
            </w:r>
          </w:p>
        </w:tc>
      </w:tr>
      <w:tr w:rsidR="00AD0C00" w14:paraId="629AB41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8FAC56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7739E7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9930EDA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9AD8FF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2780D1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29.175</w:t>
            </w:r>
          </w:p>
        </w:tc>
      </w:tr>
      <w:tr w:rsidR="00AD0C00" w14:paraId="7301D6E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3FCECC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913FD6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EEE6A3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B6C656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87B734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31.365</w:t>
            </w:r>
          </w:p>
        </w:tc>
      </w:tr>
      <w:tr w:rsidR="00AD0C00" w14:paraId="2D9028A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89F89D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B787A4B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7F839A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8C8B48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6C2785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31.800</w:t>
            </w:r>
          </w:p>
        </w:tc>
      </w:tr>
      <w:tr w:rsidR="00AD0C00" w14:paraId="40C41B7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E756B1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999F69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29609A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0FC01E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EE1353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33.778</w:t>
            </w:r>
          </w:p>
        </w:tc>
      </w:tr>
      <w:tr w:rsidR="00AD0C00" w14:paraId="48C1660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E5F31F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50CF3B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CEDF67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015F8C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5F6665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33.745</w:t>
            </w:r>
          </w:p>
        </w:tc>
      </w:tr>
      <w:tr w:rsidR="00AD0C00" w14:paraId="6D312CB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E742ADB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099CE74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3607E5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7DB54E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455DDF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69.484</w:t>
            </w:r>
          </w:p>
        </w:tc>
      </w:tr>
      <w:tr w:rsidR="00AD0C00" w14:paraId="1375F92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28D361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E618A8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F0CBD1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6BE862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62D508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73.626</w:t>
            </w:r>
          </w:p>
        </w:tc>
      </w:tr>
      <w:tr w:rsidR="00AD0C00" w14:paraId="7D9CD87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FE4C91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702D1A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23258F3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08B353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785A87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70.968</w:t>
            </w:r>
          </w:p>
        </w:tc>
      </w:tr>
      <w:tr w:rsidR="00AD0C00" w14:paraId="27604DE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52A058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8230F3E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40C996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26538F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04738F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74.545</w:t>
            </w:r>
          </w:p>
        </w:tc>
      </w:tr>
      <w:tr w:rsidR="00AD0C00" w14:paraId="1611061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499039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D2B709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68AA48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FD587F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DCDAA7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68.252</w:t>
            </w:r>
          </w:p>
        </w:tc>
      </w:tr>
      <w:tr w:rsidR="00AD0C00" w14:paraId="05FFD67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622C9E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FA7F22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9011F6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B1E817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C59A44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61.116</w:t>
            </w:r>
          </w:p>
        </w:tc>
      </w:tr>
      <w:tr w:rsidR="00AD0C00" w14:paraId="3F4C46E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2D26BB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D7A3973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74FAA39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E62447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AE8C7F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71.725</w:t>
            </w:r>
          </w:p>
        </w:tc>
      </w:tr>
      <w:tr w:rsidR="00AD0C00" w14:paraId="65803D8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C49665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6E7B73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26CF8BA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98EA41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039690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70.778</w:t>
            </w:r>
          </w:p>
        </w:tc>
      </w:tr>
      <w:tr w:rsidR="00AD0C00" w14:paraId="15FDFED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3C5AFE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1FAD3F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EA18AE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365AD5A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55C231D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75.991</w:t>
            </w:r>
          </w:p>
        </w:tc>
      </w:tr>
    </w:tbl>
    <w:p w14:paraId="4C261E66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75"/>
        <w:gridCol w:w="1356"/>
        <w:gridCol w:w="1356"/>
        <w:gridCol w:w="1356"/>
        <w:gridCol w:w="1356"/>
        <w:gridCol w:w="810"/>
        <w:gridCol w:w="570"/>
        <w:gridCol w:w="562"/>
        <w:gridCol w:w="810"/>
        <w:gridCol w:w="810"/>
      </w:tblGrid>
      <w:tr w:rsidR="00F73016" w14:paraId="5AF725F5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0061" w:type="dxa"/>
            <w:gridSpan w:val="10"/>
            <w:shd w:val="clear" w:color="auto" w:fill="FFFFFF"/>
            <w:vAlign w:val="center"/>
          </w:tcPr>
          <w:p w14:paraId="6D6913E8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Pairwise Comparisons</w:t>
            </w:r>
          </w:p>
        </w:tc>
      </w:tr>
      <w:tr w:rsidR="00F73016" w14:paraId="2ABB1CF1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567809A2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</w:t>
            </w:r>
            <w:r>
              <w:rPr>
                <w:rFonts w:ascii="Arial" w:eastAsia="Arial" w:hAnsi="Arial" w:cs="Arial"/>
                <w:color w:val="264A60"/>
              </w:rPr>
              <w:lastRenderedPageBreak/>
              <w:t>nt Variable</w:t>
            </w:r>
          </w:p>
        </w:tc>
        <w:tc>
          <w:tcPr>
            <w:tcW w:w="1356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56167FB1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lastRenderedPageBreak/>
              <w:t>GENOTYP</w:t>
            </w:r>
            <w:r>
              <w:rPr>
                <w:rFonts w:ascii="Arial" w:eastAsia="Arial" w:hAnsi="Arial" w:cs="Arial"/>
                <w:color w:val="264A60"/>
              </w:rPr>
              <w:lastRenderedPageBreak/>
              <w:t>E [1 = WT; 2= A53T]</w:t>
            </w:r>
          </w:p>
        </w:tc>
        <w:tc>
          <w:tcPr>
            <w:tcW w:w="1356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382D7C19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lastRenderedPageBreak/>
              <w:t xml:space="preserve">LOCATION </w:t>
            </w:r>
            <w:r>
              <w:rPr>
                <w:rFonts w:ascii="Arial" w:eastAsia="Arial" w:hAnsi="Arial" w:cs="Arial"/>
                <w:color w:val="264A60"/>
              </w:rPr>
              <w:lastRenderedPageBreak/>
              <w:t>(1=rostral; 2=mid; 3=caudal)</w:t>
            </w:r>
          </w:p>
        </w:tc>
        <w:tc>
          <w:tcPr>
            <w:tcW w:w="1356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43FE99E8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lastRenderedPageBreak/>
              <w:t xml:space="preserve">(I) </w:t>
            </w:r>
            <w:proofErr w:type="gramStart"/>
            <w:r>
              <w:rPr>
                <w:rFonts w:ascii="Arial" w:eastAsia="Arial" w:hAnsi="Arial" w:cs="Arial"/>
                <w:color w:val="264A60"/>
              </w:rPr>
              <w:lastRenderedPageBreak/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1356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1963366B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lastRenderedPageBreak/>
              <w:t xml:space="preserve">(J) </w:t>
            </w:r>
            <w:proofErr w:type="gramStart"/>
            <w:r>
              <w:rPr>
                <w:rFonts w:ascii="Arial" w:eastAsia="Arial" w:hAnsi="Arial" w:cs="Arial"/>
                <w:color w:val="264A60"/>
              </w:rPr>
              <w:lastRenderedPageBreak/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810" w:type="dxa"/>
            <w:vMerge w:val="restart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FFFFF"/>
            <w:vAlign w:val="bottom"/>
          </w:tcPr>
          <w:p w14:paraId="0E2B783F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lastRenderedPageBreak/>
              <w:t>Mean Differe</w:t>
            </w:r>
            <w:r>
              <w:rPr>
                <w:rFonts w:ascii="Arial" w:eastAsia="Arial" w:hAnsi="Arial" w:cs="Arial"/>
                <w:color w:val="264A60"/>
              </w:rPr>
              <w:lastRenderedPageBreak/>
              <w:t>nce (I-J)</w:t>
            </w:r>
          </w:p>
        </w:tc>
        <w:tc>
          <w:tcPr>
            <w:tcW w:w="570" w:type="dxa"/>
            <w:vMerge w:val="restart"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FFFFF"/>
            <w:vAlign w:val="bottom"/>
          </w:tcPr>
          <w:p w14:paraId="34B0C667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lastRenderedPageBreak/>
              <w:t>Std. Erro</w:t>
            </w:r>
            <w:r>
              <w:rPr>
                <w:rFonts w:ascii="Arial" w:eastAsia="Arial" w:hAnsi="Arial" w:cs="Arial"/>
                <w:color w:val="264A60"/>
              </w:rPr>
              <w:lastRenderedPageBreak/>
              <w:t>r</w:t>
            </w:r>
          </w:p>
        </w:tc>
        <w:tc>
          <w:tcPr>
            <w:tcW w:w="562" w:type="dxa"/>
            <w:vMerge w:val="restart"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FFFFF"/>
            <w:vAlign w:val="bottom"/>
          </w:tcPr>
          <w:p w14:paraId="7CB83C20" w14:textId="77777777" w:rsidR="00AD0C00" w:rsidRDefault="00000000">
            <w:pPr>
              <w:spacing w:before="10" w:after="10"/>
              <w:ind w:left="30" w:right="40"/>
              <w:jc w:val="center"/>
            </w:pPr>
            <w:proofErr w:type="spellStart"/>
            <w:r>
              <w:rPr>
                <w:rFonts w:ascii="Arial" w:eastAsia="Arial" w:hAnsi="Arial" w:cs="Arial"/>
                <w:color w:val="264A60"/>
              </w:rPr>
              <w:lastRenderedPageBreak/>
              <w:t>Sig.</w:t>
            </w:r>
            <w:r>
              <w:rPr>
                <w:vertAlign w:val="superscript"/>
              </w:rPr>
              <w:lastRenderedPageBreak/>
              <w:t>b</w:t>
            </w:r>
            <w:proofErr w:type="spellEnd"/>
          </w:p>
        </w:tc>
        <w:tc>
          <w:tcPr>
            <w:tcW w:w="1620" w:type="dxa"/>
            <w:gridSpan w:val="2"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42E7883E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lastRenderedPageBreak/>
              <w:t xml:space="preserve">95% Confidence </w:t>
            </w:r>
            <w:r>
              <w:rPr>
                <w:rFonts w:ascii="Arial" w:eastAsia="Arial" w:hAnsi="Arial" w:cs="Arial"/>
                <w:color w:val="264A60"/>
              </w:rPr>
              <w:lastRenderedPageBreak/>
              <w:t xml:space="preserve">Interval for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Difference</w:t>
            </w:r>
            <w:r>
              <w:rPr>
                <w:vertAlign w:val="superscript"/>
              </w:rPr>
              <w:t>b</w:t>
            </w:r>
            <w:proofErr w:type="spellEnd"/>
          </w:p>
        </w:tc>
      </w:tr>
      <w:tr w:rsidR="00AD0C00" w14:paraId="615D6A5E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67521274" w14:textId="77777777" w:rsidR="00AD0C00" w:rsidRDefault="00AD0C00"/>
        </w:tc>
        <w:tc>
          <w:tcPr>
            <w:tcW w:w="1356" w:type="dxa"/>
            <w:vMerge/>
            <w:tcBorders>
              <w:top w:val="none" w:sz="1" w:space="0" w:color="152935"/>
            </w:tcBorders>
          </w:tcPr>
          <w:p w14:paraId="529AE23A" w14:textId="77777777" w:rsidR="00AD0C00" w:rsidRDefault="00AD0C00"/>
        </w:tc>
        <w:tc>
          <w:tcPr>
            <w:tcW w:w="1356" w:type="dxa"/>
            <w:vMerge/>
            <w:tcBorders>
              <w:top w:val="none" w:sz="1" w:space="0" w:color="152935"/>
            </w:tcBorders>
          </w:tcPr>
          <w:p w14:paraId="1AE5AF1A" w14:textId="77777777" w:rsidR="00AD0C00" w:rsidRDefault="00AD0C00"/>
        </w:tc>
        <w:tc>
          <w:tcPr>
            <w:tcW w:w="1356" w:type="dxa"/>
            <w:vMerge/>
            <w:tcBorders>
              <w:top w:val="none" w:sz="1" w:space="0" w:color="152935"/>
            </w:tcBorders>
          </w:tcPr>
          <w:p w14:paraId="787B3EBA" w14:textId="77777777" w:rsidR="00AD0C00" w:rsidRDefault="00AD0C00"/>
        </w:tc>
        <w:tc>
          <w:tcPr>
            <w:tcW w:w="1356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2B224DF2" w14:textId="77777777" w:rsidR="00AD0C00" w:rsidRDefault="00AD0C00"/>
        </w:tc>
        <w:tc>
          <w:tcPr>
            <w:tcW w:w="810" w:type="dxa"/>
            <w:vMerge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single" w:sz="1" w:space="0" w:color="E0E0E0"/>
            </w:tcBorders>
          </w:tcPr>
          <w:p w14:paraId="5E1517CD" w14:textId="77777777" w:rsidR="00AD0C00" w:rsidRDefault="00AD0C00"/>
        </w:tc>
        <w:tc>
          <w:tcPr>
            <w:tcW w:w="570" w:type="dxa"/>
            <w:vMerge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single" w:sz="1" w:space="0" w:color="E0E0E0"/>
            </w:tcBorders>
          </w:tcPr>
          <w:p w14:paraId="6A3EF9F9" w14:textId="77777777" w:rsidR="00AD0C00" w:rsidRDefault="00AD0C00"/>
        </w:tc>
        <w:tc>
          <w:tcPr>
            <w:tcW w:w="562" w:type="dxa"/>
            <w:vMerge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single" w:sz="1" w:space="0" w:color="E0E0E0"/>
            </w:tcBorders>
          </w:tcPr>
          <w:p w14:paraId="0D08B1E2" w14:textId="77777777" w:rsidR="00AD0C00" w:rsidRDefault="00AD0C00"/>
        </w:tc>
        <w:tc>
          <w:tcPr>
            <w:tcW w:w="810" w:type="dxa"/>
            <w:tcBorders>
              <w:top w:val="non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219CD836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Lower Bound</w:t>
            </w:r>
          </w:p>
        </w:tc>
        <w:tc>
          <w:tcPr>
            <w:tcW w:w="810" w:type="dxa"/>
            <w:tcBorders>
              <w:top w:val="non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191F506F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Upper Bound</w:t>
            </w:r>
          </w:p>
        </w:tc>
      </w:tr>
      <w:tr w:rsidR="00AD0C00" w14:paraId="5F337A88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7C6934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1356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80C0F2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1AE7CF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DFD37A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64C90F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261D39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37.750</w:t>
            </w:r>
          </w:p>
        </w:tc>
        <w:tc>
          <w:tcPr>
            <w:tcW w:w="570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DFEC70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22657D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.405</w:t>
            </w:r>
          </w:p>
        </w:tc>
        <w:tc>
          <w:tcPr>
            <w:tcW w:w="810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403EBE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-52.313</w:t>
            </w:r>
          </w:p>
        </w:tc>
        <w:tc>
          <w:tcPr>
            <w:tcW w:w="810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57EDEB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127.813</w:t>
            </w:r>
          </w:p>
        </w:tc>
      </w:tr>
      <w:tr w:rsidR="00AD0C00" w14:paraId="60F5B586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4F0A200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E83B7BD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E2C8A0E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DB8FDFF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CF5015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E41616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38.812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D42EE2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BB8506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.392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8F226C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-51.250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CC6C80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128.875</w:t>
            </w:r>
          </w:p>
        </w:tc>
      </w:tr>
      <w:tr w:rsidR="00AD0C00" w14:paraId="17F9EF51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D41B9DC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D840124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C2CA235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757CD4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E6A162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6E079F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-37.750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CB48BA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55DFD4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.405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1CA597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-127.813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AD63D4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52.313</w:t>
            </w:r>
          </w:p>
        </w:tc>
      </w:tr>
      <w:tr w:rsidR="00AD0C00" w14:paraId="2E442967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A5EC014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FFBAE4F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55AEDE3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C64C122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051FA8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404402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1.062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21E7D8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6C2579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.981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8A73AD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-89.000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289DF3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91.125</w:t>
            </w:r>
          </w:p>
        </w:tc>
      </w:tr>
      <w:tr w:rsidR="00AD0C00" w14:paraId="2B5C8E79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7F51CBA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15BC9E9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95DCE48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EBF637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F56C43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EB3180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-38.812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7AC888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0FF46D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.392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C4C7F3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-128.875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DBA33A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51.250</w:t>
            </w:r>
          </w:p>
        </w:tc>
      </w:tr>
      <w:tr w:rsidR="00AD0C00" w14:paraId="3A943C46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8D274A7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CD1E316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B01BA93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C5F95B6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9FF27C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CA5F42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-1.062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59372F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4AEA44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.981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AE03DB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-91.125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7AD334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89.000</w:t>
            </w:r>
          </w:p>
        </w:tc>
      </w:tr>
      <w:tr w:rsidR="00AD0C00" w14:paraId="785E8276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3D92657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CA0BA70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D1D249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210AC4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4AD5B2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98EFF0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-2.000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DDB505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1A50EE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.965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439F88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-92.063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F0044D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88.063</w:t>
            </w:r>
          </w:p>
        </w:tc>
      </w:tr>
      <w:tr w:rsidR="00AD0C00" w14:paraId="09459D0F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CBFE147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83236BC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96AB140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D1EADC2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CFCA63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3819BC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9.500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E419DD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6515A0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.834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9F7DAB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-80.563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48DA6D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99.563</w:t>
            </w:r>
          </w:p>
        </w:tc>
      </w:tr>
      <w:tr w:rsidR="00AD0C00" w14:paraId="7E372BEC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EA708F6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90FAE43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99D4BEE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276D29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379984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AD31F0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05A1D7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C295AD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.965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98EA04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-88.063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FA7AA2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92.063</w:t>
            </w:r>
          </w:p>
        </w:tc>
      </w:tr>
      <w:tr w:rsidR="00AD0C00" w14:paraId="5D7086C4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59CFED0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2E831A1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0C4AC93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41D815B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AF866F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691C7B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11.500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1A7E97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1B3306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.799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2539FA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-78.56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D219C2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lastRenderedPageBreak/>
              <w:t>101.563</w:t>
            </w:r>
          </w:p>
        </w:tc>
      </w:tr>
      <w:tr w:rsidR="00AD0C00" w14:paraId="520B3C3C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0EEFE0C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B94DAF7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8A10FF3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5ED851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416A1F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3502A7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-9.500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579F7B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321E5B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.834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675EE4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-99.563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542E2F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80.563</w:t>
            </w:r>
          </w:p>
        </w:tc>
      </w:tr>
      <w:tr w:rsidR="00AD0C00" w14:paraId="1DD73D62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4129D58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92B00C0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1C8A009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8B074C1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47BD0C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D0532C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-11.500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B79663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B52295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.799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A07AEC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-101.563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3C9553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78.563</w:t>
            </w:r>
          </w:p>
        </w:tc>
      </w:tr>
      <w:tr w:rsidR="00AD0C00" w14:paraId="4AF678C9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55A8BA0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DAB6DB6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49CD13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F13B6C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257AAD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840C21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31.000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762754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739C98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.494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EF45A5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-59.063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F3B8F5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121.063</w:t>
            </w:r>
          </w:p>
        </w:tc>
      </w:tr>
      <w:tr w:rsidR="00AD0C00" w14:paraId="2FD881B0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C8486BE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3320B0E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1DEDE72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E088464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7CBED6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55EA89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2.875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B76501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4EC6FA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.949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D83606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-87.188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417605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92.938</w:t>
            </w:r>
          </w:p>
        </w:tc>
      </w:tr>
      <w:tr w:rsidR="00AD0C00" w14:paraId="1F21A50F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FF415BB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1F263C6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AEA8FA6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395C2B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35C10F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E02D04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-31.000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CFE29C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D94E71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.494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4735C7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-121.063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8AF10B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59.063</w:t>
            </w:r>
          </w:p>
        </w:tc>
      </w:tr>
      <w:tr w:rsidR="00AD0C00" w14:paraId="11E31AB2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8C60318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F7196F9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3B98D7A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0752B94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A15B7B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E34BC7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-28.125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8301AA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87B02E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.535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22C605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-118.188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B77E6E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61.938</w:t>
            </w:r>
          </w:p>
        </w:tc>
      </w:tr>
      <w:tr w:rsidR="00AD0C00" w14:paraId="46FCF303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083D729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CE21815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8C2D5D1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59173E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817B7C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0F3731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-2.875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692181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DB3C83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.949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514718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-92.938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C53D41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87.188</w:t>
            </w:r>
          </w:p>
        </w:tc>
      </w:tr>
      <w:tr w:rsidR="00AD0C00" w14:paraId="5B1B4A99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103A6CF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423428B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7BCA556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B1FC217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C65AAC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3552D2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28.125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5B2B02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31C805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.535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775527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-61.938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AE9818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118.188</w:t>
            </w:r>
          </w:p>
        </w:tc>
      </w:tr>
      <w:tr w:rsidR="00AD0C00" w14:paraId="255FF08E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109A3A7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9D80FD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0E5751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DC9CB1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1814C7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85EFE3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69.200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F4A87E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94C643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.091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2AC52F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-11.355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7F88DA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149.755</w:t>
            </w:r>
          </w:p>
        </w:tc>
      </w:tr>
      <w:tr w:rsidR="00AD0C00" w14:paraId="366B93CF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C9C2EBB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EB9B026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4A77127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6ACCCB8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E3689E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D54712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103.200</w:t>
            </w:r>
            <w:r>
              <w:rPr>
                <w:vertAlign w:val="superscript"/>
              </w:rPr>
              <w:t>*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B86AF8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908A24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.013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B45C47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22.645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E8F318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183.755</w:t>
            </w:r>
          </w:p>
        </w:tc>
      </w:tr>
      <w:tr w:rsidR="00AD0C00" w14:paraId="3E02A26C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8123388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D4FBF3F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768C1BC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8DD07B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27DB6B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BD7966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-69.200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8B0991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9ED2A3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.091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A7988A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-149.755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37C2E2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11.355</w:t>
            </w:r>
          </w:p>
        </w:tc>
      </w:tr>
      <w:tr w:rsidR="00AD0C00" w14:paraId="07430002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61DDB6F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277EEC4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E0FACF3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A6A8E4B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4E1869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AF4792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34.00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FD8155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lastRenderedPageBreak/>
              <w:t>40.3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FB7C4C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lastRenderedPageBreak/>
              <w:t>.402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8060C0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46.555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B07047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lastRenderedPageBreak/>
              <w:t>114.55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5</w:t>
            </w:r>
          </w:p>
        </w:tc>
      </w:tr>
      <w:tr w:rsidR="00AD0C00" w14:paraId="53837A37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063F7D0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626AB0D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47CC5F3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1C2C5E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82F2BD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4B10FA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-103.200</w:t>
            </w:r>
            <w:r>
              <w:rPr>
                <w:vertAlign w:val="superscript"/>
              </w:rPr>
              <w:t>*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7B13C2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55E560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.013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F170F8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-183.755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2BC793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-22.645</w:t>
            </w:r>
          </w:p>
        </w:tc>
      </w:tr>
      <w:tr w:rsidR="00AD0C00" w14:paraId="6893CCB6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5F46924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C729020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20FF3D2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9096AC0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95108B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4C81A7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-34.000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BAC13B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37DD83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.402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DDD2D7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-114.555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9262CD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46.555</w:t>
            </w:r>
          </w:p>
        </w:tc>
      </w:tr>
      <w:tr w:rsidR="00AD0C00" w14:paraId="07B8E719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9214553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C6D4782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75D359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DDCF8B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13EFDD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89D0E2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81.600</w:t>
            </w:r>
            <w:r>
              <w:rPr>
                <w:vertAlign w:val="superscript"/>
              </w:rPr>
              <w:t>*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C33C67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95222E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.047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F11663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1.045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98BEAB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162.155</w:t>
            </w:r>
          </w:p>
        </w:tc>
      </w:tr>
      <w:tr w:rsidR="00AD0C00" w14:paraId="3AAB16C9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B865191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AF41D50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21566A6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A0FA6F3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5849E6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BBDC55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89.125</w:t>
            </w:r>
            <w:r>
              <w:rPr>
                <w:vertAlign w:val="superscript"/>
              </w:rPr>
              <w:t>*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A49427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788E78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.031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A26839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8.570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292895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169.680</w:t>
            </w:r>
          </w:p>
        </w:tc>
      </w:tr>
      <w:tr w:rsidR="00AD0C00" w14:paraId="5600010E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095EA7F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251DCEF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9958BA6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91B3C7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4EA8C6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519EF1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-81.600</w:t>
            </w:r>
            <w:r>
              <w:rPr>
                <w:vertAlign w:val="superscript"/>
              </w:rPr>
              <w:t>*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EF70A3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650DD2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.047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740882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-162.155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1B3B3A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-1.045</w:t>
            </w:r>
          </w:p>
        </w:tc>
      </w:tr>
      <w:tr w:rsidR="00AD0C00" w14:paraId="22A653AF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9356BCC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17558A8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DD72648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1E47EBD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5DEBF5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D5EA28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7.525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28D070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75475E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.853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E3C2C9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-73.030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58822A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88.080</w:t>
            </w:r>
          </w:p>
        </w:tc>
      </w:tr>
      <w:tr w:rsidR="00AD0C00" w14:paraId="516388BE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1E53371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0F37235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6713446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FEF0CD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0CB67E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65E92D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-89.125</w:t>
            </w:r>
            <w:r>
              <w:rPr>
                <w:vertAlign w:val="superscript"/>
              </w:rPr>
              <w:t>*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5340E3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912DC4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.031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39875E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-169.680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AEF823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-8.570</w:t>
            </w:r>
          </w:p>
        </w:tc>
      </w:tr>
      <w:tr w:rsidR="00AD0C00" w14:paraId="5F01AADA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281B82A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583069C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EA1897B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624026F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E7E327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A63E14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-7.525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4C5D13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3F7C07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.853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2A033E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-88.080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6F4237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73.030</w:t>
            </w:r>
          </w:p>
        </w:tc>
      </w:tr>
      <w:tr w:rsidR="00AD0C00" w14:paraId="5C0C9AA9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E045B7D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836B2A2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56FE41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08E2E2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98C97C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1A7ADC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88.200</w:t>
            </w:r>
            <w:r>
              <w:rPr>
                <w:vertAlign w:val="superscript"/>
              </w:rPr>
              <w:t>*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8C33DC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524FC5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.032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6F2612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7.645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B8658E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168.755</w:t>
            </w:r>
          </w:p>
        </w:tc>
      </w:tr>
      <w:tr w:rsidR="00AD0C00" w14:paraId="4924DE14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A9626F3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D612527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2DAF9B9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5AAFCA9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BAB99B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133DAE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113.806</w:t>
            </w:r>
            <w:r>
              <w:rPr>
                <w:vertAlign w:val="superscript"/>
              </w:rPr>
              <w:t>*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D62250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932D46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.006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E0B7E5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33.252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9FA79F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194.361</w:t>
            </w:r>
          </w:p>
        </w:tc>
      </w:tr>
      <w:tr w:rsidR="00AD0C00" w14:paraId="5E61784C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66882B4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26AFA47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D1022D4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F14D8D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DD0527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BF8008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-88.200</w:t>
            </w:r>
            <w:r>
              <w:rPr>
                <w:vertAlign w:val="superscript"/>
              </w:rPr>
              <w:t>*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438694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32C5C0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.032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7D272A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-168.755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F850D7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-7.645</w:t>
            </w:r>
          </w:p>
        </w:tc>
      </w:tr>
      <w:tr w:rsidR="00AD0C00" w14:paraId="290DD592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C50EA21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732CAC2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29934FD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A92B6D0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97C086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65C26A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25.606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8437B1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FD69B9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.528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71CC9F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-54.94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8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67C491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lastRenderedPageBreak/>
              <w:t>106.161</w:t>
            </w:r>
          </w:p>
        </w:tc>
      </w:tr>
      <w:tr w:rsidR="00AD0C00" w14:paraId="5AD8BB60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2C71B6E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B74192F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FF71231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481ADD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DF76C0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7F8D8C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-113.806</w:t>
            </w:r>
            <w:r>
              <w:rPr>
                <w:vertAlign w:val="superscript"/>
              </w:rPr>
              <w:t>*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0A0609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3A58F9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.006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1816EF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-194.361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D89CF0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-33.252</w:t>
            </w:r>
          </w:p>
        </w:tc>
      </w:tr>
      <w:tr w:rsidR="00AD0C00" w14:paraId="498F3D74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7993EBF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D08FC4D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CC40AC9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7DEA1AD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2ED4FD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51C33A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-25.606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5F6A45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20BCEE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.528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A0CAB2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-106.161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30F35C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54.948</w:t>
            </w:r>
          </w:p>
        </w:tc>
      </w:tr>
      <w:tr w:rsidR="00AD0C00" w14:paraId="1B5F0361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1735786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958415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9D046A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632710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826A12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D02762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5.065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27B3CC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CD6DE1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.351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A128BE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-5.716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48E8A5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15.845</w:t>
            </w:r>
          </w:p>
        </w:tc>
      </w:tr>
      <w:tr w:rsidR="00AD0C00" w14:paraId="2492B30D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71161CD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0E1CCD6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17C2600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2CABC4C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6A6717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A5BFBD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4.185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5D9022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13481F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.441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66A948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-6.596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1D0066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14.965</w:t>
            </w:r>
          </w:p>
        </w:tc>
      </w:tr>
      <w:tr w:rsidR="00AD0C00" w14:paraId="33311E06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AEBC973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29C1573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8EF99FF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AF38E7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CAD92B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9E18F3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-5.065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D4098B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230370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.351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EBB82A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-15.845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A90E1B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5.716</w:t>
            </w:r>
          </w:p>
        </w:tc>
      </w:tr>
      <w:tr w:rsidR="00AD0C00" w14:paraId="2B469DA2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E59AA83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0EF57BA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9056965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FA8ED9B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EB029B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73CA26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-.880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C3006B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97F640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.871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72CC1E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-11.661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B17633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9.900</w:t>
            </w:r>
          </w:p>
        </w:tc>
      </w:tr>
      <w:tr w:rsidR="00AD0C00" w14:paraId="64B5C64E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F1A2977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9B59D5C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762B82E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140637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E34091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D4DC12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-4.185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AF7AA1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A44312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.441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51EA36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-14.965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370428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6.596</w:t>
            </w:r>
          </w:p>
        </w:tc>
      </w:tr>
      <w:tr w:rsidR="00AD0C00" w14:paraId="18B438B1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C85892F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9ECAAAA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75C0663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06DDA83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1647F3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770966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.880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547B7B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B5F41A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.871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06614D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-9.900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73A0A9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11.661</w:t>
            </w:r>
          </w:p>
        </w:tc>
      </w:tr>
      <w:tr w:rsidR="00AD0C00" w14:paraId="2EF98DAE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4EF93E0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608CD59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ABA821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01C522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988F17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5A55F9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9.561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452076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9F25CD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.081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1DFC7C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-1.220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10098F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20.341</w:t>
            </w:r>
          </w:p>
        </w:tc>
      </w:tr>
      <w:tr w:rsidR="00AD0C00" w14:paraId="5FA49708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6BD2467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12A553E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014EC7D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DC13D64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95D183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375FB1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4.958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02ECC1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E59732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.362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8A3EB0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-5.822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37D0E9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15.739</w:t>
            </w:r>
          </w:p>
        </w:tc>
      </w:tr>
      <w:tr w:rsidR="00AD0C00" w14:paraId="17076DF1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842FD40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CFA56F1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AE63B76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D83E48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7E2CD8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2F3C6F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-9.561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D25463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A03FE0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.081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6344B8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-20.341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F42216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1.220</w:t>
            </w:r>
          </w:p>
        </w:tc>
      </w:tr>
      <w:tr w:rsidR="00AD0C00" w14:paraId="4D6B320C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3117904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05C465A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F03B182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BBD6E4B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D3CF13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5FE86C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-4.603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08531D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0D5219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.397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B76E26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-15.383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AD80CA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6.178</w:t>
            </w:r>
          </w:p>
        </w:tc>
      </w:tr>
      <w:tr w:rsidR="00AD0C00" w14:paraId="5C335F1A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46BD119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74184A5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78AA29C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C8CE70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487E5C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C864B2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-4.958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6FEAF0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38D636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.362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22C3C2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-15.73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9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60D02D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lastRenderedPageBreak/>
              <w:t>5.822</w:t>
            </w:r>
          </w:p>
        </w:tc>
      </w:tr>
      <w:tr w:rsidR="00AD0C00" w14:paraId="57C1FAE0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9D45697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20AB925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06D9590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70F75F9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72DC84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269C23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4.603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E4D3B3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3E6328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.397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12E668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-6.178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C20F77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15.383</w:t>
            </w:r>
          </w:p>
        </w:tc>
      </w:tr>
      <w:tr w:rsidR="00AD0C00" w14:paraId="27D54A6B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7C24621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3094944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64C710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D99ADC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BAD9D8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E80971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5.580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631016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110BC0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.305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A09C43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-5.200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3BA297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16.361</w:t>
            </w:r>
          </w:p>
        </w:tc>
      </w:tr>
      <w:tr w:rsidR="00AD0C00" w14:paraId="4BD07114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C94A757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DE47E7C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1D538A2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BEA73AB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C6458A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0A9462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3.200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8F5E17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BD7B07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.555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C9A2A2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-7.581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14F572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13.980</w:t>
            </w:r>
          </w:p>
        </w:tc>
      </w:tr>
      <w:tr w:rsidR="00AD0C00" w14:paraId="5957F8A4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68EDF4A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218D741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E068307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ADD4FA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746902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9157FD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-5.580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8D51F4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31D18D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.305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E4FDA1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-16.361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86E44F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5.200</w:t>
            </w:r>
          </w:p>
        </w:tc>
      </w:tr>
      <w:tr w:rsidR="00AD0C00" w14:paraId="740502E8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EEA87AB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66367AA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E8CB59B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71FD4C7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B32851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C29E44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-2.380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E26845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6AF67E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.661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230E2A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-13.161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873F82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8.400</w:t>
            </w:r>
          </w:p>
        </w:tc>
      </w:tr>
      <w:tr w:rsidR="00AD0C00" w14:paraId="48A5D7D0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F4D6454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70EFA01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499CC35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B3BF0E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595E49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26FA62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-3.200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0455D6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01D771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.555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56F519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-13.980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A995D8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7.581</w:t>
            </w:r>
          </w:p>
        </w:tc>
      </w:tr>
      <w:tr w:rsidR="00AD0C00" w14:paraId="2A7CD339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D552340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6361C2C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4E3C097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0603D50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71D2BC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52686E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2.380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211480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C05B3D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.661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1D079B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-8.400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5DA806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13.161</w:t>
            </w:r>
          </w:p>
        </w:tc>
      </w:tr>
      <w:tr w:rsidR="00AD0C00" w14:paraId="55E540F6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1C00974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0F374F2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7E464D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FFE0FA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0AB81A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E9A244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-5.061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A6FC47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CD0DF6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.298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417218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-14.703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66EDB7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4.582</w:t>
            </w:r>
          </w:p>
        </w:tc>
      </w:tr>
      <w:tr w:rsidR="00AD0C00" w14:paraId="0D588BB0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6F9FF13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FBB5059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0063501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92C5CEC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5F5C9B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1482E4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-2.240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9230CA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0A8BCA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.644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45B358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-11.883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A215F7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7.402</w:t>
            </w:r>
          </w:p>
        </w:tc>
      </w:tr>
      <w:tr w:rsidR="00AD0C00" w14:paraId="1CB4BB1E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8F3938A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36FDC3D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560F877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4289AB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4C41BC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26A44E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5.061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1E176A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191DBB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.298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3A7777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-4.582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A9EE49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14.703</w:t>
            </w:r>
          </w:p>
        </w:tc>
      </w:tr>
      <w:tr w:rsidR="00AD0C00" w14:paraId="18BD47CB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C7B3933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E4E486B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C3D2A7B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1938307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316954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469E12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2.820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CF00BA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FFD02F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.561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86818E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-6.822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C8FEE7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12.463</w:t>
            </w:r>
          </w:p>
        </w:tc>
      </w:tr>
      <w:tr w:rsidR="00AD0C00" w14:paraId="3FA287B9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077FF6E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68ED9C9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14597B0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5D9001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0E58BA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12B9E4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2.240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164A38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CE22FD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.644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C51583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-7.402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7B1EB7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11.883</w:t>
            </w:r>
          </w:p>
        </w:tc>
      </w:tr>
      <w:tr w:rsidR="00AD0C00" w14:paraId="27355809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93DA217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2C803D0D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EB2D664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DD79CC9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3A6986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932330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-2.820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5DDBFC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712524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.561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4ECA2E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-12.463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5332C3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6.822</w:t>
            </w:r>
          </w:p>
        </w:tc>
      </w:tr>
      <w:tr w:rsidR="00AD0C00" w14:paraId="5F445A85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47F215E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C2FF3A8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6A34C1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1AA38C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A51669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FD9741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5.374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44769E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2B68AB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lastRenderedPageBreak/>
              <w:t>.270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FF3CF5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-4.269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7652B8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15.01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6</w:t>
            </w:r>
          </w:p>
        </w:tc>
      </w:tr>
      <w:tr w:rsidR="00AD0C00" w14:paraId="7361EA9E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C519727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1209027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94711F8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6891CDA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524B52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C4690D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2.848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A2EF1E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603F3E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.557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0B1BB5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-6.794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D6CD63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12.491</w:t>
            </w:r>
          </w:p>
        </w:tc>
      </w:tr>
      <w:tr w:rsidR="00AD0C00" w14:paraId="1B6FC64D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E72A0EB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E94120A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184EC16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361FBC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1040D6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3821C2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-5.374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17EDCC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AE9C67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.270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56FB83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-15.016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9FA1E7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4.269</w:t>
            </w:r>
          </w:p>
        </w:tc>
      </w:tr>
      <w:tr w:rsidR="00AD0C00" w14:paraId="6C808665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A17303F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6A2A42C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8810A2C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96FF9D3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7CFE43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D725C7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-2.525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752C05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CAA75E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.603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27A92D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-12.168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35EF24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7.117</w:t>
            </w:r>
          </w:p>
        </w:tc>
      </w:tr>
      <w:tr w:rsidR="00AD0C00" w14:paraId="5B595C0E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9B0C848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2E0021BD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61B103F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74B30C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A9A3D3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A2B76C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-2.848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0782CD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D5D4D0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.557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F6121B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-12.491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C5671D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6.794</w:t>
            </w:r>
          </w:p>
        </w:tc>
      </w:tr>
      <w:tr w:rsidR="00AD0C00" w14:paraId="6A8F6B27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E2D6BF7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F93A543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E3806EE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66EC196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2056B4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4F0C60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2.525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3E9C87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ABC90D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.603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F0D5B8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-7.117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E7C1DC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12.168</w:t>
            </w:r>
          </w:p>
        </w:tc>
      </w:tr>
      <w:tr w:rsidR="00AD0C00" w14:paraId="1D7A0CF7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B0EADC8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D2D99BD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796FB77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DDDEE8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6138D0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71607E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9.851</w:t>
            </w:r>
            <w:r>
              <w:rPr>
                <w:vertAlign w:val="superscript"/>
              </w:rPr>
              <w:t>*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33B0CC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B65130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.045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F98590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.209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29D094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19.494</w:t>
            </w:r>
          </w:p>
        </w:tc>
      </w:tr>
      <w:tr w:rsidR="00AD0C00" w14:paraId="6CBE5DCF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E50123B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0D84B9C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4D961FC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290D0DF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8A9CA0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4B9937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-5.024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E5C0DE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C8F566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.302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1F2797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-14.666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E2AD87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4.619</w:t>
            </w:r>
          </w:p>
        </w:tc>
      </w:tr>
      <w:tr w:rsidR="00AD0C00" w14:paraId="6E59FCC4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E21CA94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1657DAF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D938E52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0C7C14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A4E59F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ADE5A2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-9.851</w:t>
            </w:r>
            <w:r>
              <w:rPr>
                <w:vertAlign w:val="superscript"/>
              </w:rPr>
              <w:t>*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F34986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FC871C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.045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7C1B38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-19.494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D1088B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-.209</w:t>
            </w:r>
          </w:p>
        </w:tc>
      </w:tr>
      <w:tr w:rsidR="00AD0C00" w14:paraId="6355A0AB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D42EA0F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B1A08DB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0D2975F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A05DADE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DAA822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150677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-14.875</w:t>
            </w:r>
            <w:r>
              <w:rPr>
                <w:vertAlign w:val="superscript"/>
              </w:rPr>
              <w:t>*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49F054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39A004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608B5C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-24.517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7333A6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-5.233</w:t>
            </w:r>
          </w:p>
        </w:tc>
      </w:tr>
      <w:tr w:rsidR="00AD0C00" w14:paraId="723A4D30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701B2FC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73C58D8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1293480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54D0112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D2DF7E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78D303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5.024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E8078A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1A0F56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.302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6F2874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-4.619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13D282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14.666</w:t>
            </w:r>
          </w:p>
        </w:tc>
      </w:tr>
      <w:tr w:rsidR="00AD0C00" w14:paraId="7DD8C637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1B00F4B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A47769B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29DE14A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DD8AA93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3C14A95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7FB028B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14.875</w:t>
            </w:r>
            <w:r>
              <w:rPr>
                <w:vertAlign w:val="superscript"/>
              </w:rPr>
              <w:t>*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2416FFB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215C3C6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6A856AF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5.233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1B649C9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24.517</w:t>
            </w:r>
          </w:p>
        </w:tc>
      </w:tr>
      <w:tr w:rsidR="00F73016" w14:paraId="4A338341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0061" w:type="dxa"/>
            <w:gridSpan w:val="10"/>
            <w:shd w:val="clear" w:color="auto" w:fill="FFFFFF"/>
          </w:tcPr>
          <w:p w14:paraId="00391901" w14:textId="77777777" w:rsidR="00AD0C00" w:rsidRDefault="00000000">
            <w:pPr>
              <w:spacing w:before="5" w:after="5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Based on estimated marginal means</w:t>
            </w:r>
          </w:p>
        </w:tc>
      </w:tr>
      <w:tr w:rsidR="00F73016" w14:paraId="68644D59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0061" w:type="dxa"/>
            <w:gridSpan w:val="10"/>
            <w:shd w:val="clear" w:color="auto" w:fill="FFFFFF"/>
          </w:tcPr>
          <w:p w14:paraId="353F241D" w14:textId="77777777" w:rsidR="00AD0C00" w:rsidRDefault="00000000">
            <w:r>
              <w:rPr>
                <w:rFonts w:ascii="Arial" w:eastAsia="Arial" w:hAnsi="Arial" w:cs="Arial"/>
                <w:color w:val="010205"/>
              </w:rPr>
              <w:t>*. The mean difference is significant at the .05 level.</w:t>
            </w:r>
          </w:p>
        </w:tc>
      </w:tr>
      <w:tr w:rsidR="00F73016" w14:paraId="413FF54D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0061" w:type="dxa"/>
            <w:gridSpan w:val="10"/>
            <w:shd w:val="clear" w:color="auto" w:fill="FFFFFF"/>
          </w:tcPr>
          <w:p w14:paraId="6AF830BD" w14:textId="77777777" w:rsidR="00AD0C00" w:rsidRDefault="00000000">
            <w:r>
              <w:rPr>
                <w:rFonts w:ascii="Arial" w:eastAsia="Arial" w:hAnsi="Arial" w:cs="Arial"/>
                <w:color w:val="010205"/>
              </w:rPr>
              <w:t xml:space="preserve">b. Adjustment for multiple comparisons: Least Significant Difference (equivalent to no 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adjustments).</w:t>
            </w:r>
          </w:p>
        </w:tc>
      </w:tr>
    </w:tbl>
    <w:p w14:paraId="4DB26C3B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88"/>
        <w:gridCol w:w="2159"/>
        <w:gridCol w:w="2159"/>
        <w:gridCol w:w="1156"/>
        <w:gridCol w:w="1156"/>
        <w:gridCol w:w="1581"/>
        <w:gridCol w:w="1156"/>
      </w:tblGrid>
      <w:tr w:rsidR="00F73016" w14:paraId="7F296096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2155" w:type="dxa"/>
            <w:gridSpan w:val="7"/>
            <w:shd w:val="clear" w:color="auto" w:fill="FFFFFF"/>
            <w:vAlign w:val="center"/>
          </w:tcPr>
          <w:p w14:paraId="50EEE46E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Multivariate Tests</w:t>
            </w:r>
          </w:p>
        </w:tc>
      </w:tr>
      <w:tr w:rsidR="00F73016" w14:paraId="25AAB8DD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2788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716B6435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4318" w:type="dxa"/>
            <w:gridSpan w:val="2"/>
            <w:tcBorders>
              <w:top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3FF04010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LOCATION (1=rostral; 2=mid; 3=caudal)</w:t>
            </w:r>
          </w:p>
        </w:tc>
        <w:tc>
          <w:tcPr>
            <w:tcW w:w="1156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04428E7C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Value</w:t>
            </w:r>
          </w:p>
        </w:tc>
        <w:tc>
          <w:tcPr>
            <w:tcW w:w="1156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0860DA55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F</w:t>
            </w:r>
          </w:p>
        </w:tc>
        <w:tc>
          <w:tcPr>
            <w:tcW w:w="1581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06A49399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 xml:space="preserve">Hypothesis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df</w:t>
            </w:r>
            <w:proofErr w:type="spellEnd"/>
          </w:p>
        </w:tc>
        <w:tc>
          <w:tcPr>
            <w:tcW w:w="1156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72BF0834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 xml:space="preserve">Error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df</w:t>
            </w:r>
            <w:proofErr w:type="spellEnd"/>
          </w:p>
        </w:tc>
      </w:tr>
      <w:tr w:rsidR="00AD0C00" w14:paraId="24CAC4F4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182C76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129BC4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9299AA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C1FF4B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.045</w:t>
            </w:r>
          </w:p>
        </w:tc>
        <w:tc>
          <w:tcPr>
            <w:tcW w:w="115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0FB820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.729</w:t>
            </w:r>
          </w:p>
        </w:tc>
        <w:tc>
          <w:tcPr>
            <w:tcW w:w="1581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BB7D17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15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5EC497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126.000</w:t>
            </w:r>
          </w:p>
        </w:tc>
      </w:tr>
      <w:tr w:rsidR="00AD0C00" w14:paraId="2BE07D91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1F28801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0584D28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694B33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1AD6F2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.955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58ECB6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.725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21E98F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ADE43E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124.000</w:t>
            </w:r>
          </w:p>
        </w:tc>
      </w:tr>
      <w:tr w:rsidR="00AD0C00" w14:paraId="42517295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E3DEC6E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8A4201D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B70BE7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F46E0F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.047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D30935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.722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B91018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4F4E71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122.000</w:t>
            </w:r>
          </w:p>
        </w:tc>
      </w:tr>
      <w:tr w:rsidR="00AD0C00" w14:paraId="08803D5F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9A59E30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1B26C07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4E74B8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848F44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.047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1CFFBC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1.485</w:t>
            </w:r>
            <w:r>
              <w:rPr>
                <w:vertAlign w:val="superscript"/>
              </w:rPr>
              <w:t>b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2FB76D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40AAC4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63.000</w:t>
            </w:r>
          </w:p>
        </w:tc>
      </w:tr>
      <w:tr w:rsidR="00AD0C00" w14:paraId="33D13CC0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ABF189D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020143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9B4E31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B77CF8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.054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E614B7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.875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599749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B19B21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126.000</w:t>
            </w:r>
          </w:p>
        </w:tc>
      </w:tr>
      <w:tr w:rsidR="00AD0C00" w14:paraId="58DDA20E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D144DEA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EFE04BE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208B4E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30FFCF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.946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76993A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.872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851954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CD7AB9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124.000</w:t>
            </w:r>
          </w:p>
        </w:tc>
      </w:tr>
      <w:tr w:rsidR="00AD0C00" w14:paraId="23340B1F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99EDEC2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ED492FD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C17DDE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AA9F48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.057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51810F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.869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74F35E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4D3FA3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122.000</w:t>
            </w:r>
          </w:p>
        </w:tc>
      </w:tr>
      <w:tr w:rsidR="00AD0C00" w14:paraId="2F70D2EA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E9B5BA3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917389B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AE37B9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408E4D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.056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43FBA3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1.759</w:t>
            </w:r>
            <w:r>
              <w:rPr>
                <w:vertAlign w:val="superscript"/>
              </w:rPr>
              <w:t>b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BD6921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1B031B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63.000</w:t>
            </w:r>
          </w:p>
        </w:tc>
      </w:tr>
      <w:tr w:rsidR="00AD0C00" w14:paraId="5139640B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65817C7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C94ECA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848C2A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A613D2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.037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F7457B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.592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D54D63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AAA458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126.000</w:t>
            </w:r>
          </w:p>
        </w:tc>
      </w:tr>
      <w:tr w:rsidR="00AD0C00" w14:paraId="6A5F1092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1BFCF57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682122C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7000C7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7EAC29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.963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438E04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.587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5008BB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0FD8EE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124.000</w:t>
            </w:r>
          </w:p>
        </w:tc>
      </w:tr>
      <w:tr w:rsidR="00AD0C00" w14:paraId="1453F492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C0BB224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7BDE7A5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B6C733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A8DE43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.038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07A0CB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.583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547B64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B28B92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122.000</w:t>
            </w:r>
          </w:p>
        </w:tc>
      </w:tr>
      <w:tr w:rsidR="00AD0C00" w14:paraId="59E5BBFA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3DA51FD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98845A8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BE5037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BC3BAD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.037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EE46BB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1.165</w:t>
            </w:r>
            <w:r>
              <w:rPr>
                <w:vertAlign w:val="superscript"/>
              </w:rPr>
              <w:t>b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C04B3C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B72B06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63.000</w:t>
            </w:r>
          </w:p>
        </w:tc>
      </w:tr>
      <w:tr w:rsidR="00AD0C00" w14:paraId="7F5C78E8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5D6942E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A37A28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36216D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513FA9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.111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A82738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1.849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9973D6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A1CD67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126.000</w:t>
            </w:r>
          </w:p>
        </w:tc>
      </w:tr>
      <w:tr w:rsidR="00AD0C00" w14:paraId="25CA60CE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99748C8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BCFD4BB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F20ECF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D3084B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.890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95F71E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1.854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DA0E76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0DA67B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124.000</w:t>
            </w:r>
          </w:p>
        </w:tc>
      </w:tr>
      <w:tr w:rsidR="00AD0C00" w14:paraId="54E0C382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FF07994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7750C31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0617D1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7085AD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.122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6916CC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1.858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407E2F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D9C010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122.000</w:t>
            </w:r>
          </w:p>
        </w:tc>
      </w:tr>
      <w:tr w:rsidR="00AD0C00" w14:paraId="0F8BAF4B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DB93B20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61E1FDA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CB8D73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A2658B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.109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C2538B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3.446</w:t>
            </w:r>
            <w:r>
              <w:rPr>
                <w:vertAlign w:val="superscript"/>
              </w:rPr>
              <w:t>b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AFEC4E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AD6050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63.000</w:t>
            </w:r>
          </w:p>
        </w:tc>
      </w:tr>
      <w:tr w:rsidR="00AD0C00" w14:paraId="37EB19CD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CD08A3D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75436A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4C08AB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99577B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.138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61EE2B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2.337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9ECD05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D015A1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126.000</w:t>
            </w:r>
          </w:p>
        </w:tc>
      </w:tr>
      <w:tr w:rsidR="00AD0C00" w14:paraId="17D7D4B2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1498C56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D99A84C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ADA120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AF3372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.862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F983A2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2.382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DFC83D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B5A075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124.000</w:t>
            </w:r>
          </w:p>
        </w:tc>
      </w:tr>
      <w:tr w:rsidR="00AD0C00" w14:paraId="755870F9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E076676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CF2A6BF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3F393C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278069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.159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1A1A08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2.424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098347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A20548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122.000</w:t>
            </w:r>
          </w:p>
        </w:tc>
      </w:tr>
      <w:tr w:rsidR="00AD0C00" w14:paraId="5F810767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CF2FE43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1112947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A6979E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B77AA7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.155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8D2FBC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4.883</w:t>
            </w:r>
            <w:r>
              <w:rPr>
                <w:vertAlign w:val="superscript"/>
              </w:rPr>
              <w:t>b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112FBC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05106D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63.000</w:t>
            </w:r>
          </w:p>
        </w:tc>
      </w:tr>
      <w:tr w:rsidR="00AD0C00" w14:paraId="5B2CF858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405E051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207B84D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DA3872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585416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.281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42B02E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5.141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11A524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9D212E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126.000</w:t>
            </w:r>
          </w:p>
        </w:tc>
      </w:tr>
      <w:tr w:rsidR="00AD0C00" w14:paraId="397C587E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7403789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259F6E5E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059DFB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2E7777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.738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4DE2AD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5.096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A1ED04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B28060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124.000</w:t>
            </w:r>
          </w:p>
        </w:tc>
      </w:tr>
      <w:tr w:rsidR="00AD0C00" w14:paraId="701696FE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25BAFB7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270E66F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044F9F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136DAD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.331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077317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5.051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7B1A11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47D905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122.000</w:t>
            </w:r>
          </w:p>
        </w:tc>
      </w:tr>
      <w:tr w:rsidR="00AD0C00" w14:paraId="746FD5C3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DAB7C1F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26C56FD4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7F5FE53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1CE8661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.219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1AA1396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6.885</w:t>
            </w:r>
            <w:r>
              <w:rPr>
                <w:vertAlign w:val="superscript"/>
              </w:rPr>
              <w:t>b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3622FA7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76F01C0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63.000</w:t>
            </w:r>
          </w:p>
        </w:tc>
      </w:tr>
    </w:tbl>
    <w:p w14:paraId="0168940D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88"/>
        <w:gridCol w:w="2159"/>
        <w:gridCol w:w="2159"/>
        <w:gridCol w:w="1156"/>
        <w:gridCol w:w="1156"/>
        <w:gridCol w:w="1581"/>
        <w:gridCol w:w="1156"/>
      </w:tblGrid>
      <w:tr w:rsidR="00F73016" w14:paraId="00B28233" w14:textId="77777777" w:rsidTr="00F73016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8262" w:type="dxa"/>
            <w:gridSpan w:val="4"/>
            <w:shd w:val="clear" w:color="auto" w:fill="FFFFFF"/>
            <w:vAlign w:val="center"/>
          </w:tcPr>
          <w:p w14:paraId="24047417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lastRenderedPageBreak/>
              <w:t>Multivariate Tests</w:t>
            </w:r>
          </w:p>
        </w:tc>
      </w:tr>
      <w:tr w:rsidR="00F73016" w14:paraId="59A0BF60" w14:textId="77777777" w:rsidTr="00F73016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5B3985F0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4318" w:type="dxa"/>
            <w:gridSpan w:val="2"/>
            <w:tcBorders>
              <w:top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48D436DC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LOCATION (1=rostral; 2=mid; 3=caudal)</w:t>
            </w:r>
          </w:p>
        </w:tc>
        <w:tc>
          <w:tcPr>
            <w:tcW w:w="1156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69EA392F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Sig.</w:t>
            </w:r>
          </w:p>
        </w:tc>
      </w:tr>
      <w:tr w:rsidR="00AD0C00" w14:paraId="36D8F7DC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6DAB70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FABF8E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379B28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EC3C13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.574</w:t>
            </w:r>
          </w:p>
        </w:tc>
      </w:tr>
      <w:tr w:rsidR="00AD0C00" w14:paraId="58170F9F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CA97D7A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D3F80E5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840A74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35E6A0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.576</w:t>
            </w:r>
          </w:p>
        </w:tc>
      </w:tr>
      <w:tr w:rsidR="00AD0C00" w14:paraId="6EF5E6FB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7BF289F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B8617C7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24B1A1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634B44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.579</w:t>
            </w:r>
          </w:p>
        </w:tc>
      </w:tr>
      <w:tr w:rsidR="00AD0C00" w14:paraId="61C80A0D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AAB126F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FEF11DA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18CB6C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E4BECC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.234</w:t>
            </w:r>
          </w:p>
        </w:tc>
      </w:tr>
      <w:tr w:rsidR="00AD0C00" w14:paraId="63C71D4C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2367A8D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F08474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BA3DA7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80004D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.481</w:t>
            </w:r>
          </w:p>
        </w:tc>
      </w:tr>
      <w:tr w:rsidR="00AD0C00" w14:paraId="49E79D0E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8BBE158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AC0ED06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651C2E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9AF6CA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.483</w:t>
            </w:r>
          </w:p>
        </w:tc>
      </w:tr>
      <w:tr w:rsidR="00AD0C00" w14:paraId="110F4181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580F4E1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F3F50ED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B10713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0D4DC2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.484</w:t>
            </w:r>
          </w:p>
        </w:tc>
      </w:tr>
      <w:tr w:rsidR="00AD0C00" w14:paraId="62E7FAB5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150AA36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E9EA3DF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7017C1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F01CB7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.181</w:t>
            </w:r>
          </w:p>
        </w:tc>
      </w:tr>
      <w:tr w:rsidR="00AD0C00" w14:paraId="770376D6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889E777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D81A7C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20E7EB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11F40B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.669</w:t>
            </w:r>
          </w:p>
        </w:tc>
      </w:tr>
      <w:tr w:rsidR="00AD0C00" w14:paraId="55557898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AF2EA53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4145249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AA5961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D7B7C1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.672</w:t>
            </w:r>
          </w:p>
        </w:tc>
      </w:tr>
      <w:tr w:rsidR="00AD0C00" w14:paraId="7AB6462E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B00360F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226CB4B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551E10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13288C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.676</w:t>
            </w:r>
          </w:p>
        </w:tc>
      </w:tr>
      <w:tr w:rsidR="00AD0C00" w14:paraId="7140C663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DAF57A2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AC1C4B0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6A3377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E933AB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.318</w:t>
            </w:r>
          </w:p>
        </w:tc>
      </w:tr>
      <w:tr w:rsidR="00AD0C00" w14:paraId="46A02EAF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5D07B57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BCA10B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1F01EE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3DFAA9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.124</w:t>
            </w:r>
          </w:p>
        </w:tc>
      </w:tr>
      <w:tr w:rsidR="00AD0C00" w14:paraId="7C8FFE49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A2BC286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BD24514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CB0E52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954280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.123</w:t>
            </w:r>
          </w:p>
        </w:tc>
      </w:tr>
      <w:tr w:rsidR="00AD0C00" w14:paraId="19BFC21B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B1B38BF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E5CC58A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81303E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C8A1E7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.122</w:t>
            </w:r>
          </w:p>
        </w:tc>
      </w:tr>
      <w:tr w:rsidR="00AD0C00" w14:paraId="1E10F52B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C86377C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40B7A4B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75F7EF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5969CF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.038</w:t>
            </w:r>
          </w:p>
        </w:tc>
      </w:tr>
      <w:tr w:rsidR="00AD0C00" w14:paraId="088DD6D2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B9A3E01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749558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361DEA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CA672C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.059</w:t>
            </w:r>
          </w:p>
        </w:tc>
      </w:tr>
      <w:tr w:rsidR="00AD0C00" w14:paraId="54B892B0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476F54E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2AD81F6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55F7EE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B952BA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.055</w:t>
            </w:r>
          </w:p>
        </w:tc>
      </w:tr>
      <w:tr w:rsidR="00AD0C00" w14:paraId="630D4EC4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7E04EDE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33E67D4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C21E6F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BA5648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.052</w:t>
            </w:r>
          </w:p>
        </w:tc>
      </w:tr>
      <w:tr w:rsidR="00AD0C00" w14:paraId="31BBC925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093A2B4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AD59CC0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FEB1E8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A001F4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.011</w:t>
            </w:r>
          </w:p>
        </w:tc>
      </w:tr>
      <w:tr w:rsidR="00AD0C00" w14:paraId="77440301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C2063B1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519D293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542C10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CF3FD2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5B351024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73439E6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99DDBD5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8076BD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FC0316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1BFAA517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DB92459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2B43A0E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7240F1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D64B82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D0C00" w14:paraId="4FE14CA1" w14:textId="77777777">
        <w:tblPrEx>
          <w:tblCellMar>
            <w:top w:w="0" w:type="dxa"/>
            <w:bottom w:w="0" w:type="dxa"/>
          </w:tblCellMar>
        </w:tblPrEx>
        <w:trPr>
          <w:gridAfter w:val="3"/>
          <w:wAfter w:w="3893" w:type="dxa"/>
        </w:trPr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99C17E1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44CF93D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4802859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23CB78A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.002</w:t>
            </w:r>
          </w:p>
        </w:tc>
      </w:tr>
      <w:tr w:rsidR="00AD0C00" w14:paraId="0CADE5BB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</w:tcPr>
          <w:p w14:paraId="114596C8" w14:textId="77777777" w:rsidR="00AD0C00" w:rsidRDefault="00AD0C00"/>
        </w:tc>
        <w:tc>
          <w:tcPr>
            <w:tcW w:w="2159" w:type="dxa"/>
          </w:tcPr>
          <w:p w14:paraId="35B6256A" w14:textId="77777777" w:rsidR="00AD0C00" w:rsidRDefault="00AD0C00"/>
        </w:tc>
        <w:tc>
          <w:tcPr>
            <w:tcW w:w="2159" w:type="dxa"/>
          </w:tcPr>
          <w:p w14:paraId="27C6142C" w14:textId="77777777" w:rsidR="00AD0C00" w:rsidRDefault="00AD0C00"/>
        </w:tc>
        <w:tc>
          <w:tcPr>
            <w:tcW w:w="1156" w:type="dxa"/>
          </w:tcPr>
          <w:p w14:paraId="7500AC74" w14:textId="77777777" w:rsidR="00AD0C00" w:rsidRDefault="00AD0C00"/>
        </w:tc>
        <w:tc>
          <w:tcPr>
            <w:tcW w:w="1156" w:type="dxa"/>
          </w:tcPr>
          <w:p w14:paraId="35E4E17E" w14:textId="77777777" w:rsidR="00AD0C00" w:rsidRDefault="00AD0C00"/>
        </w:tc>
        <w:tc>
          <w:tcPr>
            <w:tcW w:w="1581" w:type="dxa"/>
          </w:tcPr>
          <w:p w14:paraId="28AB6249" w14:textId="77777777" w:rsidR="00AD0C00" w:rsidRDefault="00AD0C00"/>
        </w:tc>
        <w:tc>
          <w:tcPr>
            <w:tcW w:w="1156" w:type="dxa"/>
          </w:tcPr>
          <w:p w14:paraId="51E6573F" w14:textId="77777777" w:rsidR="00AD0C00" w:rsidRDefault="00AD0C00"/>
        </w:tc>
      </w:tr>
      <w:tr w:rsidR="00AD0C00" w14:paraId="5B42E190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</w:tcPr>
          <w:p w14:paraId="0652E23F" w14:textId="77777777" w:rsidR="00AD0C00" w:rsidRDefault="00AD0C00"/>
        </w:tc>
        <w:tc>
          <w:tcPr>
            <w:tcW w:w="2159" w:type="dxa"/>
          </w:tcPr>
          <w:p w14:paraId="34BE3DEA" w14:textId="77777777" w:rsidR="00AD0C00" w:rsidRDefault="00AD0C00"/>
        </w:tc>
        <w:tc>
          <w:tcPr>
            <w:tcW w:w="2159" w:type="dxa"/>
          </w:tcPr>
          <w:p w14:paraId="015A083D" w14:textId="77777777" w:rsidR="00AD0C00" w:rsidRDefault="00AD0C00"/>
        </w:tc>
        <w:tc>
          <w:tcPr>
            <w:tcW w:w="1156" w:type="dxa"/>
          </w:tcPr>
          <w:p w14:paraId="75FAB18C" w14:textId="77777777" w:rsidR="00AD0C00" w:rsidRDefault="00AD0C00"/>
        </w:tc>
        <w:tc>
          <w:tcPr>
            <w:tcW w:w="1156" w:type="dxa"/>
          </w:tcPr>
          <w:p w14:paraId="2D7A3A34" w14:textId="77777777" w:rsidR="00AD0C00" w:rsidRDefault="00AD0C00"/>
        </w:tc>
        <w:tc>
          <w:tcPr>
            <w:tcW w:w="1581" w:type="dxa"/>
          </w:tcPr>
          <w:p w14:paraId="4517A2F3" w14:textId="77777777" w:rsidR="00AD0C00" w:rsidRDefault="00AD0C00"/>
        </w:tc>
        <w:tc>
          <w:tcPr>
            <w:tcW w:w="1156" w:type="dxa"/>
          </w:tcPr>
          <w:p w14:paraId="36D317C0" w14:textId="77777777" w:rsidR="00AD0C00" w:rsidRDefault="00AD0C00"/>
        </w:tc>
      </w:tr>
      <w:tr w:rsidR="00AD0C00" w14:paraId="0226A3A8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</w:tcPr>
          <w:p w14:paraId="2FD42FB9" w14:textId="77777777" w:rsidR="00AD0C00" w:rsidRDefault="00AD0C00"/>
        </w:tc>
        <w:tc>
          <w:tcPr>
            <w:tcW w:w="2159" w:type="dxa"/>
          </w:tcPr>
          <w:p w14:paraId="7A37A0F3" w14:textId="77777777" w:rsidR="00AD0C00" w:rsidRDefault="00AD0C00"/>
        </w:tc>
        <w:tc>
          <w:tcPr>
            <w:tcW w:w="2159" w:type="dxa"/>
          </w:tcPr>
          <w:p w14:paraId="432674D3" w14:textId="77777777" w:rsidR="00AD0C00" w:rsidRDefault="00AD0C00"/>
        </w:tc>
        <w:tc>
          <w:tcPr>
            <w:tcW w:w="1156" w:type="dxa"/>
          </w:tcPr>
          <w:p w14:paraId="355CA7E2" w14:textId="77777777" w:rsidR="00AD0C00" w:rsidRDefault="00AD0C00"/>
        </w:tc>
        <w:tc>
          <w:tcPr>
            <w:tcW w:w="1156" w:type="dxa"/>
          </w:tcPr>
          <w:p w14:paraId="3EA14BCA" w14:textId="77777777" w:rsidR="00AD0C00" w:rsidRDefault="00AD0C00"/>
        </w:tc>
        <w:tc>
          <w:tcPr>
            <w:tcW w:w="1581" w:type="dxa"/>
          </w:tcPr>
          <w:p w14:paraId="4CE5512F" w14:textId="77777777" w:rsidR="00AD0C00" w:rsidRDefault="00AD0C00"/>
        </w:tc>
        <w:tc>
          <w:tcPr>
            <w:tcW w:w="1156" w:type="dxa"/>
          </w:tcPr>
          <w:p w14:paraId="146858E2" w14:textId="77777777" w:rsidR="00AD0C00" w:rsidRDefault="00AD0C00"/>
        </w:tc>
      </w:tr>
    </w:tbl>
    <w:p w14:paraId="1F61176F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62"/>
      </w:tblGrid>
      <w:tr w:rsidR="00F73016" w14:paraId="4E428597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8262" w:type="dxa"/>
            <w:shd w:val="clear" w:color="auto" w:fill="FFFFFF"/>
          </w:tcPr>
          <w:p w14:paraId="6ACCC807" w14:textId="77777777" w:rsidR="00AD0C00" w:rsidRDefault="00000000">
            <w:pPr>
              <w:spacing w:before="5" w:after="5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lastRenderedPageBreak/>
              <w:t xml:space="preserve">Each F tests the multivariate simple effects of </w:t>
            </w:r>
            <w:proofErr w:type="gramStart"/>
            <w:r>
              <w:rPr>
                <w:rFonts w:ascii="Arial" w:eastAsia="Arial" w:hAnsi="Arial" w:cs="Arial"/>
                <w:color w:val="010205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010205"/>
              </w:rPr>
              <w:t>1=SN; 2=VTA; 3=CP] within each level combination of the other effects shown. These tests are based on the linearly independent pairwise comparisons among the estimated marginal means.</w:t>
            </w:r>
          </w:p>
        </w:tc>
      </w:tr>
      <w:tr w:rsidR="00F73016" w14:paraId="233A3D02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8262" w:type="dxa"/>
            <w:shd w:val="clear" w:color="auto" w:fill="FFFFFF"/>
          </w:tcPr>
          <w:p w14:paraId="690BCA45" w14:textId="77777777" w:rsidR="00AD0C00" w:rsidRDefault="00000000">
            <w:r>
              <w:rPr>
                <w:rFonts w:ascii="Arial" w:eastAsia="Arial" w:hAnsi="Arial" w:cs="Arial"/>
                <w:color w:val="010205"/>
              </w:rPr>
              <w:t>a. Exact statistic</w:t>
            </w:r>
          </w:p>
        </w:tc>
      </w:tr>
      <w:tr w:rsidR="00F73016" w14:paraId="78A84D8E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8262" w:type="dxa"/>
            <w:shd w:val="clear" w:color="auto" w:fill="FFFFFF"/>
          </w:tcPr>
          <w:p w14:paraId="0C434993" w14:textId="77777777" w:rsidR="00AD0C00" w:rsidRDefault="00000000">
            <w:r>
              <w:rPr>
                <w:rFonts w:ascii="Arial" w:eastAsia="Arial" w:hAnsi="Arial" w:cs="Arial"/>
                <w:color w:val="010205"/>
              </w:rPr>
              <w:t>b. The statistic is an upper bound on F that yields a lower bound on the significance level.</w:t>
            </w:r>
          </w:p>
        </w:tc>
      </w:tr>
    </w:tbl>
    <w:p w14:paraId="6BB431BA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159"/>
        <w:gridCol w:w="2159"/>
        <w:gridCol w:w="1666"/>
        <w:gridCol w:w="1156"/>
      </w:tblGrid>
      <w:tr w:rsidR="00F73016" w14:paraId="03675849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2138" w:type="dxa"/>
            <w:gridSpan w:val="6"/>
            <w:shd w:val="clear" w:color="auto" w:fill="FFFFFF"/>
            <w:vAlign w:val="center"/>
          </w:tcPr>
          <w:p w14:paraId="7AE4A820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Univariate Tests</w:t>
            </w:r>
          </w:p>
        </w:tc>
      </w:tr>
      <w:tr w:rsidR="00F73016" w14:paraId="457126B6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2210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2EB2957A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tcBorders>
              <w:top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141D4290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4318" w:type="dxa"/>
            <w:gridSpan w:val="2"/>
            <w:tcBorders>
              <w:top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418F4E9A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LOCATION (1=rostral; 2=mid; 3=caudal)</w:t>
            </w:r>
          </w:p>
        </w:tc>
        <w:tc>
          <w:tcPr>
            <w:tcW w:w="1666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43A011C7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Sum of Squares</w:t>
            </w:r>
          </w:p>
        </w:tc>
        <w:tc>
          <w:tcPr>
            <w:tcW w:w="1156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6ED6E737" w14:textId="77777777" w:rsidR="00AD0C00" w:rsidRDefault="00000000">
            <w:pPr>
              <w:spacing w:before="10" w:after="10"/>
              <w:ind w:left="30" w:right="40"/>
              <w:jc w:val="center"/>
            </w:pPr>
            <w:proofErr w:type="spellStart"/>
            <w:r>
              <w:rPr>
                <w:rFonts w:ascii="Arial" w:eastAsia="Arial" w:hAnsi="Arial" w:cs="Arial"/>
                <w:color w:val="264A60"/>
              </w:rPr>
              <w:t>df</w:t>
            </w:r>
            <w:proofErr w:type="spellEnd"/>
          </w:p>
        </w:tc>
      </w:tr>
      <w:tr w:rsidR="00AD0C00" w14:paraId="5F92451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0E6E62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518AF2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F033E9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A85B44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662A85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3910.135</w:t>
            </w:r>
          </w:p>
        </w:tc>
        <w:tc>
          <w:tcPr>
            <w:tcW w:w="115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1E0FE8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</w:tr>
      <w:tr w:rsidR="00AD0C00" w14:paraId="2CF967D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9720D9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77FA866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76C55C0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2229AF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49FC51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255930.635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05877D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689863C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7107D1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E9ABB3C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10DC05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798B7C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8CE1B0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302.000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5F023C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</w:tr>
      <w:tr w:rsidR="00AD0C00" w14:paraId="066EC34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93899C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B6FD130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BB9083D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47DD1E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9EB025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255930.635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7C5482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5BD7733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2459DC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3C3D815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B4554D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DD5040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007D89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2347.042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80D934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</w:tr>
      <w:tr w:rsidR="00AD0C00" w14:paraId="6120167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36AF05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8926B9A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436EFDA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A9C502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9BC508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255930.635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869E26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7CE2D9C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70B774E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DECA02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9C920E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400403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8AC796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27658.133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BB9AB0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</w:tr>
      <w:tr w:rsidR="00AD0C00" w14:paraId="6495BB3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5C95D8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9166474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B189081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86C80F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59BCD2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255930.635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51B54E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2C4C8CD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F3B68B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52D48D8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5502C7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FC661D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8A5419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24430.752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6D108D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</w:tr>
      <w:tr w:rsidR="00AD0C00" w14:paraId="7D84260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FC446E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7E03513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F610619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833D20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70C8A5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255930.635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7240FE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61963F8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1B4C5F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F1AAD42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D75765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E4AF99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D56295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35644.638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D7BCDE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</w:tr>
      <w:tr w:rsidR="00AD0C00" w14:paraId="72D0280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C10E60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F548FC7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A1C8FD9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4C7476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C0B36E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255930.635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544FDF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4D52953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369D587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D57635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C8AA41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DC716D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9C457A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58.586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C636CD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</w:tr>
      <w:tr w:rsidR="00AD0C00" w14:paraId="5FE330C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4346D5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A54CD66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2588D82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A398AB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C8A99A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3666.984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C36082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0B70776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9D445F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F8D33F4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70EF0F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33EAE4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6B0104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182.902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B6DB97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</w:tr>
      <w:tr w:rsidR="00AD0C00" w14:paraId="6B6BD5C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4A253B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273238C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6277A03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380C23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DA7C53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3666.984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845DE3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22D5AC2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2F40FC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80EF86E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15D35F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FECA37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448F34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62.729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DAA218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</w:tr>
      <w:tr w:rsidR="00AD0C00" w14:paraId="5006138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A3A727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F471E32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65E3682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75E0AF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DD79B9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3666.984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378E56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35659B9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4293F0D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0D6490F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61B2DB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BB6F18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45D56A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64.304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BD354B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</w:tr>
      <w:tr w:rsidR="00AD0C00" w14:paraId="67C9FE0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60DCE2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2AAAD57C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6CCC0AC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808836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9A5655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3666.984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92EE9B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7799627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B22605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0D73D6F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C5C6B8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096916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B54326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72.282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81E25B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</w:tr>
      <w:tr w:rsidR="00AD0C00" w14:paraId="1238C62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264A8D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AAECA2C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E8EFA6A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E2974D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77569F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3666.984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E6F631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38563E2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7161ED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6A99D5C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04068CF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A59CE1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2435E2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572.582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D80FC2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</w:tr>
      <w:tr w:rsidR="00AD0C00" w14:paraId="7F453B6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F9B642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75D8A39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A8CA20C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50316B1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12E55AA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3666.984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03D436C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</w:tbl>
    <w:p w14:paraId="1E053F48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159"/>
        <w:gridCol w:w="2159"/>
        <w:gridCol w:w="1513"/>
        <w:gridCol w:w="1156"/>
      </w:tblGrid>
      <w:tr w:rsidR="00F73016" w14:paraId="4F9BA068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1985" w:type="dxa"/>
            <w:gridSpan w:val="6"/>
            <w:shd w:val="clear" w:color="auto" w:fill="FFFFFF"/>
            <w:vAlign w:val="center"/>
          </w:tcPr>
          <w:p w14:paraId="4A5964AE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Univariate Tests</w:t>
            </w:r>
          </w:p>
        </w:tc>
      </w:tr>
      <w:tr w:rsidR="00F73016" w14:paraId="6C3384CB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2210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2065928B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tcBorders>
              <w:top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73B3B363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4318" w:type="dxa"/>
            <w:gridSpan w:val="2"/>
            <w:tcBorders>
              <w:top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4FF5D573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LOCATION (1=rostral; 2=mid; 3=caudal)</w:t>
            </w:r>
          </w:p>
        </w:tc>
        <w:tc>
          <w:tcPr>
            <w:tcW w:w="1513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1DE857E6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Mean Square</w:t>
            </w:r>
          </w:p>
        </w:tc>
        <w:tc>
          <w:tcPr>
            <w:tcW w:w="1156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7580E08D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F</w:t>
            </w:r>
          </w:p>
        </w:tc>
      </w:tr>
      <w:tr w:rsidR="00AD0C00" w14:paraId="44C216C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F7A5E7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486419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D8FE3B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420192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E72E5E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1955.068</w:t>
            </w:r>
          </w:p>
        </w:tc>
        <w:tc>
          <w:tcPr>
            <w:tcW w:w="115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8EADA3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.481</w:t>
            </w:r>
          </w:p>
        </w:tc>
      </w:tr>
      <w:tr w:rsidR="00AD0C00" w14:paraId="50F5090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4F1470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73EDD38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1B9629E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00926D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A24892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4062.391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6ADB492" w14:textId="77777777" w:rsidR="00AD0C00" w:rsidRDefault="00AD0C00"/>
        </w:tc>
      </w:tr>
      <w:tr w:rsidR="00AD0C00" w14:paraId="7E31E75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367152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4A42077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77E22C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D0963A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C4076A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151.000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013AF1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.037</w:t>
            </w:r>
          </w:p>
        </w:tc>
      </w:tr>
      <w:tr w:rsidR="00AD0C00" w14:paraId="41A9DFC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B83EAF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ED9C5CB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385E233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243964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5E8A37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4062.391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8D2FFBE" w14:textId="77777777" w:rsidR="00AD0C00" w:rsidRDefault="00AD0C00"/>
        </w:tc>
      </w:tr>
      <w:tr w:rsidR="00AD0C00" w14:paraId="0430473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CF9F71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C89BAA7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ACA451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CC9C54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3A1C53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1173.521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0172D4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.289</w:t>
            </w:r>
          </w:p>
        </w:tc>
      </w:tr>
      <w:tr w:rsidR="00AD0C00" w14:paraId="3C13110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B290E0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10CF958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9C658AB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9447EB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3BD718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4062.391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5B8C2BA" w14:textId="77777777" w:rsidR="00AD0C00" w:rsidRDefault="00AD0C00"/>
        </w:tc>
      </w:tr>
      <w:tr w:rsidR="00AD0C00" w14:paraId="24C8A03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280B02D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DF3938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46E779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CEE600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FE7B32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13829.067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6D0D6A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3.404</w:t>
            </w:r>
          </w:p>
        </w:tc>
      </w:tr>
      <w:tr w:rsidR="00AD0C00" w14:paraId="62CE469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FB6162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77C78EF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D384D75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40032C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6A9F69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4062.391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166761E" w14:textId="77777777" w:rsidR="00AD0C00" w:rsidRDefault="00AD0C00"/>
        </w:tc>
      </w:tr>
      <w:tr w:rsidR="00AD0C00" w14:paraId="22AB2E0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E7826E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279C118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3F1604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E07643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C9CED2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12215.376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B4289B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3.007</w:t>
            </w:r>
          </w:p>
        </w:tc>
      </w:tr>
      <w:tr w:rsidR="00AD0C00" w14:paraId="1BF646C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C1224A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F15E207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58D16F0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0B5BA5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6BAB4E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4062.391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3BB1A8C" w14:textId="77777777" w:rsidR="00AD0C00" w:rsidRDefault="00AD0C00"/>
        </w:tc>
      </w:tr>
      <w:tr w:rsidR="00AD0C00" w14:paraId="7484E40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205F29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937A04F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60DC54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956E33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5571FA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17822.319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A651FE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4.387</w:t>
            </w:r>
          </w:p>
        </w:tc>
      </w:tr>
      <w:tr w:rsidR="00AD0C00" w14:paraId="4B0C6FB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92C28C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E25EE8E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03D8C43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43AB58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B5348C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4062.391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51AAA84" w14:textId="77777777" w:rsidR="00AD0C00" w:rsidRDefault="00AD0C00"/>
        </w:tc>
      </w:tr>
      <w:tr w:rsidR="00AD0C00" w14:paraId="5BFC68D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37263FD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16C8AE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C1896C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65E381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79AFA1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29.293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F780FA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.503</w:t>
            </w:r>
          </w:p>
        </w:tc>
      </w:tr>
      <w:tr w:rsidR="00AD0C00" w14:paraId="5859413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D4E88F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8E89663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DDE3227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036C20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FBD974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58.206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7613C76" w14:textId="77777777" w:rsidR="00AD0C00" w:rsidRDefault="00AD0C00"/>
        </w:tc>
      </w:tr>
      <w:tr w:rsidR="00AD0C00" w14:paraId="4C9D329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328170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409246A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DC6D67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01F6D6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0B4C2C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91.451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1A185F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1.571</w:t>
            </w:r>
          </w:p>
        </w:tc>
      </w:tr>
      <w:tr w:rsidR="00AD0C00" w14:paraId="2482873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5ABA1B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4683D9A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E101F68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B917FD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7E1671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58.206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D3DBCD8" w14:textId="77777777" w:rsidR="00AD0C00" w:rsidRDefault="00AD0C00"/>
        </w:tc>
      </w:tr>
      <w:tr w:rsidR="00AD0C00" w14:paraId="5D5CC0E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E8AB75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AA7E3A2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5D4C10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DFEEB9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7A0A77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31.364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94669F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.539</w:t>
            </w:r>
          </w:p>
        </w:tc>
      </w:tr>
      <w:tr w:rsidR="00AD0C00" w14:paraId="51D4E9C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A60A43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888FDCA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A7D1B7B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C94032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549648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58.206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BA270F9" w14:textId="77777777" w:rsidR="00AD0C00" w:rsidRDefault="00AD0C00"/>
        </w:tc>
      </w:tr>
      <w:tr w:rsidR="00AD0C00" w14:paraId="46DB8BC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01A6CA8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40C76DA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DC68CF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51BA04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FE0798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32.152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1A29FD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.552</w:t>
            </w:r>
          </w:p>
        </w:tc>
      </w:tr>
      <w:tr w:rsidR="00AD0C00" w14:paraId="60A636D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F8DDE0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08BAE1A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9A2E326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8F1227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5C4EEA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58.206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F043D07" w14:textId="77777777" w:rsidR="00AD0C00" w:rsidRDefault="00AD0C00"/>
        </w:tc>
      </w:tr>
      <w:tr w:rsidR="00AD0C00" w14:paraId="64BD293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393D04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8A9B6F1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1DC072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10B479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8C5952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36.141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EF8400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.621</w:t>
            </w:r>
          </w:p>
        </w:tc>
      </w:tr>
      <w:tr w:rsidR="00AD0C00" w14:paraId="0A38DCE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7E38A5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F3FC1A9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BF57338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2520AE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07823E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58.206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C06C177" w14:textId="77777777" w:rsidR="00AD0C00" w:rsidRDefault="00AD0C00"/>
        </w:tc>
      </w:tr>
      <w:tr w:rsidR="00AD0C00" w14:paraId="1B5974B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280631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2672268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599FC59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16B716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1EAE79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286.291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BC478C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4.919</w:t>
            </w:r>
          </w:p>
        </w:tc>
      </w:tr>
      <w:tr w:rsidR="00AD0C00" w14:paraId="4B26F0E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1E003F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A063437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B0DEF01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6096EF1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195E938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58.206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5C4E83E6" w14:textId="77777777" w:rsidR="00AD0C00" w:rsidRDefault="00AD0C00"/>
        </w:tc>
      </w:tr>
    </w:tbl>
    <w:p w14:paraId="2FF5ED9F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159"/>
        <w:gridCol w:w="2159"/>
        <w:gridCol w:w="1156"/>
        <w:gridCol w:w="510"/>
        <w:gridCol w:w="1156"/>
      </w:tblGrid>
      <w:tr w:rsidR="00F73016" w14:paraId="4099D3D1" w14:textId="77777777" w:rsidTr="00F73016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10472" w:type="dxa"/>
            <w:gridSpan w:val="5"/>
            <w:shd w:val="clear" w:color="auto" w:fill="FFFFFF"/>
            <w:vAlign w:val="center"/>
          </w:tcPr>
          <w:p w14:paraId="08A9BCB7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Univariate Tests</w:t>
            </w:r>
          </w:p>
        </w:tc>
      </w:tr>
      <w:tr w:rsidR="00F73016" w14:paraId="668A4DAD" w14:textId="77777777" w:rsidTr="00F73016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685FC919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tcBorders>
              <w:top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3DB2AB8F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4318" w:type="dxa"/>
            <w:gridSpan w:val="2"/>
            <w:tcBorders>
              <w:top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0A6C60DF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LOCATION (1=rostral; 2=mid; 3=caudal)</w:t>
            </w:r>
          </w:p>
        </w:tc>
        <w:tc>
          <w:tcPr>
            <w:tcW w:w="1156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27CFB61D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Sig.</w:t>
            </w:r>
          </w:p>
        </w:tc>
      </w:tr>
      <w:tr w:rsidR="00AD0C00" w14:paraId="0397DC10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2D2C93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B7DA42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E10862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AF843C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15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14D754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.620</w:t>
            </w:r>
          </w:p>
        </w:tc>
      </w:tr>
      <w:tr w:rsidR="00AD0C00" w14:paraId="3DCCBF07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3E2140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3280014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097D282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B73BDD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2478BD8" w14:textId="77777777" w:rsidR="00AD0C00" w:rsidRDefault="00AD0C00"/>
        </w:tc>
      </w:tr>
      <w:tr w:rsidR="00AD0C00" w14:paraId="569054D4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2C9363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C312762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4C0A0F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CEBC65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C251B2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.964</w:t>
            </w:r>
          </w:p>
        </w:tc>
      </w:tr>
      <w:tr w:rsidR="00AD0C00" w14:paraId="04DDF5D6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A132DC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CD0AA59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C23FDDB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BCEBF7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594B484" w14:textId="77777777" w:rsidR="00AD0C00" w:rsidRDefault="00AD0C00"/>
        </w:tc>
      </w:tr>
      <w:tr w:rsidR="00AD0C00" w14:paraId="686F67E9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22CC9F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B4CDD8D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EDC356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0F884D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90CBB0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.750</w:t>
            </w:r>
          </w:p>
        </w:tc>
      </w:tr>
      <w:tr w:rsidR="00AD0C00" w14:paraId="429BDD27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4F23F3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C701E90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4513E45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BCED39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898A26B" w14:textId="77777777" w:rsidR="00AD0C00" w:rsidRDefault="00AD0C00"/>
        </w:tc>
      </w:tr>
      <w:tr w:rsidR="00AD0C00" w14:paraId="6BE54310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0800BCA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B51306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4BBC31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2389FE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15A2FB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.039</w:t>
            </w:r>
          </w:p>
        </w:tc>
      </w:tr>
      <w:tr w:rsidR="00AD0C00" w14:paraId="08F34AC1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54AB6D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E565ECE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27FDDDA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E6EC5F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AAC8EE9" w14:textId="77777777" w:rsidR="00AD0C00" w:rsidRDefault="00AD0C00"/>
        </w:tc>
      </w:tr>
      <w:tr w:rsidR="00AD0C00" w14:paraId="1214B804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88773E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F754731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139158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5FB466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3C8313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.057</w:t>
            </w:r>
          </w:p>
        </w:tc>
      </w:tr>
      <w:tr w:rsidR="00AD0C00" w14:paraId="20692465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FE42B4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F5DE524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02C6A73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2FC857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C99B95E" w14:textId="77777777" w:rsidR="00AD0C00" w:rsidRDefault="00AD0C00"/>
        </w:tc>
      </w:tr>
      <w:tr w:rsidR="00AD0C00" w14:paraId="11927013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CA5E79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3B389B2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9B6175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9AABF8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6832E4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.016</w:t>
            </w:r>
          </w:p>
        </w:tc>
      </w:tr>
      <w:tr w:rsidR="00AD0C00" w14:paraId="0EC19FF0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9E2311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5811A70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4E01C8B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4B3E2E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413982C" w14:textId="77777777" w:rsidR="00AD0C00" w:rsidRDefault="00AD0C00"/>
        </w:tc>
      </w:tr>
      <w:tr w:rsidR="00AD0C00" w14:paraId="5EA3F976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3521666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D6210F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63209F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8B4CC4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B0CA1B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.607</w:t>
            </w:r>
          </w:p>
        </w:tc>
      </w:tr>
      <w:tr w:rsidR="00AD0C00" w14:paraId="26449DCC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3A60EF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497FCAF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5C583D6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55FA6C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18DC17D" w14:textId="77777777" w:rsidR="00AD0C00" w:rsidRDefault="00AD0C00"/>
        </w:tc>
      </w:tr>
      <w:tr w:rsidR="00AD0C00" w14:paraId="137B8655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166563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E06D4F9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7252F7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89BE93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04EA0C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.216</w:t>
            </w:r>
          </w:p>
        </w:tc>
      </w:tr>
      <w:tr w:rsidR="00AD0C00" w14:paraId="3EC3EE63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4DD24A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2D3CFDE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2DA5025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C413C6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DB75EFD" w14:textId="77777777" w:rsidR="00AD0C00" w:rsidRDefault="00AD0C00"/>
        </w:tc>
      </w:tr>
      <w:tr w:rsidR="00AD0C00" w14:paraId="736AC4AA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D9D186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EBD98A9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A96474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238B43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465E0B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.586</w:t>
            </w:r>
          </w:p>
        </w:tc>
      </w:tr>
      <w:tr w:rsidR="00AD0C00" w14:paraId="176EBC2E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207951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7EF330D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E864D32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14C37F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40C503A" w14:textId="77777777" w:rsidR="00AD0C00" w:rsidRDefault="00AD0C00"/>
        </w:tc>
      </w:tr>
      <w:tr w:rsidR="00AD0C00" w14:paraId="3AEE008F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E35F4F9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4703BA2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508CE1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DD65DF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3DF5C8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.578</w:t>
            </w:r>
          </w:p>
        </w:tc>
      </w:tr>
      <w:tr w:rsidR="00AD0C00" w14:paraId="35454583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798536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9C46E03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FBD2987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6EF01F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A2B96CF" w14:textId="77777777" w:rsidR="00AD0C00" w:rsidRDefault="00AD0C00"/>
        </w:tc>
      </w:tr>
      <w:tr w:rsidR="00AD0C00" w14:paraId="11EF8DBA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D8882E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9131A0F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CDB7D2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B5C1FF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8445EA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.541</w:t>
            </w:r>
          </w:p>
        </w:tc>
      </w:tr>
      <w:tr w:rsidR="00AD0C00" w14:paraId="646D51F4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E1CCB6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21B2DB33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58FE547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C5BC60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7C8262C" w14:textId="77777777" w:rsidR="00AD0C00" w:rsidRDefault="00AD0C00"/>
        </w:tc>
      </w:tr>
      <w:tr w:rsidR="00AD0C00" w14:paraId="6496593B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0EDF40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3B78A15" w14:textId="77777777" w:rsidR="00AD0C00" w:rsidRDefault="00AD0C00"/>
        </w:tc>
        <w:tc>
          <w:tcPr>
            <w:tcW w:w="2159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433923C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21EE64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6743EB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.010</w:t>
            </w:r>
          </w:p>
        </w:tc>
      </w:tr>
      <w:tr w:rsidR="00AD0C00" w14:paraId="594AEB5C" w14:textId="77777777">
        <w:tblPrEx>
          <w:tblCellMar>
            <w:top w:w="0" w:type="dxa"/>
            <w:bottom w:w="0" w:type="dxa"/>
          </w:tblCellMar>
        </w:tblPrEx>
        <w:trPr>
          <w:gridAfter w:val="2"/>
          <w:wAfter w:w="166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6EA151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D38A380" w14:textId="77777777" w:rsidR="00AD0C00" w:rsidRDefault="00AD0C00"/>
        </w:tc>
        <w:tc>
          <w:tcPr>
            <w:tcW w:w="2159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0E50E2F" w14:textId="77777777" w:rsidR="00AD0C00" w:rsidRDefault="00AD0C00"/>
        </w:tc>
        <w:tc>
          <w:tcPr>
            <w:tcW w:w="2159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7E5E131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7A102AE7" w14:textId="77777777" w:rsidR="00AD0C00" w:rsidRDefault="00AD0C00"/>
        </w:tc>
      </w:tr>
      <w:tr w:rsidR="00AD0C00" w14:paraId="4502339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2A34039C" w14:textId="77777777" w:rsidR="00AD0C00" w:rsidRDefault="00AD0C00"/>
        </w:tc>
        <w:tc>
          <w:tcPr>
            <w:tcW w:w="2788" w:type="dxa"/>
          </w:tcPr>
          <w:p w14:paraId="287B53B0" w14:textId="77777777" w:rsidR="00AD0C00" w:rsidRDefault="00AD0C00"/>
        </w:tc>
        <w:tc>
          <w:tcPr>
            <w:tcW w:w="2159" w:type="dxa"/>
          </w:tcPr>
          <w:p w14:paraId="1E463C83" w14:textId="77777777" w:rsidR="00AD0C00" w:rsidRDefault="00AD0C00"/>
        </w:tc>
        <w:tc>
          <w:tcPr>
            <w:tcW w:w="2159" w:type="dxa"/>
          </w:tcPr>
          <w:p w14:paraId="078C4290" w14:textId="77777777" w:rsidR="00AD0C00" w:rsidRDefault="00AD0C00"/>
        </w:tc>
        <w:tc>
          <w:tcPr>
            <w:tcW w:w="1666" w:type="dxa"/>
            <w:gridSpan w:val="2"/>
          </w:tcPr>
          <w:p w14:paraId="2AE2410A" w14:textId="77777777" w:rsidR="00AD0C00" w:rsidRDefault="00AD0C00"/>
        </w:tc>
        <w:tc>
          <w:tcPr>
            <w:tcW w:w="1156" w:type="dxa"/>
          </w:tcPr>
          <w:p w14:paraId="44E5F559" w14:textId="77777777" w:rsidR="00AD0C00" w:rsidRDefault="00AD0C00"/>
        </w:tc>
      </w:tr>
    </w:tbl>
    <w:p w14:paraId="00813286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159"/>
        <w:gridCol w:w="2159"/>
        <w:gridCol w:w="1513"/>
        <w:gridCol w:w="1156"/>
      </w:tblGrid>
      <w:tr w:rsidR="00AD0C00" w14:paraId="2293307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777BE0EB" w14:textId="77777777" w:rsidR="00AD0C00" w:rsidRDefault="00AD0C00"/>
        </w:tc>
        <w:tc>
          <w:tcPr>
            <w:tcW w:w="2788" w:type="dxa"/>
          </w:tcPr>
          <w:p w14:paraId="667097F2" w14:textId="77777777" w:rsidR="00AD0C00" w:rsidRDefault="00AD0C00"/>
        </w:tc>
        <w:tc>
          <w:tcPr>
            <w:tcW w:w="2159" w:type="dxa"/>
          </w:tcPr>
          <w:p w14:paraId="08821EF8" w14:textId="77777777" w:rsidR="00AD0C00" w:rsidRDefault="00AD0C00"/>
        </w:tc>
        <w:tc>
          <w:tcPr>
            <w:tcW w:w="2159" w:type="dxa"/>
          </w:tcPr>
          <w:p w14:paraId="02EAD3D5" w14:textId="77777777" w:rsidR="00AD0C00" w:rsidRDefault="00AD0C00"/>
        </w:tc>
        <w:tc>
          <w:tcPr>
            <w:tcW w:w="1513" w:type="dxa"/>
          </w:tcPr>
          <w:p w14:paraId="05CD4DA7" w14:textId="77777777" w:rsidR="00AD0C00" w:rsidRDefault="00AD0C00"/>
        </w:tc>
        <w:tc>
          <w:tcPr>
            <w:tcW w:w="1156" w:type="dxa"/>
          </w:tcPr>
          <w:p w14:paraId="3028A6C9" w14:textId="77777777" w:rsidR="00AD0C00" w:rsidRDefault="00AD0C00"/>
        </w:tc>
      </w:tr>
    </w:tbl>
    <w:p w14:paraId="03B6624B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472"/>
      </w:tblGrid>
      <w:tr w:rsidR="00F73016" w14:paraId="77931BE9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0472" w:type="dxa"/>
            <w:shd w:val="clear" w:color="auto" w:fill="FFFFFF"/>
          </w:tcPr>
          <w:p w14:paraId="06E57D0D" w14:textId="77777777" w:rsidR="00AD0C00" w:rsidRDefault="00000000">
            <w:pPr>
              <w:spacing w:before="5" w:after="5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 xml:space="preserve">Each F tests the simple effects of </w:t>
            </w:r>
            <w:proofErr w:type="gramStart"/>
            <w:r>
              <w:rPr>
                <w:rFonts w:ascii="Arial" w:eastAsia="Arial" w:hAnsi="Arial" w:cs="Arial"/>
                <w:color w:val="010205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010205"/>
              </w:rPr>
              <w:t>1=SN; 2=VTA; 3=CP] within each level combination of the other effects shown. These tests are based on the linearly independent pairwise comparisons among the estimated marginal means.</w:t>
            </w:r>
          </w:p>
        </w:tc>
      </w:tr>
    </w:tbl>
    <w:p w14:paraId="61A2B340" w14:textId="77777777" w:rsidR="00AD0C00" w:rsidRDefault="00AD0C00"/>
    <w:p w14:paraId="39C396F6" w14:textId="77777777" w:rsidR="00AD0C00" w:rsidRDefault="00000000">
      <w:pPr>
        <w:spacing w:before="200"/>
      </w:pPr>
      <w:r>
        <w:rPr>
          <w:rFonts w:ascii="Arial" w:eastAsia="Arial" w:hAnsi="Arial" w:cs="Arial"/>
          <w:b/>
          <w:color w:val="000000"/>
          <w:sz w:val="28"/>
        </w:rPr>
        <w:cr/>
        <w:t xml:space="preserve">5. GENOTYPE [1 = WT; 2= A53T] * </w:t>
      </w:r>
      <w:proofErr w:type="gramStart"/>
      <w:r>
        <w:rPr>
          <w:rFonts w:ascii="Arial" w:eastAsia="Arial" w:hAnsi="Arial" w:cs="Arial"/>
          <w:b/>
          <w:color w:val="000000"/>
          <w:sz w:val="28"/>
        </w:rPr>
        <w:t>REGION[</w:t>
      </w:r>
      <w:proofErr w:type="gramEnd"/>
      <w:r>
        <w:rPr>
          <w:rFonts w:ascii="Arial" w:eastAsia="Arial" w:hAnsi="Arial" w:cs="Arial"/>
          <w:b/>
          <w:color w:val="000000"/>
          <w:sz w:val="28"/>
        </w:rPr>
        <w:t>1=SN; 2=VTA; 3=CP] * LOCATION (1=rostral; 2=mid; 3=caudal)</w:t>
      </w:r>
      <w:r>
        <w:rPr>
          <w:rFonts w:ascii="Arial" w:eastAsia="Arial" w:hAnsi="Arial" w:cs="Arial"/>
          <w:b/>
          <w:color w:val="000000"/>
          <w:sz w:val="28"/>
        </w:rPr>
        <w:cr/>
      </w:r>
    </w:p>
    <w:p w14:paraId="1F8326BF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1156"/>
      </w:tblGrid>
      <w:tr w:rsidR="00F73016" w14:paraId="70C26C9C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1730" w:type="dxa"/>
            <w:gridSpan w:val="5"/>
            <w:shd w:val="clear" w:color="auto" w:fill="FFFFFF"/>
            <w:vAlign w:val="center"/>
          </w:tcPr>
          <w:p w14:paraId="05723CE4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Estimates</w:t>
            </w:r>
          </w:p>
        </w:tc>
      </w:tr>
      <w:tr w:rsidR="00AD0C00" w14:paraId="3E604A9B" w14:textId="77777777">
        <w:tblPrEx>
          <w:tblCellMar>
            <w:top w:w="0" w:type="dxa"/>
            <w:bottom w:w="0" w:type="dxa"/>
          </w:tblCellMar>
        </w:tblPrEx>
        <w:trPr>
          <w:trHeight w:val="344"/>
        </w:trPr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6DCD8798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00D7B3DB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6E1B7FBE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30009C27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LOCATION (1=rostral; 2=mid; 3=caudal)</w:t>
            </w:r>
          </w:p>
        </w:tc>
        <w:tc>
          <w:tcPr>
            <w:tcW w:w="1156" w:type="dxa"/>
            <w:vMerge w:val="restart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22735A6A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Mean</w:t>
            </w:r>
          </w:p>
        </w:tc>
      </w:tr>
      <w:tr w:rsidR="00AD0C00" w14:paraId="07791544" w14:textId="77777777">
        <w:tblPrEx>
          <w:tblCellMar>
            <w:top w:w="0" w:type="dxa"/>
            <w:bottom w:w="0" w:type="dxa"/>
          </w:tblCellMar>
        </w:tblPrEx>
        <w:trPr>
          <w:trHeight w:val="499"/>
        </w:trPr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0F1AFBB2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193697E9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5E6E7A9E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4F62E959" w14:textId="77777777" w:rsidR="00AD0C00" w:rsidRDefault="00AD0C00"/>
        </w:tc>
        <w:tc>
          <w:tcPr>
            <w:tcW w:w="1156" w:type="dxa"/>
            <w:vMerge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</w:tcPr>
          <w:p w14:paraId="209ECF07" w14:textId="77777777" w:rsidR="00AD0C00" w:rsidRDefault="00AD0C00"/>
        </w:tc>
      </w:tr>
      <w:tr w:rsidR="00AD0C00" w14:paraId="21BADA5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B317D6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4A414D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5C00F5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41A306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BC00CE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135.500</w:t>
            </w:r>
          </w:p>
        </w:tc>
      </w:tr>
      <w:tr w:rsidR="00AD0C00" w14:paraId="263153B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85659A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3BB0C2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9CEFB6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48E9AB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DD16C3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108.750</w:t>
            </w:r>
          </w:p>
        </w:tc>
      </w:tr>
      <w:tr w:rsidR="00AD0C00" w14:paraId="520A817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D66911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2D8FCD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9699E81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3F263D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4ED636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106.000</w:t>
            </w:r>
          </w:p>
        </w:tc>
      </w:tr>
      <w:tr w:rsidR="00AD0C00" w14:paraId="0173285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8167EF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2127CF1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A4FD28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34CB95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16E59A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97.750</w:t>
            </w:r>
          </w:p>
        </w:tc>
      </w:tr>
      <w:tr w:rsidR="00AD0C00" w14:paraId="0045B38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9DFCAC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9722D1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C385D7E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9675C9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D5851C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110.750</w:t>
            </w:r>
          </w:p>
        </w:tc>
      </w:tr>
      <w:tr w:rsidR="00AD0C00" w14:paraId="1274253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D052E6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AD17ED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1FB84B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91E444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92EC62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75.000</w:t>
            </w:r>
          </w:p>
        </w:tc>
      </w:tr>
      <w:tr w:rsidR="00AD0C00" w14:paraId="72680B4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CC3F25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435B5A5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B866F4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F68E08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57B333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96.688</w:t>
            </w:r>
          </w:p>
        </w:tc>
      </w:tr>
      <w:tr w:rsidR="00AD0C00" w14:paraId="1036120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C85CE9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453D71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F70665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612627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A58EAD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99.250</w:t>
            </w:r>
          </w:p>
        </w:tc>
      </w:tr>
      <w:tr w:rsidR="00AD0C00" w14:paraId="65EE16D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55D3FF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56B1EB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9868A0E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96B15A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C2B587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103.125</w:t>
            </w:r>
          </w:p>
        </w:tc>
      </w:tr>
      <w:tr w:rsidR="00AD0C00" w14:paraId="345D2FA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9EFEE41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49428E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2F0FD8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23C04C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39132F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309.000</w:t>
            </w:r>
          </w:p>
        </w:tc>
      </w:tr>
      <w:tr w:rsidR="00AD0C00" w14:paraId="5E46F82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5FA188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68B940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3BA0DF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3B5514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DFD021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310.200</w:t>
            </w:r>
          </w:p>
        </w:tc>
      </w:tr>
      <w:tr w:rsidR="00AD0C00" w14:paraId="4A67F5F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3AA3C3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4D5F51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F28094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DF9FE0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A92523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308.600</w:t>
            </w:r>
          </w:p>
        </w:tc>
      </w:tr>
      <w:tr w:rsidR="00AD0C00" w14:paraId="4E7ACF8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1531E1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CB5C4F3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451766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437CB8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B887EF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239.800</w:t>
            </w:r>
          </w:p>
        </w:tc>
      </w:tr>
      <w:tr w:rsidR="00AD0C00" w14:paraId="7E426C6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87817B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2322DE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A18DFA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747C0A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6B5F9F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228.600</w:t>
            </w:r>
          </w:p>
        </w:tc>
      </w:tr>
      <w:tr w:rsidR="00AD0C00" w14:paraId="05968CC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5450A0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49D7B8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899394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937DC1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F045DF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220.400</w:t>
            </w:r>
          </w:p>
        </w:tc>
      </w:tr>
      <w:tr w:rsidR="00AD0C00" w14:paraId="2CEF173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BA2736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232CFA0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253FB6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AE1575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1DFACA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205.800</w:t>
            </w:r>
          </w:p>
        </w:tc>
      </w:tr>
      <w:tr w:rsidR="00AD0C00" w14:paraId="7D97FFD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B59D0A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FA74BD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014A28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2AB52B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191B34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221.075</w:t>
            </w:r>
          </w:p>
        </w:tc>
      </w:tr>
      <w:tr w:rsidR="00AD0C00" w14:paraId="43D5B44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B3DB7F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9C82E4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FA3B9E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71E91A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AC788B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194.794</w:t>
            </w:r>
          </w:p>
        </w:tc>
      </w:tr>
      <w:tr w:rsidR="00AD0C00" w14:paraId="58811A7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78718D5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748070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141F82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AD99F8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9C9A9B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28.362</w:t>
            </w:r>
          </w:p>
        </w:tc>
      </w:tr>
      <w:tr w:rsidR="00AD0C00" w14:paraId="3665885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BE01AA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F6C061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E3340E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F4DCAD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66C5E2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31.113</w:t>
            </w:r>
          </w:p>
        </w:tc>
      </w:tr>
      <w:tr w:rsidR="00AD0C00" w14:paraId="0C8A8C4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02B461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72CE92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0FA30E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932C15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B2F317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29.322</w:t>
            </w:r>
          </w:p>
        </w:tc>
      </w:tr>
      <w:tr w:rsidR="00AD0C00" w14:paraId="18E3B73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A349A5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F12FDCA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69EE89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94E3AF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93888C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23.297</w:t>
            </w:r>
          </w:p>
        </w:tc>
      </w:tr>
      <w:tr w:rsidR="00AD0C00" w14:paraId="4EE8303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2F8CE6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E128D2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8BDB4E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0D21AC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759E66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21.552</w:t>
            </w:r>
          </w:p>
        </w:tc>
      </w:tr>
      <w:tr w:rsidR="00AD0C00" w14:paraId="61DF1B3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C8F911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ABD0B2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1617FB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46D007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4B8D56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23.742</w:t>
            </w:r>
          </w:p>
        </w:tc>
      </w:tr>
      <w:tr w:rsidR="00AD0C00" w14:paraId="2F8D61D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7240E8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D4E536B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0E30BC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148D92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2C01FB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24.177</w:t>
            </w:r>
          </w:p>
        </w:tc>
      </w:tr>
      <w:tr w:rsidR="00AD0C00" w14:paraId="201A7FD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DEF049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590EBE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3B5DF5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3460D2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174923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26.155</w:t>
            </w:r>
          </w:p>
        </w:tc>
      </w:tr>
      <w:tr w:rsidR="00AD0C00" w14:paraId="677B7D6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3A7C4C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636014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0DBF6F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19DD9A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FB32AB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26.122</w:t>
            </w:r>
          </w:p>
        </w:tc>
      </w:tr>
      <w:tr w:rsidR="00AD0C00" w14:paraId="264FF14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786FC71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608F1F9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DBCBC7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C966FA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245440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62.666</w:t>
            </w:r>
          </w:p>
        </w:tc>
      </w:tr>
      <w:tr w:rsidR="00AD0C00" w14:paraId="19F96EF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3E8DD4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77CEEF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EE93ABA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47EAAB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A69053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66.808</w:t>
            </w:r>
          </w:p>
        </w:tc>
      </w:tr>
      <w:tr w:rsidR="00AD0C00" w14:paraId="4DB2E99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123A43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F60D18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0536E0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BAFF22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7E9C18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64.149</w:t>
            </w:r>
          </w:p>
        </w:tc>
      </w:tr>
      <w:tr w:rsidR="00AD0C00" w14:paraId="6FEC020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3B8BFA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19DCD3A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DD6F63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AAFCAF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50AF1D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67.727</w:t>
            </w:r>
          </w:p>
        </w:tc>
      </w:tr>
      <w:tr w:rsidR="00AD0C00" w14:paraId="03116A7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C174A6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48DDBD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1375DB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413C99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6298CF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61.434</w:t>
            </w:r>
          </w:p>
        </w:tc>
      </w:tr>
      <w:tr w:rsidR="00AD0C00" w14:paraId="5F20126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E2D704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0393DF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F0B2C5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AB09F8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4E4F88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54.298</w:t>
            </w:r>
          </w:p>
        </w:tc>
      </w:tr>
      <w:tr w:rsidR="00AD0C00" w14:paraId="5907236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C6E3FA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C8C9B6B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1933491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F87BC7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55500A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64.907</w:t>
            </w:r>
          </w:p>
        </w:tc>
      </w:tr>
      <w:tr w:rsidR="00AD0C00" w14:paraId="377D6A0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1E6996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6982D4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70EF33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395425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01EC52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63.959</w:t>
            </w:r>
          </w:p>
        </w:tc>
      </w:tr>
      <w:tr w:rsidR="00AD0C00" w14:paraId="6DC0EF5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15A5BD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283036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7256EC3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5217167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5AC5B51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69.173</w:t>
            </w:r>
          </w:p>
        </w:tc>
      </w:tr>
    </w:tbl>
    <w:p w14:paraId="1DABFC4F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1173"/>
      </w:tblGrid>
      <w:tr w:rsidR="00F73016" w14:paraId="5679D91C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1747" w:type="dxa"/>
            <w:gridSpan w:val="5"/>
            <w:shd w:val="clear" w:color="auto" w:fill="FFFFFF"/>
            <w:vAlign w:val="center"/>
          </w:tcPr>
          <w:p w14:paraId="69FB32A5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Estimates</w:t>
            </w:r>
          </w:p>
        </w:tc>
      </w:tr>
      <w:tr w:rsidR="00AD0C00" w14:paraId="7435436A" w14:textId="77777777">
        <w:tblPrEx>
          <w:tblCellMar>
            <w:top w:w="0" w:type="dxa"/>
            <w:bottom w:w="0" w:type="dxa"/>
          </w:tblCellMar>
        </w:tblPrEx>
        <w:trPr>
          <w:trHeight w:val="344"/>
        </w:trPr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1B8AFD56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3E2590E0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4233C9E6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57D5654E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LOCATION (1=rostral; 2=mid; 3=caudal)</w:t>
            </w:r>
          </w:p>
        </w:tc>
        <w:tc>
          <w:tcPr>
            <w:tcW w:w="1173" w:type="dxa"/>
            <w:vMerge w:val="restart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309C38A1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Std. Error</w:t>
            </w:r>
          </w:p>
        </w:tc>
      </w:tr>
      <w:tr w:rsidR="00AD0C00" w14:paraId="6712AAF3" w14:textId="77777777">
        <w:tblPrEx>
          <w:tblCellMar>
            <w:top w:w="0" w:type="dxa"/>
            <w:bottom w:w="0" w:type="dxa"/>
          </w:tblCellMar>
        </w:tblPrEx>
        <w:trPr>
          <w:trHeight w:val="499"/>
        </w:trPr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3A682BED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4969E4A9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7E75FEC2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0FBB50BD" w14:textId="77777777" w:rsidR="00AD0C00" w:rsidRDefault="00AD0C00"/>
        </w:tc>
        <w:tc>
          <w:tcPr>
            <w:tcW w:w="1173" w:type="dxa"/>
            <w:vMerge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</w:tcPr>
          <w:p w14:paraId="20152AAB" w14:textId="77777777" w:rsidR="00AD0C00" w:rsidRDefault="00AD0C00"/>
        </w:tc>
      </w:tr>
      <w:tr w:rsidR="00AD0C00" w14:paraId="00C6E04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2351B6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A68D9D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379F96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960C3C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0434BF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31.868</w:t>
            </w:r>
          </w:p>
        </w:tc>
      </w:tr>
      <w:tr w:rsidR="00AD0C00" w14:paraId="2E90F4F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8970CE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5D72FE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B56378B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59D9BE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A73911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31.868</w:t>
            </w:r>
          </w:p>
        </w:tc>
      </w:tr>
      <w:tr w:rsidR="00AD0C00" w14:paraId="5D0425B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A12A5F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87690D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7A0195E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3FA15F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C2AB23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31.868</w:t>
            </w:r>
          </w:p>
        </w:tc>
      </w:tr>
      <w:tr w:rsidR="00AD0C00" w14:paraId="7A43201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3271A9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E332504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B1FB2F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A228F0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AD5770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31.868</w:t>
            </w:r>
          </w:p>
        </w:tc>
      </w:tr>
      <w:tr w:rsidR="00AD0C00" w14:paraId="6676A8B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C327A6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78DB04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1B09A4A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F1BE47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C17C1E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31.868</w:t>
            </w:r>
          </w:p>
        </w:tc>
      </w:tr>
      <w:tr w:rsidR="00AD0C00" w14:paraId="13051B3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13245D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0AD79F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A2D733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CA9E77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D20811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31.868</w:t>
            </w:r>
          </w:p>
        </w:tc>
      </w:tr>
      <w:tr w:rsidR="00AD0C00" w14:paraId="0F9E514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5F0AD0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D2A7594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0ED83A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2E0BC8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2ACF0C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31.868</w:t>
            </w:r>
          </w:p>
        </w:tc>
      </w:tr>
      <w:tr w:rsidR="00AD0C00" w14:paraId="627458F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79FABE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39200A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330C531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109A23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9A0374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31.868</w:t>
            </w:r>
          </w:p>
        </w:tc>
      </w:tr>
      <w:tr w:rsidR="00AD0C00" w14:paraId="434BDF2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486810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70FEBD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8D66C5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507476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34A452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31.868</w:t>
            </w:r>
          </w:p>
        </w:tc>
      </w:tr>
      <w:tr w:rsidR="00AD0C00" w14:paraId="7B2F048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0BDC4C5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B32AA5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1BD66E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A20A41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1433AA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28.504</w:t>
            </w:r>
          </w:p>
        </w:tc>
      </w:tr>
      <w:tr w:rsidR="00AD0C00" w14:paraId="5FF1232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5CD3DF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DCE992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9D71D8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C94972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B77046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28.504</w:t>
            </w:r>
          </w:p>
        </w:tc>
      </w:tr>
      <w:tr w:rsidR="00AD0C00" w14:paraId="6DA1F5E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0DEAEC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9E36AF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48C91A6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FBC856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E5713D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28.504</w:t>
            </w:r>
          </w:p>
        </w:tc>
      </w:tr>
      <w:tr w:rsidR="00AD0C00" w14:paraId="3AC9D5B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963790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827FBB4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0F01EB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6D6B20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578EA8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28.504</w:t>
            </w:r>
          </w:p>
        </w:tc>
      </w:tr>
      <w:tr w:rsidR="00AD0C00" w14:paraId="177220D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C17DE5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ABA615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B34178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876506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DF6930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28.504</w:t>
            </w:r>
          </w:p>
        </w:tc>
      </w:tr>
      <w:tr w:rsidR="00AD0C00" w14:paraId="02C08B4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062E10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C5E915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2FBB13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CCA84A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05046F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28.504</w:t>
            </w:r>
          </w:p>
        </w:tc>
      </w:tr>
      <w:tr w:rsidR="00AD0C00" w14:paraId="7027EAB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FAC69E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466A7F9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146ADA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F80FAB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21E517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28.504</w:t>
            </w:r>
          </w:p>
        </w:tc>
      </w:tr>
      <w:tr w:rsidR="00AD0C00" w14:paraId="30A96B8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663657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E374B2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A4A4233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DDA794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16AFE4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28.504</w:t>
            </w:r>
          </w:p>
        </w:tc>
      </w:tr>
      <w:tr w:rsidR="00AD0C00" w14:paraId="6C775AA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E8E87A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CF8318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890995B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E57EA0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DBA3B0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28.504</w:t>
            </w:r>
          </w:p>
        </w:tc>
      </w:tr>
      <w:tr w:rsidR="00AD0C00" w14:paraId="237A83D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39DC994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EF1C51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C23AE7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FE90FA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B096BD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3.815</w:t>
            </w:r>
          </w:p>
        </w:tc>
      </w:tr>
      <w:tr w:rsidR="00AD0C00" w14:paraId="064E4EF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E2101E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352241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13ED91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31B790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FFE354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3.815</w:t>
            </w:r>
          </w:p>
        </w:tc>
      </w:tr>
      <w:tr w:rsidR="00AD0C00" w14:paraId="3E7A6C9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5391F4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B7262D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E47208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9B7EB6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FCFB5B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3.815</w:t>
            </w:r>
          </w:p>
        </w:tc>
      </w:tr>
      <w:tr w:rsidR="00AD0C00" w14:paraId="0F07201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9A4D18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306AE0A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24F7D7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E8E05A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97C424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3.815</w:t>
            </w:r>
          </w:p>
        </w:tc>
      </w:tr>
      <w:tr w:rsidR="00AD0C00" w14:paraId="653EA2A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F67EA9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09EF4C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D2134E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DF888F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2AB6B4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3.815</w:t>
            </w:r>
          </w:p>
        </w:tc>
      </w:tr>
      <w:tr w:rsidR="00AD0C00" w14:paraId="7341B4B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EF3058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C273D7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86D037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92C0B1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9B3013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3.815</w:t>
            </w:r>
          </w:p>
        </w:tc>
      </w:tr>
      <w:tr w:rsidR="00AD0C00" w14:paraId="46C2337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ABE398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EB2C03F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A860B8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375F1D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ECAD7B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3.815</w:t>
            </w:r>
          </w:p>
        </w:tc>
      </w:tr>
      <w:tr w:rsidR="00AD0C00" w14:paraId="648C778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33D27A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C283B0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E6DE00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837331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8B00A6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3.815</w:t>
            </w:r>
          </w:p>
        </w:tc>
      </w:tr>
      <w:tr w:rsidR="00AD0C00" w14:paraId="08F6130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BD2228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784510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A24DF8B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3A0B03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694E3D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3.815</w:t>
            </w:r>
          </w:p>
        </w:tc>
      </w:tr>
      <w:tr w:rsidR="00AD0C00" w14:paraId="0D75CE7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3452F3D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7032115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BD15E0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A10F76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7F0017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3.412</w:t>
            </w:r>
          </w:p>
        </w:tc>
      </w:tr>
      <w:tr w:rsidR="00AD0C00" w14:paraId="5EF936D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B7D50B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18F496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0FF3601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9C7927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849B6D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3.412</w:t>
            </w:r>
          </w:p>
        </w:tc>
      </w:tr>
      <w:tr w:rsidR="00AD0C00" w14:paraId="6D2C34D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9BAC2C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2CCF4E3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7F892D6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625E31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68526B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3.412</w:t>
            </w:r>
          </w:p>
        </w:tc>
      </w:tr>
      <w:tr w:rsidR="00AD0C00" w14:paraId="3145680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3F50D9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B16B403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104E1B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353B81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DCA344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3.412</w:t>
            </w:r>
          </w:p>
        </w:tc>
      </w:tr>
      <w:tr w:rsidR="00AD0C00" w14:paraId="11DACDF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EB4D0A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9B45C2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740D9DA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DF2602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660925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3.412</w:t>
            </w:r>
          </w:p>
        </w:tc>
      </w:tr>
      <w:tr w:rsidR="00AD0C00" w14:paraId="114F978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21CB66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28E6B4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CB759AA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0F7AFC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91FBAD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3.412</w:t>
            </w:r>
          </w:p>
        </w:tc>
      </w:tr>
      <w:tr w:rsidR="00AD0C00" w14:paraId="0C320DE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5742D8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503123F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21DFC6F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0DFCD0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4C9C90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3.412</w:t>
            </w:r>
          </w:p>
        </w:tc>
      </w:tr>
      <w:tr w:rsidR="00AD0C00" w14:paraId="78D34C6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74D04A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0B8666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D3DD22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7B37C8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BBE266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3.412</w:t>
            </w:r>
          </w:p>
        </w:tc>
      </w:tr>
      <w:tr w:rsidR="00AD0C00" w14:paraId="02EDE2F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D27CEB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B32D3B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7F20AD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2B97E79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73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7D9CC99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3.412</w:t>
            </w:r>
          </w:p>
        </w:tc>
      </w:tr>
    </w:tbl>
    <w:p w14:paraId="7B282FF5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1496"/>
      </w:tblGrid>
      <w:tr w:rsidR="00F73016" w14:paraId="1C6757AF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2070" w:type="dxa"/>
            <w:gridSpan w:val="5"/>
            <w:shd w:val="clear" w:color="auto" w:fill="FFFFFF"/>
            <w:vAlign w:val="center"/>
          </w:tcPr>
          <w:p w14:paraId="4FC4C63D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Estimates</w:t>
            </w:r>
          </w:p>
        </w:tc>
      </w:tr>
      <w:tr w:rsidR="00AD0C00" w14:paraId="7C0CAC1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439B8E6B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41B38167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1E7820CA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018EAD18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LOCATION (1=rostral; 2=mid; 3=caudal)</w:t>
            </w:r>
          </w:p>
        </w:tc>
        <w:tc>
          <w:tcPr>
            <w:tcW w:w="1496" w:type="dxa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59931EAD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95% Confidence Interval</w:t>
            </w:r>
          </w:p>
        </w:tc>
      </w:tr>
      <w:tr w:rsidR="00AD0C00" w14:paraId="5C748C0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0D32BA1D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6E1A9039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0C1BC290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2003B880" w14:textId="77777777" w:rsidR="00AD0C00" w:rsidRDefault="00AD0C00"/>
        </w:tc>
        <w:tc>
          <w:tcPr>
            <w:tcW w:w="1496" w:type="dxa"/>
            <w:tcBorders>
              <w:top w:val="non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49C9C417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Lower Bound</w:t>
            </w:r>
          </w:p>
        </w:tc>
      </w:tr>
      <w:tr w:rsidR="00AD0C00" w14:paraId="477115B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E2CFB6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EB578D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2EA4CB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18CE1B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4BB106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71.816</w:t>
            </w:r>
          </w:p>
        </w:tc>
      </w:tr>
      <w:tr w:rsidR="00AD0C00" w14:paraId="28DED86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85BB0B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097AAD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581905B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68BF13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1B2868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45.066</w:t>
            </w:r>
          </w:p>
        </w:tc>
      </w:tr>
      <w:tr w:rsidR="00AD0C00" w14:paraId="6ECE0D1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821DE7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65F267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B524F8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FC2F59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55591F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42.316</w:t>
            </w:r>
          </w:p>
        </w:tc>
      </w:tr>
      <w:tr w:rsidR="00AD0C00" w14:paraId="2DDD3F0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1D9337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49990FD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25C0B8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0324CA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4B34EA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34.066</w:t>
            </w:r>
          </w:p>
        </w:tc>
      </w:tr>
      <w:tr w:rsidR="00AD0C00" w14:paraId="780B605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BC89C2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A1B7A7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B369342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7BC050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31A6E6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47.066</w:t>
            </w:r>
          </w:p>
        </w:tc>
      </w:tr>
      <w:tr w:rsidR="00AD0C00" w14:paraId="0C3AA99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77B65B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3F9BFE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F42B62A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D532F2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B454A2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11.316</w:t>
            </w:r>
          </w:p>
        </w:tc>
      </w:tr>
      <w:tr w:rsidR="00AD0C00" w14:paraId="6A2F48E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188BD2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5CD5CF5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273EA0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3E63C9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2AFB7E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33.003</w:t>
            </w:r>
          </w:p>
        </w:tc>
      </w:tr>
      <w:tr w:rsidR="00AD0C00" w14:paraId="4DA78ED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30D796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6F80F7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575D293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41C076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255B90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35.566</w:t>
            </w:r>
          </w:p>
        </w:tc>
      </w:tr>
      <w:tr w:rsidR="00AD0C00" w14:paraId="3557330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01EC2E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7276BF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E64982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42CD77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752FA4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39.441</w:t>
            </w:r>
          </w:p>
        </w:tc>
      </w:tr>
      <w:tr w:rsidR="00AD0C00" w14:paraId="05085E8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D4E76B3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62CB05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B7577B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47F2C7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DD9511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252.039</w:t>
            </w:r>
          </w:p>
        </w:tc>
      </w:tr>
      <w:tr w:rsidR="00AD0C00" w14:paraId="0F0B833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D1F615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7E55F6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58AD43B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9FCAA0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D13E38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253.239</w:t>
            </w:r>
          </w:p>
        </w:tc>
      </w:tr>
      <w:tr w:rsidR="00AD0C00" w14:paraId="77D32FC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7B6778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E15457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117FAD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FFF04E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56C53A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251.639</w:t>
            </w:r>
          </w:p>
        </w:tc>
      </w:tr>
      <w:tr w:rsidR="00AD0C00" w14:paraId="0DCB569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BDC988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8D4EFA0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BF9B2F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5530EB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E682E7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182.839</w:t>
            </w:r>
          </w:p>
        </w:tc>
      </w:tr>
      <w:tr w:rsidR="00AD0C00" w14:paraId="44CA131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CC66E2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37D5D1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B69CDD2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509B24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0082D9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171.639</w:t>
            </w:r>
          </w:p>
        </w:tc>
      </w:tr>
      <w:tr w:rsidR="00AD0C00" w14:paraId="7196574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74AF7E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2161D2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568799F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40E7B3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A98C3A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163.439</w:t>
            </w:r>
          </w:p>
        </w:tc>
      </w:tr>
      <w:tr w:rsidR="00AD0C00" w14:paraId="605C7C5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F9FEDF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578807C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AE5DC8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F4A0BD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6B45CE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148.839</w:t>
            </w:r>
          </w:p>
        </w:tc>
      </w:tr>
      <w:tr w:rsidR="00AD0C00" w14:paraId="7DE1113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71B8D9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714C91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372E692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A0454D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3389CB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164.114</w:t>
            </w:r>
          </w:p>
        </w:tc>
      </w:tr>
      <w:tr w:rsidR="00AD0C00" w14:paraId="1AEE40A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E5D502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CD9C45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94EDA7B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120917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978D0C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137.833</w:t>
            </w:r>
          </w:p>
        </w:tc>
      </w:tr>
      <w:tr w:rsidR="00AD0C00" w14:paraId="0C7990D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41322E4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D25AF0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9B7C46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9F78E9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92646D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20.739</w:t>
            </w:r>
          </w:p>
        </w:tc>
      </w:tr>
      <w:tr w:rsidR="00AD0C00" w14:paraId="217EB94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EB6219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C3321A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09FCDC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DA7172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E2FF96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23.490</w:t>
            </w:r>
          </w:p>
        </w:tc>
      </w:tr>
      <w:tr w:rsidR="00AD0C00" w14:paraId="18D9E2B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596DE1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7D2F78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36E50A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A18FE5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BE344F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21.699</w:t>
            </w:r>
          </w:p>
        </w:tc>
      </w:tr>
      <w:tr w:rsidR="00AD0C00" w14:paraId="774230A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9DB73A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2F09A18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3546F0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935019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18ADCB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15.674</w:t>
            </w:r>
          </w:p>
        </w:tc>
      </w:tr>
      <w:tr w:rsidR="00AD0C00" w14:paraId="5577A16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152086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3185F9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918AC8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29E99A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978418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13.929</w:t>
            </w:r>
          </w:p>
        </w:tc>
      </w:tr>
      <w:tr w:rsidR="00AD0C00" w14:paraId="097FB51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978BF5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85075C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1C2DD43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BAF0CE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58E272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16.119</w:t>
            </w:r>
          </w:p>
        </w:tc>
      </w:tr>
      <w:tr w:rsidR="00AD0C00" w14:paraId="565D17E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354061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97B1B37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2CFEBE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D9A662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74E6A9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16.554</w:t>
            </w:r>
          </w:p>
        </w:tc>
      </w:tr>
      <w:tr w:rsidR="00AD0C00" w14:paraId="56FE9D7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C6BA17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81EE95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4EA798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24548D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707882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18.532</w:t>
            </w:r>
          </w:p>
        </w:tc>
      </w:tr>
      <w:tr w:rsidR="00AD0C00" w14:paraId="508F44C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0EC275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EADFC2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3AF9CA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3192C9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7D0CE8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18.499</w:t>
            </w:r>
          </w:p>
        </w:tc>
      </w:tr>
      <w:tr w:rsidR="00AD0C00" w14:paraId="337F6A1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34DF07E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000FCAB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8E0D07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3AADE2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D19027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55.848</w:t>
            </w:r>
          </w:p>
        </w:tc>
      </w:tr>
      <w:tr w:rsidR="00AD0C00" w14:paraId="4886074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A15C14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FA5BC1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42D36F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5A16FC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D49EFE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59.990</w:t>
            </w:r>
          </w:p>
        </w:tc>
      </w:tr>
      <w:tr w:rsidR="00AD0C00" w14:paraId="6CB5BCB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8D200D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B770DF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15FE97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78B61A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92F0A9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57.331</w:t>
            </w:r>
          </w:p>
        </w:tc>
      </w:tr>
      <w:tr w:rsidR="00AD0C00" w14:paraId="2531C72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315700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876A0C5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A02673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93E143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D9AC2D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60.909</w:t>
            </w:r>
          </w:p>
        </w:tc>
      </w:tr>
      <w:tr w:rsidR="00AD0C00" w14:paraId="2C92495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1B16E6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EE5DD8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36F878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8AEA1C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E812C6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54.616</w:t>
            </w:r>
          </w:p>
        </w:tc>
      </w:tr>
      <w:tr w:rsidR="00AD0C00" w14:paraId="2E5CC03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31425C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6F9623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83895B2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DD3985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9892BA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47.480</w:t>
            </w:r>
          </w:p>
        </w:tc>
      </w:tr>
      <w:tr w:rsidR="00AD0C00" w14:paraId="1707A18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748002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03B057A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534DF85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13C94A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C1F478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58.088</w:t>
            </w:r>
          </w:p>
        </w:tc>
      </w:tr>
      <w:tr w:rsidR="00AD0C00" w14:paraId="367904C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ACD1E6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A130A4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77E8250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B5A113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952BF1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57.141</w:t>
            </w:r>
          </w:p>
        </w:tc>
      </w:tr>
      <w:tr w:rsidR="00AD0C00" w14:paraId="6AB4E4E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BBA48E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48C69C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9C24A7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5DB05F6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49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52498D0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62.355</w:t>
            </w:r>
          </w:p>
        </w:tc>
      </w:tr>
    </w:tbl>
    <w:p w14:paraId="38BDEF5F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2788"/>
        <w:gridCol w:w="1530"/>
      </w:tblGrid>
      <w:tr w:rsidR="00F73016" w14:paraId="78CE8FBE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2104" w:type="dxa"/>
            <w:gridSpan w:val="5"/>
            <w:shd w:val="clear" w:color="auto" w:fill="FFFFFF"/>
            <w:vAlign w:val="center"/>
          </w:tcPr>
          <w:p w14:paraId="6994E29B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Estimates</w:t>
            </w:r>
          </w:p>
        </w:tc>
      </w:tr>
      <w:tr w:rsidR="00AD0C00" w14:paraId="7E0F3C0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276D6423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2AA74CC9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6F398C17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0DC03CBA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LOCATION (1=rostral; 2=mid; 3=caudal)</w:t>
            </w:r>
          </w:p>
        </w:tc>
        <w:tc>
          <w:tcPr>
            <w:tcW w:w="1530" w:type="dxa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22E6747A" w14:textId="77777777" w:rsidR="00AD0C00" w:rsidRDefault="00000000">
            <w:pPr>
              <w:jc w:val="center"/>
            </w:pPr>
            <w:r>
              <w:rPr>
                <w:rFonts w:ascii="Arial" w:eastAsia="Arial" w:hAnsi="Arial" w:cs="Arial"/>
                <w:color w:val="264A60"/>
              </w:rPr>
              <w:t>95% Confidence Interval</w:t>
            </w:r>
          </w:p>
        </w:tc>
      </w:tr>
      <w:tr w:rsidR="00AD0C00" w14:paraId="224EB4C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297F5607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151410E7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3DD936E6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511BEC3F" w14:textId="77777777" w:rsidR="00AD0C00" w:rsidRDefault="00AD0C00"/>
        </w:tc>
        <w:tc>
          <w:tcPr>
            <w:tcW w:w="1530" w:type="dxa"/>
            <w:tcBorders>
              <w:top w:val="non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37430CCC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Upper Bound</w:t>
            </w:r>
          </w:p>
        </w:tc>
      </w:tr>
      <w:tr w:rsidR="00AD0C00" w14:paraId="787BB76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079A80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6310DA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2E5C76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420F29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F089CF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199.184</w:t>
            </w:r>
          </w:p>
        </w:tc>
      </w:tr>
      <w:tr w:rsidR="00AD0C00" w14:paraId="54B9082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D36EEC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F737A3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C25ABF1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C41E32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6B3A47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172.434</w:t>
            </w:r>
          </w:p>
        </w:tc>
      </w:tr>
      <w:tr w:rsidR="00AD0C00" w14:paraId="1F9A0F6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97B80D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20B61F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9B95B9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6FB0E8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86897F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169.684</w:t>
            </w:r>
          </w:p>
        </w:tc>
      </w:tr>
      <w:tr w:rsidR="00AD0C00" w14:paraId="1A0521F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44CEEB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66F4464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59F7CA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27EFC9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CAC535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161.434</w:t>
            </w:r>
          </w:p>
        </w:tc>
      </w:tr>
      <w:tr w:rsidR="00AD0C00" w14:paraId="039B8E1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1F3FA6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7D967A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A6A5AA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D2431C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0965DD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174.434</w:t>
            </w:r>
          </w:p>
        </w:tc>
      </w:tr>
      <w:tr w:rsidR="00AD0C00" w14:paraId="16B4B8B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1A7325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6441F7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E77A72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F53FB0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3D2528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138.684</w:t>
            </w:r>
          </w:p>
        </w:tc>
      </w:tr>
      <w:tr w:rsidR="00AD0C00" w14:paraId="03BC5DB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E20379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501DBF9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360AEC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F1EFC6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2C53CD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160.372</w:t>
            </w:r>
          </w:p>
        </w:tc>
      </w:tr>
      <w:tr w:rsidR="00AD0C00" w14:paraId="180C7C6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C63621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BB6B97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BF5CB31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F81032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362957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162.934</w:t>
            </w:r>
          </w:p>
        </w:tc>
      </w:tr>
      <w:tr w:rsidR="00AD0C00" w14:paraId="55F18D7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20C44A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BB32D2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3D76976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9F5B43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20FDF2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166.809</w:t>
            </w:r>
          </w:p>
        </w:tc>
      </w:tr>
      <w:tr w:rsidR="00AD0C00" w14:paraId="429CD3A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ECD49C7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494239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2256E6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10A5C5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5860C9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365.961</w:t>
            </w:r>
          </w:p>
        </w:tc>
      </w:tr>
      <w:tr w:rsidR="00AD0C00" w14:paraId="3AF0C9A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5711B6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F35989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62C701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1D5E16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534F03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367.161</w:t>
            </w:r>
          </w:p>
        </w:tc>
      </w:tr>
      <w:tr w:rsidR="00AD0C00" w14:paraId="0337776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27594D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3DBCF4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2ABA21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D76619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18B974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365.561</w:t>
            </w:r>
          </w:p>
        </w:tc>
      </w:tr>
      <w:tr w:rsidR="00AD0C00" w14:paraId="45EC9F6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1ED7B6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EA2BF23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48B611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218E7E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086295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296.761</w:t>
            </w:r>
          </w:p>
        </w:tc>
      </w:tr>
      <w:tr w:rsidR="00AD0C00" w14:paraId="659DE6B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1AB55F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50D6C4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F0086B6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23CCB8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15A05D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285.561</w:t>
            </w:r>
          </w:p>
        </w:tc>
      </w:tr>
      <w:tr w:rsidR="00AD0C00" w14:paraId="20F159E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5A9A2E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7DB1AE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BA42FE3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4CE101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04C7A0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277.361</w:t>
            </w:r>
          </w:p>
        </w:tc>
      </w:tr>
      <w:tr w:rsidR="00AD0C00" w14:paraId="208B9F3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613793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41F1671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7ACBB8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8A1FE2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9A02A8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262.761</w:t>
            </w:r>
          </w:p>
        </w:tc>
      </w:tr>
      <w:tr w:rsidR="00AD0C00" w14:paraId="2223D3A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7688AC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09FCC4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D6D9D0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12E2DE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3A2A86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278.036</w:t>
            </w:r>
          </w:p>
        </w:tc>
      </w:tr>
      <w:tr w:rsidR="00AD0C00" w14:paraId="139FA47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37AC19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762CD7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47082B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B5309A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BA5684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251.754</w:t>
            </w:r>
          </w:p>
        </w:tc>
      </w:tr>
      <w:tr w:rsidR="00AD0C00" w14:paraId="45EE0B2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6E748C1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82F570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B2A670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4BE8BC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D05E34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35.985</w:t>
            </w:r>
          </w:p>
        </w:tc>
      </w:tr>
      <w:tr w:rsidR="00AD0C00" w14:paraId="4CE9364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82E3BD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0B9B5A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F7B1472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FCC438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A46E5C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38.736</w:t>
            </w:r>
          </w:p>
        </w:tc>
      </w:tr>
      <w:tr w:rsidR="00AD0C00" w14:paraId="777BA89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9D3B30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9881C1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5A969B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F48FAB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DC69CD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36.945</w:t>
            </w:r>
          </w:p>
        </w:tc>
      </w:tr>
      <w:tr w:rsidR="00AD0C00" w14:paraId="794D85F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DFF839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E6836DC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F0D6B3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0D6056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D9A08B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30.920</w:t>
            </w:r>
          </w:p>
        </w:tc>
      </w:tr>
      <w:tr w:rsidR="00AD0C00" w14:paraId="276F62F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E19FA2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59E695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93BC071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4526B5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8EDD77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29.175</w:t>
            </w:r>
          </w:p>
        </w:tc>
      </w:tr>
      <w:tr w:rsidR="00AD0C00" w14:paraId="2109DFA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734982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7BE557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BE12706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7A2C98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B1A0A4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31.365</w:t>
            </w:r>
          </w:p>
        </w:tc>
      </w:tr>
      <w:tr w:rsidR="00AD0C00" w14:paraId="17548AF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2D6B01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12D22D7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B9E617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60D86B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FF50F3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31.800</w:t>
            </w:r>
          </w:p>
        </w:tc>
      </w:tr>
      <w:tr w:rsidR="00AD0C00" w14:paraId="7789512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163059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EDB052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3611D41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FAC251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A180BC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33.778</w:t>
            </w:r>
          </w:p>
        </w:tc>
      </w:tr>
      <w:tr w:rsidR="00AD0C00" w14:paraId="5EEA4AC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9FBEA6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05DA26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32D245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5D7D0F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37732F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33.745</w:t>
            </w:r>
          </w:p>
        </w:tc>
      </w:tr>
      <w:tr w:rsidR="00AD0C00" w14:paraId="1986C02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D42839C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5BBFEC0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CCEF27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A39310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F1A930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69.484</w:t>
            </w:r>
          </w:p>
        </w:tc>
      </w:tr>
      <w:tr w:rsidR="00AD0C00" w14:paraId="0B4EBD8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1860E0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ED5F4E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121C04D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6DB173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E16C9F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73.626</w:t>
            </w:r>
          </w:p>
        </w:tc>
      </w:tr>
      <w:tr w:rsidR="00AD0C00" w14:paraId="6A6CFC3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6CACC9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D17E58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8CCF44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9C46D9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FADD26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70.968</w:t>
            </w:r>
          </w:p>
        </w:tc>
      </w:tr>
      <w:tr w:rsidR="00AD0C00" w14:paraId="7159228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214215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951021F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3CB133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0ABED8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EC5479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74.545</w:t>
            </w:r>
          </w:p>
        </w:tc>
      </w:tr>
      <w:tr w:rsidR="00AD0C00" w14:paraId="5766AEC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38DB25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E006B3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11EA149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F1E21E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20726C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68.252</w:t>
            </w:r>
          </w:p>
        </w:tc>
      </w:tr>
      <w:tr w:rsidR="00AD0C00" w14:paraId="79D6725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94BDB0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E1DF05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D98E7F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E07730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ED3AE6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61.116</w:t>
            </w:r>
          </w:p>
        </w:tc>
      </w:tr>
      <w:tr w:rsidR="00AD0C00" w14:paraId="6BECD91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2EE6EE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0210CA7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0EEF24C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761E1E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123F7F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71.725</w:t>
            </w:r>
          </w:p>
        </w:tc>
      </w:tr>
      <w:tr w:rsidR="00AD0C00" w14:paraId="392F442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850236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56B62D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3BC8B87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341B2A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A7081C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70.778</w:t>
            </w:r>
          </w:p>
        </w:tc>
      </w:tr>
      <w:tr w:rsidR="00AD0C00" w14:paraId="69E5BE6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555462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3705D4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8B6EE8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7CE91E9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16482CA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75.991</w:t>
            </w:r>
          </w:p>
        </w:tc>
      </w:tr>
    </w:tbl>
    <w:p w14:paraId="2DC5ACE4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75"/>
        <w:gridCol w:w="1356"/>
        <w:gridCol w:w="1356"/>
        <w:gridCol w:w="1356"/>
        <w:gridCol w:w="1356"/>
        <w:gridCol w:w="810"/>
        <w:gridCol w:w="570"/>
        <w:gridCol w:w="562"/>
        <w:gridCol w:w="810"/>
        <w:gridCol w:w="810"/>
      </w:tblGrid>
      <w:tr w:rsidR="00F73016" w14:paraId="406CF75F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0061" w:type="dxa"/>
            <w:gridSpan w:val="10"/>
            <w:shd w:val="clear" w:color="auto" w:fill="FFFFFF"/>
            <w:vAlign w:val="center"/>
          </w:tcPr>
          <w:p w14:paraId="138660E7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Pairwise Comparisons</w:t>
            </w:r>
          </w:p>
        </w:tc>
      </w:tr>
      <w:tr w:rsidR="00F73016" w14:paraId="31B35236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2F5ABE8C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1356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474CBBD4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1356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65CE8BFB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1356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3FDCFF77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(I) LOCATION (1=rostral; 2=mid; 3=caudal)</w:t>
            </w:r>
          </w:p>
        </w:tc>
        <w:tc>
          <w:tcPr>
            <w:tcW w:w="1356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1C41458F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(J) LOCATION (1=rostral; 2=mid; 3=caudal)</w:t>
            </w:r>
          </w:p>
        </w:tc>
        <w:tc>
          <w:tcPr>
            <w:tcW w:w="810" w:type="dxa"/>
            <w:vMerge w:val="restart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FFFFF"/>
            <w:vAlign w:val="bottom"/>
          </w:tcPr>
          <w:p w14:paraId="0F1643D0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Mean Difference (I-J)</w:t>
            </w:r>
          </w:p>
        </w:tc>
        <w:tc>
          <w:tcPr>
            <w:tcW w:w="570" w:type="dxa"/>
            <w:vMerge w:val="restart"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FFFFF"/>
            <w:vAlign w:val="bottom"/>
          </w:tcPr>
          <w:p w14:paraId="64343344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Std. Error</w:t>
            </w:r>
          </w:p>
        </w:tc>
        <w:tc>
          <w:tcPr>
            <w:tcW w:w="562" w:type="dxa"/>
            <w:vMerge w:val="restart"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FFFFF"/>
            <w:vAlign w:val="bottom"/>
          </w:tcPr>
          <w:p w14:paraId="419F9417" w14:textId="77777777" w:rsidR="00AD0C00" w:rsidRDefault="00000000">
            <w:pPr>
              <w:spacing w:before="10" w:after="10"/>
              <w:ind w:left="30" w:right="40"/>
              <w:jc w:val="center"/>
            </w:pPr>
            <w:proofErr w:type="spellStart"/>
            <w:r>
              <w:rPr>
                <w:rFonts w:ascii="Arial" w:eastAsia="Arial" w:hAnsi="Arial" w:cs="Arial"/>
                <w:color w:val="264A60"/>
              </w:rPr>
              <w:t>Sig.</w:t>
            </w:r>
            <w:r>
              <w:rPr>
                <w:vertAlign w:val="superscript"/>
              </w:rPr>
              <w:t>b</w:t>
            </w:r>
            <w:proofErr w:type="spellEnd"/>
          </w:p>
        </w:tc>
        <w:tc>
          <w:tcPr>
            <w:tcW w:w="1620" w:type="dxa"/>
            <w:gridSpan w:val="2"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22010EC6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 xml:space="preserve">95% Confidence Interval for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Difference</w:t>
            </w:r>
            <w:r>
              <w:rPr>
                <w:vertAlign w:val="superscript"/>
              </w:rPr>
              <w:t>b</w:t>
            </w:r>
            <w:proofErr w:type="spellEnd"/>
          </w:p>
        </w:tc>
      </w:tr>
      <w:tr w:rsidR="00AD0C00" w14:paraId="5770BBB1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4765A8B9" w14:textId="77777777" w:rsidR="00AD0C00" w:rsidRDefault="00AD0C00"/>
        </w:tc>
        <w:tc>
          <w:tcPr>
            <w:tcW w:w="1356" w:type="dxa"/>
            <w:vMerge/>
            <w:tcBorders>
              <w:top w:val="none" w:sz="1" w:space="0" w:color="152935"/>
            </w:tcBorders>
          </w:tcPr>
          <w:p w14:paraId="2206A982" w14:textId="77777777" w:rsidR="00AD0C00" w:rsidRDefault="00AD0C00"/>
        </w:tc>
        <w:tc>
          <w:tcPr>
            <w:tcW w:w="1356" w:type="dxa"/>
            <w:vMerge/>
            <w:tcBorders>
              <w:top w:val="none" w:sz="1" w:space="0" w:color="152935"/>
            </w:tcBorders>
          </w:tcPr>
          <w:p w14:paraId="74A1B412" w14:textId="77777777" w:rsidR="00AD0C00" w:rsidRDefault="00AD0C00"/>
        </w:tc>
        <w:tc>
          <w:tcPr>
            <w:tcW w:w="1356" w:type="dxa"/>
            <w:vMerge/>
            <w:tcBorders>
              <w:top w:val="none" w:sz="1" w:space="0" w:color="152935"/>
            </w:tcBorders>
          </w:tcPr>
          <w:p w14:paraId="7A85FA31" w14:textId="77777777" w:rsidR="00AD0C00" w:rsidRDefault="00AD0C00"/>
        </w:tc>
        <w:tc>
          <w:tcPr>
            <w:tcW w:w="1356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00DC1A1F" w14:textId="77777777" w:rsidR="00AD0C00" w:rsidRDefault="00AD0C00"/>
        </w:tc>
        <w:tc>
          <w:tcPr>
            <w:tcW w:w="810" w:type="dxa"/>
            <w:vMerge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single" w:sz="1" w:space="0" w:color="E0E0E0"/>
            </w:tcBorders>
          </w:tcPr>
          <w:p w14:paraId="16E2D588" w14:textId="77777777" w:rsidR="00AD0C00" w:rsidRDefault="00AD0C00"/>
        </w:tc>
        <w:tc>
          <w:tcPr>
            <w:tcW w:w="570" w:type="dxa"/>
            <w:vMerge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single" w:sz="1" w:space="0" w:color="E0E0E0"/>
            </w:tcBorders>
          </w:tcPr>
          <w:p w14:paraId="172673B7" w14:textId="77777777" w:rsidR="00AD0C00" w:rsidRDefault="00AD0C00"/>
        </w:tc>
        <w:tc>
          <w:tcPr>
            <w:tcW w:w="562" w:type="dxa"/>
            <w:vMerge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single" w:sz="1" w:space="0" w:color="E0E0E0"/>
            </w:tcBorders>
          </w:tcPr>
          <w:p w14:paraId="3931E007" w14:textId="77777777" w:rsidR="00AD0C00" w:rsidRDefault="00AD0C00"/>
        </w:tc>
        <w:tc>
          <w:tcPr>
            <w:tcW w:w="810" w:type="dxa"/>
            <w:tcBorders>
              <w:top w:val="non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496C32A3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Lower Bound</w:t>
            </w:r>
          </w:p>
        </w:tc>
        <w:tc>
          <w:tcPr>
            <w:tcW w:w="810" w:type="dxa"/>
            <w:tcBorders>
              <w:top w:val="non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56DF8150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Upper Bound</w:t>
            </w:r>
          </w:p>
        </w:tc>
      </w:tr>
      <w:tr w:rsidR="00AD0C00" w14:paraId="562548F9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ADD692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1356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B175CE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A52CC3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5709DA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C5D542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37159D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26.750</w:t>
            </w:r>
          </w:p>
        </w:tc>
        <w:tc>
          <w:tcPr>
            <w:tcW w:w="570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E91786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DC60B8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.555</w:t>
            </w:r>
          </w:p>
        </w:tc>
        <w:tc>
          <w:tcPr>
            <w:tcW w:w="810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1B5CFC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-63.313</w:t>
            </w:r>
          </w:p>
        </w:tc>
        <w:tc>
          <w:tcPr>
            <w:tcW w:w="810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6F1D28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116.813</w:t>
            </w:r>
          </w:p>
        </w:tc>
      </w:tr>
      <w:tr w:rsidR="00AD0C00" w14:paraId="47C7068B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F6D5571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073B9D9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2ADA5F5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AC45F99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A94683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A70066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29.500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6B3D07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B50BCD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.515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36987F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-60.563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292760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119.563</w:t>
            </w:r>
          </w:p>
        </w:tc>
      </w:tr>
      <w:tr w:rsidR="00AD0C00" w14:paraId="1C78CCB1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952E315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BDE6C47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EECBCDA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B15E7F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270B05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82AE47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-26.750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08C36D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E2004F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.555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D6B0FB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-116.813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F46716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63.313</w:t>
            </w:r>
          </w:p>
        </w:tc>
      </w:tr>
      <w:tr w:rsidR="00AD0C00" w14:paraId="528BBE29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1516117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A069171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906469C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0CFAF1B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A7D6FE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939F91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2.750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016701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7D67EF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.952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AD293F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-87.313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B82588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92.813</w:t>
            </w:r>
          </w:p>
        </w:tc>
      </w:tr>
      <w:tr w:rsidR="00AD0C00" w14:paraId="18B92B19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60B19DD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2EC0D81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4CEB5A7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91B8C7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0E8253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4E992F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-29.500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FB7E69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D163F6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.515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98AC7E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-119.563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C24BED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60.563</w:t>
            </w:r>
          </w:p>
        </w:tc>
      </w:tr>
      <w:tr w:rsidR="00AD0C00" w14:paraId="6F7B0E59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2B72963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7BB8380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FB07263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F20EBDF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D05B4C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EF556B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-2.750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50C803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B9EF69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.952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C663B4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-92.813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8FCA60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87.313</w:t>
            </w:r>
          </w:p>
        </w:tc>
      </w:tr>
      <w:tr w:rsidR="00AD0C00" w14:paraId="5D01CE2C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EE24D10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AB34BD6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B710F3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B62370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1E502C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9A81E8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-13.000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1A6F3A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CDE7F1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.774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EBEC0B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-103.063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6F4162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77.063</w:t>
            </w:r>
          </w:p>
        </w:tc>
      </w:tr>
      <w:tr w:rsidR="00AD0C00" w14:paraId="4DB56764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94F5430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35D85FC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5E9F881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BEF2C2D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17EA6D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2D386E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22.750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7EB555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A35A30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.615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6BC14C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-67.313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875792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112.813</w:t>
            </w:r>
          </w:p>
        </w:tc>
      </w:tr>
      <w:tr w:rsidR="00AD0C00" w14:paraId="1AACC04B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34C5759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2BFBA03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04FE645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441D57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CA6D50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7473A1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13.00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28D832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lastRenderedPageBreak/>
              <w:t>45.0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9EDBC2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lastRenderedPageBreak/>
              <w:t>.774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058BCA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77.063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7491B6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lastRenderedPageBreak/>
              <w:t>103.0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63</w:t>
            </w:r>
          </w:p>
        </w:tc>
      </w:tr>
      <w:tr w:rsidR="00AD0C00" w14:paraId="7A49B35E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059C579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EF9B70E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CF076EB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00EDF41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59777D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EDD219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35.750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45D6A1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EBC4AA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.431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888AF0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-54.313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EAF688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125.813</w:t>
            </w:r>
          </w:p>
        </w:tc>
      </w:tr>
      <w:tr w:rsidR="00AD0C00" w14:paraId="11E73F20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873236B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422ACE4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14F8BC1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3B15EB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68BE9E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098FEB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-22.750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870640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AB97D0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.615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8FEBA1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-112.813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F357C1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67.313</w:t>
            </w:r>
          </w:p>
        </w:tc>
      </w:tr>
      <w:tr w:rsidR="00AD0C00" w14:paraId="23668A33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F6D7940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5D18928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2879593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68224A3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9C43AD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811F15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-35.750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36583E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8813BA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.431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0DB867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-125.813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0C2273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54.313</w:t>
            </w:r>
          </w:p>
        </w:tc>
      </w:tr>
      <w:tr w:rsidR="00AD0C00" w14:paraId="20A303B2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FD0829F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D2FDB29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FF7A61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AAB6CF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D7F0FF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E93B22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-2.563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327141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D3B2CA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.955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22C91C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-92.625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2E259F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87.500</w:t>
            </w:r>
          </w:p>
        </w:tc>
      </w:tr>
      <w:tr w:rsidR="00AD0C00" w14:paraId="66A324F2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8D193C4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B1E805A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C2EAE60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5E45CC3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4C76E0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1D5879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-6.437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7BFA5C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E4717F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.887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86FF8D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-96.500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AA9FED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83.625</w:t>
            </w:r>
          </w:p>
        </w:tc>
      </w:tr>
      <w:tr w:rsidR="00AD0C00" w14:paraId="7571D7E1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BCD4ED4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E55D89C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E6397FD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DCA8B0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E44FF7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808286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2.563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C01F00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161E76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.955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3F7305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-87.500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D07206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92.625</w:t>
            </w:r>
          </w:p>
        </w:tc>
      </w:tr>
      <w:tr w:rsidR="00AD0C00" w14:paraId="106CB4A0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B73C288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2FAB58C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713830B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29705E8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6CA3EA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7D1FD9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-3.875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DFB26F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712645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.932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79F2CB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-93.938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082AE7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86.188</w:t>
            </w:r>
          </w:p>
        </w:tc>
      </w:tr>
      <w:tr w:rsidR="00AD0C00" w14:paraId="71555D27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55A0EFB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AFD7724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8D0969D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52EEC8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434318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15C32D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6.437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9179AF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9A0609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.887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8A6C53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-83.625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0E9B87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96.500</w:t>
            </w:r>
          </w:p>
        </w:tc>
      </w:tr>
      <w:tr w:rsidR="00AD0C00" w14:paraId="52575B26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2E39168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F4E46E2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9020892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E0F92EA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6841EF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5A471E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3.875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0B256A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45.069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4B407B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.932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997A07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-86.188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8F2B6B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93.938</w:t>
            </w:r>
          </w:p>
        </w:tc>
      </w:tr>
      <w:tr w:rsidR="00AD0C00" w14:paraId="3855AF72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C509924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B10003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FE483C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C9FA48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376F2F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55371C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-1.200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D40B1C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5F16BB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.976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9BD794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-81.755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4E2B56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79.355</w:t>
            </w:r>
          </w:p>
        </w:tc>
      </w:tr>
      <w:tr w:rsidR="00AD0C00" w14:paraId="454C476F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A387477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2D8E114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53FB308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7C3E9A2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1E6E0B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1489A4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.400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953C46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DA1794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.992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6B5AAE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-80.15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2691B6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lastRenderedPageBreak/>
              <w:t>80.955</w:t>
            </w:r>
          </w:p>
        </w:tc>
      </w:tr>
      <w:tr w:rsidR="00AD0C00" w14:paraId="14A713AA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A5D3615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4F0856B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A3B1FC8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93F013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11D7DD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372183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1.200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B17F82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196F76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.976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79D4BE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-79.355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876E7C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81.755</w:t>
            </w:r>
          </w:p>
        </w:tc>
      </w:tr>
      <w:tr w:rsidR="00AD0C00" w14:paraId="72823EB7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8AA2E15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3B6C6D9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5F77042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09A96BA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595361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847CB2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1.600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549214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18EB50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.968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AC2A5C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-78.955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85EA8E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82.155</w:t>
            </w:r>
          </w:p>
        </w:tc>
      </w:tr>
      <w:tr w:rsidR="00AD0C00" w14:paraId="1D3171F4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9ACF768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B9C0D3F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CB51A21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AB8419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9B8793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50F4AD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-.400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6B7BAE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189253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.992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565F39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-80.955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33ED9A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80.155</w:t>
            </w:r>
          </w:p>
        </w:tc>
      </w:tr>
      <w:tr w:rsidR="00AD0C00" w14:paraId="1F5A6C06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CED68A6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AD46BF8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23EBD66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BF49D4B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242F24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D566CA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-1.600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79440F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D8CA02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.968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6E8543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-82.155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9F3218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78.955</w:t>
            </w:r>
          </w:p>
        </w:tc>
      </w:tr>
      <w:tr w:rsidR="00AD0C00" w14:paraId="3E7132AC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AEEE131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9420BC9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5CB08F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922E71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B08E3A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F13613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11.200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584DD5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52AFC3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.782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D1B702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-69.355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0AA404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91.755</w:t>
            </w:r>
          </w:p>
        </w:tc>
      </w:tr>
      <w:tr w:rsidR="00AD0C00" w14:paraId="65246BBE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7B1B785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7DA244A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6AEDC7D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D4D6454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D0EB7D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8AF9E5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19.400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459D39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516D7A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.632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85C7B1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-61.155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EEBBFA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99.955</w:t>
            </w:r>
          </w:p>
        </w:tc>
      </w:tr>
      <w:tr w:rsidR="00AD0C00" w14:paraId="13AFCE63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1463E73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ED6A73B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BDA5A06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2BC7EF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460451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C4852E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-11.200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DA090C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3DEF29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.782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B0E667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-91.755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27D158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69.355</w:t>
            </w:r>
          </w:p>
        </w:tc>
      </w:tr>
      <w:tr w:rsidR="00AD0C00" w14:paraId="374517C7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A8D667C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DA18E91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9E7439E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819D073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15EB3A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91DF80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8.200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DC1553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CEF518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.839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417C8D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-72.355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F80B24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88.755</w:t>
            </w:r>
          </w:p>
        </w:tc>
      </w:tr>
      <w:tr w:rsidR="00AD0C00" w14:paraId="12A260FD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0AE0508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F03F8A5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666ABC8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BD8E95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B7C14E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23AD68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-19.400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64404F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A7FDD2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.632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6544EE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-99.955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B64BC8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61.155</w:t>
            </w:r>
          </w:p>
        </w:tc>
      </w:tr>
      <w:tr w:rsidR="00AD0C00" w14:paraId="681DBD18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A6F95CF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5D3267A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077EEF6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41728A4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77EC3D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52AF12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-8.200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B72694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F3D387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.839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AABC9E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-88.755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B6E78D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72.355</w:t>
            </w:r>
          </w:p>
        </w:tc>
      </w:tr>
      <w:tr w:rsidR="00AD0C00" w14:paraId="5253E571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7EC3362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B7C257F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4B74C6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6FA1DE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458DEC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06798A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-15.275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1579A5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8C85EA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.706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9E5351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-95.830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931B0A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65.280</w:t>
            </w:r>
          </w:p>
        </w:tc>
      </w:tr>
      <w:tr w:rsidR="00AD0C00" w14:paraId="7B87668F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795FEE8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06108D6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59CCBA4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B3D1A82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22ED57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9BF900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11.006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504D13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4DB8DD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.786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5DE316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-69.548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81AE9C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91.561</w:t>
            </w:r>
          </w:p>
        </w:tc>
      </w:tr>
      <w:tr w:rsidR="00AD0C00" w14:paraId="2BC1EC69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476720A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F01A74D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D7BFB42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862D4F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291C8B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DCE40B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15.275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C96833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534352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.706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EE751F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-65.280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B411B5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95.830</w:t>
            </w:r>
          </w:p>
        </w:tc>
      </w:tr>
      <w:tr w:rsidR="00AD0C00" w14:paraId="257B4D58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99746E5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B87955C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B79BFEB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8C45782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F5E1ED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8D13D3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26.281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E2692D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8DD1C7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.517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59B29C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-54.273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C9E71A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106.836</w:t>
            </w:r>
          </w:p>
        </w:tc>
      </w:tr>
      <w:tr w:rsidR="00AD0C00" w14:paraId="07954C84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652E07F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47B0C1A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F8C227A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E1384C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DD993D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F099F4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-11.006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F316B7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5F3D4C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.786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6367A0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-91.561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2F4776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69.548</w:t>
            </w:r>
          </w:p>
        </w:tc>
      </w:tr>
      <w:tr w:rsidR="00AD0C00" w14:paraId="40868A7D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5A509DF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778600B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0094A08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F69EC0D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D916BB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EDE1FC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-26.281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A75D61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40.311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5A3A84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.517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27C20F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-106.836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F093D6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54.273</w:t>
            </w:r>
          </w:p>
        </w:tc>
      </w:tr>
      <w:tr w:rsidR="00AD0C00" w14:paraId="6D5B41B0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047BBBF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9E6FBC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D55BD3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D498C9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9A4AA3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D22128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-2.751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F2CF6F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B0B57B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.612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D31F11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-13.532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FFAA36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8.029</w:t>
            </w:r>
          </w:p>
        </w:tc>
      </w:tr>
      <w:tr w:rsidR="00AD0C00" w14:paraId="5FAE4055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0F401A2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BEF9812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1A99374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18A835C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9DE3F6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E34508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-.960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803192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9E89E3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.859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C0BAFC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-11.741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76242E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9.820</w:t>
            </w:r>
          </w:p>
        </w:tc>
      </w:tr>
      <w:tr w:rsidR="00AD0C00" w14:paraId="5EF38A3F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AE6EC99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80F7CC1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531C36B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122A86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9A34AA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8742E0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2.751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C16AD5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D03D00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.612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6512B1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-8.029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2EFA75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13.532</w:t>
            </w:r>
          </w:p>
        </w:tc>
      </w:tr>
      <w:tr w:rsidR="00AD0C00" w14:paraId="353AB637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00B8454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4E06482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F7C8878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78C5B1A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E8FE9D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20B689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1.791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AB8A0F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80395A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.741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C90AF1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-8.990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599B82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12.571</w:t>
            </w:r>
          </w:p>
        </w:tc>
      </w:tr>
      <w:tr w:rsidR="00AD0C00" w14:paraId="5155CB15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86D3419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0746DF1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DAA5546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A96240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CF16F2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54239A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.960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8ABB47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E37BE9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.859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B97233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-9.820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02D9FB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11.741</w:t>
            </w:r>
          </w:p>
        </w:tc>
      </w:tr>
      <w:tr w:rsidR="00AD0C00" w14:paraId="13326A82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35CD206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AF21182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396A68F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5807904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CAF69B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077747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-1.791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1BBAAA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78FD0E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.741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34E9CF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-12.571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9E78DA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8.990</w:t>
            </w:r>
          </w:p>
        </w:tc>
      </w:tr>
      <w:tr w:rsidR="00AD0C00" w14:paraId="71D22BA0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02CB61A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E52B1C1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579F65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2EBDDB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DA5903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39A8CE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1.745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B1C951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2909A6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.747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07F3B0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-9.036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C075EF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12.525</w:t>
            </w:r>
          </w:p>
        </w:tc>
      </w:tr>
      <w:tr w:rsidR="00AD0C00" w14:paraId="08AE91A7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6E07E81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D61EB91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096BED8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2241B8B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E416A6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E9AEA2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-.445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815093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A0F193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.935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0467AB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-11.225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ADE995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10.336</w:t>
            </w:r>
          </w:p>
        </w:tc>
      </w:tr>
      <w:tr w:rsidR="00AD0C00" w14:paraId="03233266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C1679BA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548A80A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F636ECE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49ED9B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D11EA5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358B8D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-1.745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DB70B4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237BAF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.747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F0B92F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-12.525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A12827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9.036</w:t>
            </w:r>
          </w:p>
        </w:tc>
      </w:tr>
      <w:tr w:rsidR="00AD0C00" w14:paraId="6B3C6188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8512481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BF26492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D09219B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25B3F14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18FC13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2F3A0A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-2.190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7684DA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7774DE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.686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6F4F2D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-12.970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E14B3A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8.591</w:t>
            </w:r>
          </w:p>
        </w:tc>
      </w:tr>
      <w:tr w:rsidR="00AD0C00" w14:paraId="269774D1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6769F23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FC3B797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266E655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09F39D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77B140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7BCDE8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.445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3B10C6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A348EF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.935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D5DC6F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-10.336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1A6C9C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11.225</w:t>
            </w:r>
          </w:p>
        </w:tc>
      </w:tr>
      <w:tr w:rsidR="00AD0C00" w14:paraId="59CB90E0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B693F48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FAD8054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E20E1D2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E83FDD2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8AD348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7C53E0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2.190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4E9F06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DB8996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.686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DE1D32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-8.591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B6EEEC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12.970</w:t>
            </w:r>
          </w:p>
        </w:tc>
      </w:tr>
      <w:tr w:rsidR="00AD0C00" w14:paraId="34C67377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181C4E1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A6ACDF9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E6C820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3C525B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D44381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D28B22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-1.978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D468BD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67031B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.715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931100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-12.758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A41AE3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8.803</w:t>
            </w:r>
          </w:p>
        </w:tc>
      </w:tr>
      <w:tr w:rsidR="00AD0C00" w14:paraId="51F9A363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C486822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0CFBA44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C299B57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339543C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96176E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B1B9ED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-1.945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DA8670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086679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.720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F40EE1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-12.725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8FAA0D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8.836</w:t>
            </w:r>
          </w:p>
        </w:tc>
      </w:tr>
      <w:tr w:rsidR="00AD0C00" w14:paraId="39133178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0FDDEC9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658AC58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2D89864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A5B07C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147044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C7C42E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1.978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620793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6D6AA7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.715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4556FC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-8.803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CAD8D5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12.758</w:t>
            </w:r>
          </w:p>
        </w:tc>
      </w:tr>
      <w:tr w:rsidR="00AD0C00" w14:paraId="14C822E0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05DA8A7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41BE344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CEA5DF4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623209A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CA667F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6EE8AF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.033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85761E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B53D22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.995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9B1157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-10.748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990D85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10.813</w:t>
            </w:r>
          </w:p>
        </w:tc>
      </w:tr>
      <w:tr w:rsidR="00AD0C00" w14:paraId="2FFF7B17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CEEB7BA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D0B37EE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26D8BBD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F96A92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1E5032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9B7E1D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1.945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E5FBEA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A2327A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.720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1B4F0A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-8.836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5823A3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12.725</w:t>
            </w:r>
          </w:p>
        </w:tc>
      </w:tr>
      <w:tr w:rsidR="00AD0C00" w14:paraId="56077AC7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721DC8C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916D3BA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BC583ED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362F084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5B1D47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231A5C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-.033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5B1085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5.395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39933D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.995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7678BB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-10.813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A67AA9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10.748</w:t>
            </w:r>
          </w:p>
        </w:tc>
      </w:tr>
      <w:tr w:rsidR="00AD0C00" w14:paraId="730BFC14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7FE1907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6A13219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AFCAE6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ABB1AE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704E5D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1F1561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-4.142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280C86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194467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.394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061496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-13.784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F491DE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5.501</w:t>
            </w:r>
          </w:p>
        </w:tc>
      </w:tr>
      <w:tr w:rsidR="00AD0C00" w14:paraId="5FCD2137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DD28613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06E55A8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3D8BDD6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CF7903C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0653CC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6DA755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-1.483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5D36D0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B0AA61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.760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293C16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-11.126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96FC45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8.159</w:t>
            </w:r>
          </w:p>
        </w:tc>
      </w:tr>
      <w:tr w:rsidR="00AD0C00" w14:paraId="2770FD2E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B80175E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C0D4990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4CC000B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12A5A9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0E266B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88A563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4.142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E1B360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4F3A80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lastRenderedPageBreak/>
              <w:t>.394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281919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-5.501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FBC576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13.78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4</w:t>
            </w:r>
          </w:p>
        </w:tc>
      </w:tr>
      <w:tr w:rsidR="00AD0C00" w14:paraId="6920484D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4AD9891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2C2B7C4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3107974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A1000CE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2FBA90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B8FA38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2.658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081E1F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1C68BB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.584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8EB7E5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-6.984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D59CD2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12.301</w:t>
            </w:r>
          </w:p>
        </w:tc>
      </w:tr>
      <w:tr w:rsidR="00AD0C00" w14:paraId="1EBB53F9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682AAD6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2DE086B2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99C21EC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5CE2A9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1456E4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FA457D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1.483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ECA6F8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7247BB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.760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DAAB26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-8.159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88B2FF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11.126</w:t>
            </w:r>
          </w:p>
        </w:tc>
      </w:tr>
      <w:tr w:rsidR="00AD0C00" w14:paraId="682AAD84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3913101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411BA05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71A36AB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3B02AB1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862A9C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C18438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-2.658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9E49FF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2DA7AF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.584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2ACF9B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-12.301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0F528C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6.984</w:t>
            </w:r>
          </w:p>
        </w:tc>
      </w:tr>
      <w:tr w:rsidR="00AD0C00" w14:paraId="53043A37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84F7C84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2C68AC72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6AC58B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CD56E3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2F294E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F47B9C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6.293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DAF399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642854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.197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10063E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-3.350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704ECF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15.935</w:t>
            </w:r>
          </w:p>
        </w:tc>
      </w:tr>
      <w:tr w:rsidR="00AD0C00" w14:paraId="3CF1C3C0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43A326F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27ADC017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FAEFE2F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75A2406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824B09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296F2A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13.429</w:t>
            </w:r>
            <w:r>
              <w:rPr>
                <w:vertAlign w:val="superscript"/>
              </w:rPr>
              <w:t>*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3E80F8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8A817C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.007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3A57C3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3.786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E9C4AE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23.071</w:t>
            </w:r>
          </w:p>
        </w:tc>
      </w:tr>
      <w:tr w:rsidR="00AD0C00" w14:paraId="33DDBECF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1EF7C10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B772715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5235674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7B8638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7CE0AA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67B8AC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-6.293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C86B8A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7677EE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.197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87CCE7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-15.935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708B39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3.350</w:t>
            </w:r>
          </w:p>
        </w:tc>
      </w:tr>
      <w:tr w:rsidR="00AD0C00" w14:paraId="095009A6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CEDCBB6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29ACEE05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A33F4AE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63EA042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B96F72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99400E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7.136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DF2D20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76FBD3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.144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4BAD83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-2.506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F04E19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16.778</w:t>
            </w:r>
          </w:p>
        </w:tc>
      </w:tr>
      <w:tr w:rsidR="00AD0C00" w14:paraId="4ABFEAF4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E8ECEF7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27A6B346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1383A3A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51EACF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4DD8CA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269496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-13.429</w:t>
            </w:r>
            <w:r>
              <w:rPr>
                <w:vertAlign w:val="superscript"/>
              </w:rPr>
              <w:t>*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C325F8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38830E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.007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AC842C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-23.071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FB62BE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-3.786</w:t>
            </w:r>
          </w:p>
        </w:tc>
      </w:tr>
      <w:tr w:rsidR="00AD0C00" w14:paraId="776DB60C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FA573E6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95C0F8D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BCD7B9F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50C7614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A1AA5B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B54767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-7.136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252497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9D8381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.144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6EC7B2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-16.778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93CAAB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2.506</w:t>
            </w:r>
          </w:p>
        </w:tc>
      </w:tr>
      <w:tr w:rsidR="00AD0C00" w14:paraId="280CC124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6EDD176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2C89734F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3019769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BE65C7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F76E9A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FEE4EA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.947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44C7C9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553922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.845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219D28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-8.695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3AE7D6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10.589</w:t>
            </w:r>
          </w:p>
        </w:tc>
      </w:tr>
      <w:tr w:rsidR="00AD0C00" w14:paraId="6D68C781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C5A3FD3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D4F2889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0D31A63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DA8234E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65F2AE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BFE736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-4.267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B9F18A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1829D4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.380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AD7C2D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-13.909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25AB89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5.376</w:t>
            </w:r>
          </w:p>
        </w:tc>
      </w:tr>
      <w:tr w:rsidR="00AD0C00" w14:paraId="14506280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7BA9EB8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D67D72D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3B6CD7D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6F5FCD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5F29CE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77B067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-.947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5B4D3C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52E835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.845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47183F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-10.589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1E048A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8.695</w:t>
            </w:r>
          </w:p>
        </w:tc>
      </w:tr>
      <w:tr w:rsidR="00AD0C00" w14:paraId="59F36DED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ADF7994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A4812A3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9FFB208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15DCD4D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699C82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49F8CE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-5.214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7EE525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CDA93B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.284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86112A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-14.85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6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F15FF6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lastRenderedPageBreak/>
              <w:t>4.429</w:t>
            </w:r>
          </w:p>
        </w:tc>
      </w:tr>
      <w:tr w:rsidR="00AD0C00" w14:paraId="6A8697C5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ACD0BB1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7466309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252331A" w14:textId="77777777" w:rsidR="00AD0C00" w:rsidRDefault="00AD0C00"/>
        </w:tc>
        <w:tc>
          <w:tcPr>
            <w:tcW w:w="1356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667F365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953EBB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387867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4.267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13EE7D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550DDB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.380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A55F78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-5.376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F05547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13.909</w:t>
            </w:r>
          </w:p>
        </w:tc>
      </w:tr>
      <w:tr w:rsidR="00AD0C00" w14:paraId="4DFA10B1" w14:textId="77777777">
        <w:tblPrEx>
          <w:tblCellMar>
            <w:top w:w="0" w:type="dxa"/>
            <w:bottom w:w="0" w:type="dxa"/>
          </w:tblCellMar>
        </w:tblPrEx>
        <w:tc>
          <w:tcPr>
            <w:tcW w:w="1075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8795D66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300DD0E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32D5B79" w14:textId="77777777" w:rsidR="00AD0C00" w:rsidRDefault="00AD0C00"/>
        </w:tc>
        <w:tc>
          <w:tcPr>
            <w:tcW w:w="1356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E1AEE52" w14:textId="77777777" w:rsidR="00AD0C00" w:rsidRDefault="00AD0C00"/>
        </w:tc>
        <w:tc>
          <w:tcPr>
            <w:tcW w:w="1356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6A35B6E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810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29B78BA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5.214</w:t>
            </w:r>
          </w:p>
        </w:tc>
        <w:tc>
          <w:tcPr>
            <w:tcW w:w="570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01761CB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4.825</w:t>
            </w:r>
          </w:p>
        </w:tc>
        <w:tc>
          <w:tcPr>
            <w:tcW w:w="562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2B37E95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.284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1AFFF1D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-4.429</w:t>
            </w:r>
          </w:p>
        </w:tc>
        <w:tc>
          <w:tcPr>
            <w:tcW w:w="810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67EEC4A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14.856</w:t>
            </w:r>
          </w:p>
        </w:tc>
      </w:tr>
      <w:tr w:rsidR="00F73016" w14:paraId="15AED403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0061" w:type="dxa"/>
            <w:gridSpan w:val="10"/>
            <w:shd w:val="clear" w:color="auto" w:fill="FFFFFF"/>
          </w:tcPr>
          <w:p w14:paraId="0D5F414D" w14:textId="77777777" w:rsidR="00AD0C00" w:rsidRDefault="00000000">
            <w:pPr>
              <w:spacing w:before="5" w:after="5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Based on estimated marginal means</w:t>
            </w:r>
          </w:p>
        </w:tc>
      </w:tr>
      <w:tr w:rsidR="00F73016" w14:paraId="283BD7DB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0061" w:type="dxa"/>
            <w:gridSpan w:val="10"/>
            <w:shd w:val="clear" w:color="auto" w:fill="FFFFFF"/>
          </w:tcPr>
          <w:p w14:paraId="6F08325B" w14:textId="77777777" w:rsidR="00AD0C00" w:rsidRDefault="00000000">
            <w:r>
              <w:rPr>
                <w:rFonts w:ascii="Arial" w:eastAsia="Arial" w:hAnsi="Arial" w:cs="Arial"/>
                <w:color w:val="010205"/>
              </w:rPr>
              <w:t>*. The mean difference is significant at the .05 level.</w:t>
            </w:r>
          </w:p>
        </w:tc>
      </w:tr>
      <w:tr w:rsidR="00F73016" w14:paraId="63FE0285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0061" w:type="dxa"/>
            <w:gridSpan w:val="10"/>
            <w:shd w:val="clear" w:color="auto" w:fill="FFFFFF"/>
          </w:tcPr>
          <w:p w14:paraId="1AD4A91B" w14:textId="77777777" w:rsidR="00AD0C00" w:rsidRDefault="00000000">
            <w:r>
              <w:rPr>
                <w:rFonts w:ascii="Arial" w:eastAsia="Arial" w:hAnsi="Arial" w:cs="Arial"/>
                <w:color w:val="010205"/>
              </w:rPr>
              <w:t>b. Adjustment for multiple comparisons: Least Significant Difference (equivalent to no adjustments).</w:t>
            </w:r>
          </w:p>
        </w:tc>
      </w:tr>
    </w:tbl>
    <w:p w14:paraId="22B390B2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26"/>
        <w:gridCol w:w="1303"/>
        <w:gridCol w:w="1547"/>
        <w:gridCol w:w="923"/>
        <w:gridCol w:w="923"/>
        <w:gridCol w:w="1262"/>
        <w:gridCol w:w="923"/>
        <w:gridCol w:w="923"/>
      </w:tblGrid>
      <w:tr w:rsidR="00F73016" w14:paraId="7F559682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0030" w:type="dxa"/>
            <w:gridSpan w:val="8"/>
            <w:shd w:val="clear" w:color="auto" w:fill="FFFFFF"/>
            <w:vAlign w:val="center"/>
          </w:tcPr>
          <w:p w14:paraId="5DC2B11D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Multivariate Tests</w:t>
            </w:r>
          </w:p>
        </w:tc>
      </w:tr>
      <w:tr w:rsidR="00F73016" w14:paraId="2343FBA3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2226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117BF84F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2850" w:type="dxa"/>
            <w:gridSpan w:val="2"/>
            <w:tcBorders>
              <w:top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5BF1A492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923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14A857B6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Value</w:t>
            </w:r>
          </w:p>
        </w:tc>
        <w:tc>
          <w:tcPr>
            <w:tcW w:w="923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193994F8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F</w:t>
            </w:r>
          </w:p>
        </w:tc>
        <w:tc>
          <w:tcPr>
            <w:tcW w:w="1262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5114BC3E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 xml:space="preserve">Hypothesis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df</w:t>
            </w:r>
            <w:proofErr w:type="spellEnd"/>
          </w:p>
        </w:tc>
        <w:tc>
          <w:tcPr>
            <w:tcW w:w="923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238681AC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 xml:space="preserve">Error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df</w:t>
            </w:r>
            <w:proofErr w:type="spellEnd"/>
          </w:p>
        </w:tc>
        <w:tc>
          <w:tcPr>
            <w:tcW w:w="923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7A297394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Sig.</w:t>
            </w:r>
          </w:p>
        </w:tc>
      </w:tr>
      <w:tr w:rsidR="00AD0C00" w14:paraId="090D24D8" w14:textId="77777777">
        <w:tblPrEx>
          <w:tblCellMar>
            <w:top w:w="0" w:type="dxa"/>
            <w:bottom w:w="0" w:type="dxa"/>
          </w:tblCellMar>
        </w:tblPrEx>
        <w:tc>
          <w:tcPr>
            <w:tcW w:w="2226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219744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303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58DCBD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47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BD2A67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923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B4A0C0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.011</w:t>
            </w:r>
          </w:p>
        </w:tc>
        <w:tc>
          <w:tcPr>
            <w:tcW w:w="923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2BB999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.172</w:t>
            </w:r>
          </w:p>
        </w:tc>
        <w:tc>
          <w:tcPr>
            <w:tcW w:w="1262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1FF3EC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923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818D9E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126.000</w:t>
            </w:r>
          </w:p>
        </w:tc>
        <w:tc>
          <w:tcPr>
            <w:tcW w:w="923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C6C127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.952</w:t>
            </w:r>
          </w:p>
        </w:tc>
      </w:tr>
      <w:tr w:rsidR="00AD0C00" w14:paraId="7D471FE6" w14:textId="77777777">
        <w:tblPrEx>
          <w:tblCellMar>
            <w:top w:w="0" w:type="dxa"/>
            <w:bottom w:w="0" w:type="dxa"/>
          </w:tblCellMar>
        </w:tblPrEx>
        <w:tc>
          <w:tcPr>
            <w:tcW w:w="2226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84B1C34" w14:textId="77777777" w:rsidR="00AD0C00" w:rsidRDefault="00AD0C00"/>
        </w:tc>
        <w:tc>
          <w:tcPr>
            <w:tcW w:w="1303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485D766" w14:textId="77777777" w:rsidR="00AD0C00" w:rsidRDefault="00AD0C00"/>
        </w:tc>
        <w:tc>
          <w:tcPr>
            <w:tcW w:w="1547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DA53C1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92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6FF4EF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.989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B85494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.170</w:t>
            </w:r>
            <w:r>
              <w:rPr>
                <w:vertAlign w:val="superscript"/>
              </w:rPr>
              <w:t>a</w:t>
            </w:r>
          </w:p>
        </w:tc>
        <w:tc>
          <w:tcPr>
            <w:tcW w:w="12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359D43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82EC8C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124.000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5DA284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.954</w:t>
            </w:r>
          </w:p>
        </w:tc>
      </w:tr>
      <w:tr w:rsidR="00AD0C00" w14:paraId="30A85B2C" w14:textId="77777777">
        <w:tblPrEx>
          <w:tblCellMar>
            <w:top w:w="0" w:type="dxa"/>
            <w:bottom w:w="0" w:type="dxa"/>
          </w:tblCellMar>
        </w:tblPrEx>
        <w:tc>
          <w:tcPr>
            <w:tcW w:w="2226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C9FB60A" w14:textId="77777777" w:rsidR="00AD0C00" w:rsidRDefault="00AD0C00"/>
        </w:tc>
        <w:tc>
          <w:tcPr>
            <w:tcW w:w="1303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6175E4D" w14:textId="77777777" w:rsidR="00AD0C00" w:rsidRDefault="00AD0C00"/>
        </w:tc>
        <w:tc>
          <w:tcPr>
            <w:tcW w:w="1547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9895A1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92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551B49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.011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A8AD4D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.167</w:t>
            </w:r>
          </w:p>
        </w:tc>
        <w:tc>
          <w:tcPr>
            <w:tcW w:w="12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B13DB8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3D89B7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122.000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7D0CF2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.955</w:t>
            </w:r>
          </w:p>
        </w:tc>
      </w:tr>
      <w:tr w:rsidR="00AD0C00" w14:paraId="0FA6F061" w14:textId="77777777">
        <w:tblPrEx>
          <w:tblCellMar>
            <w:top w:w="0" w:type="dxa"/>
            <w:bottom w:w="0" w:type="dxa"/>
          </w:tblCellMar>
        </w:tblPrEx>
        <w:tc>
          <w:tcPr>
            <w:tcW w:w="2226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5BE6374" w14:textId="77777777" w:rsidR="00AD0C00" w:rsidRDefault="00AD0C00"/>
        </w:tc>
        <w:tc>
          <w:tcPr>
            <w:tcW w:w="1303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3FA2305" w14:textId="77777777" w:rsidR="00AD0C00" w:rsidRDefault="00AD0C00"/>
        </w:tc>
        <w:tc>
          <w:tcPr>
            <w:tcW w:w="1547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E1E546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92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C98C83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.009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C46975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.273</w:t>
            </w:r>
            <w:r>
              <w:rPr>
                <w:vertAlign w:val="superscript"/>
              </w:rPr>
              <w:t>b</w:t>
            </w:r>
          </w:p>
        </w:tc>
        <w:tc>
          <w:tcPr>
            <w:tcW w:w="12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B27B90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DF1D04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0D111D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.762</w:t>
            </w:r>
          </w:p>
        </w:tc>
      </w:tr>
      <w:tr w:rsidR="00AD0C00" w14:paraId="04B426B1" w14:textId="77777777">
        <w:tblPrEx>
          <w:tblCellMar>
            <w:top w:w="0" w:type="dxa"/>
            <w:bottom w:w="0" w:type="dxa"/>
          </w:tblCellMar>
        </w:tblPrEx>
        <w:tc>
          <w:tcPr>
            <w:tcW w:w="2226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2606958" w14:textId="77777777" w:rsidR="00AD0C00" w:rsidRDefault="00AD0C00"/>
        </w:tc>
        <w:tc>
          <w:tcPr>
            <w:tcW w:w="1303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7B61FF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47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0F5667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92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1693A0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.011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CE4D57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.175</w:t>
            </w:r>
          </w:p>
        </w:tc>
        <w:tc>
          <w:tcPr>
            <w:tcW w:w="12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1DF3BA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BFF8F2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126.000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6242BE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.951</w:t>
            </w:r>
          </w:p>
        </w:tc>
      </w:tr>
      <w:tr w:rsidR="00AD0C00" w14:paraId="7999558E" w14:textId="77777777">
        <w:tblPrEx>
          <w:tblCellMar>
            <w:top w:w="0" w:type="dxa"/>
            <w:bottom w:w="0" w:type="dxa"/>
          </w:tblCellMar>
        </w:tblPrEx>
        <w:tc>
          <w:tcPr>
            <w:tcW w:w="2226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E3D0083" w14:textId="77777777" w:rsidR="00AD0C00" w:rsidRDefault="00AD0C00"/>
        </w:tc>
        <w:tc>
          <w:tcPr>
            <w:tcW w:w="1303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5495B82" w14:textId="77777777" w:rsidR="00AD0C00" w:rsidRDefault="00AD0C00"/>
        </w:tc>
        <w:tc>
          <w:tcPr>
            <w:tcW w:w="1547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A4873B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92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88C76D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.989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FB71E7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.173</w:t>
            </w:r>
            <w:r>
              <w:rPr>
                <w:vertAlign w:val="superscript"/>
              </w:rPr>
              <w:t>a</w:t>
            </w:r>
          </w:p>
        </w:tc>
        <w:tc>
          <w:tcPr>
            <w:tcW w:w="12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F17D22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FE7159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124.000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F34046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.952</w:t>
            </w:r>
          </w:p>
        </w:tc>
      </w:tr>
      <w:tr w:rsidR="00AD0C00" w14:paraId="55BAD5C8" w14:textId="77777777">
        <w:tblPrEx>
          <w:tblCellMar>
            <w:top w:w="0" w:type="dxa"/>
            <w:bottom w:w="0" w:type="dxa"/>
          </w:tblCellMar>
        </w:tblPrEx>
        <w:tc>
          <w:tcPr>
            <w:tcW w:w="2226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A7411A4" w14:textId="77777777" w:rsidR="00AD0C00" w:rsidRDefault="00AD0C00"/>
        </w:tc>
        <w:tc>
          <w:tcPr>
            <w:tcW w:w="1303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1D5672B" w14:textId="77777777" w:rsidR="00AD0C00" w:rsidRDefault="00AD0C00"/>
        </w:tc>
        <w:tc>
          <w:tcPr>
            <w:tcW w:w="1547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2E3A50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92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23DDCA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.011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A478CF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.170</w:t>
            </w:r>
          </w:p>
        </w:tc>
        <w:tc>
          <w:tcPr>
            <w:tcW w:w="12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5F8FCA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C01BA0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122.000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94BA30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.953</w:t>
            </w:r>
          </w:p>
        </w:tc>
      </w:tr>
      <w:tr w:rsidR="00AD0C00" w14:paraId="27542619" w14:textId="77777777">
        <w:tblPrEx>
          <w:tblCellMar>
            <w:top w:w="0" w:type="dxa"/>
            <w:bottom w:w="0" w:type="dxa"/>
          </w:tblCellMar>
        </w:tblPrEx>
        <w:tc>
          <w:tcPr>
            <w:tcW w:w="2226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BA82C00" w14:textId="77777777" w:rsidR="00AD0C00" w:rsidRDefault="00AD0C00"/>
        </w:tc>
        <w:tc>
          <w:tcPr>
            <w:tcW w:w="1303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DACEDBD" w14:textId="77777777" w:rsidR="00AD0C00" w:rsidRDefault="00AD0C00"/>
        </w:tc>
        <w:tc>
          <w:tcPr>
            <w:tcW w:w="1547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E2961A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92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494E09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.010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E7A053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.329</w:t>
            </w:r>
            <w:r>
              <w:rPr>
                <w:vertAlign w:val="superscript"/>
              </w:rPr>
              <w:t>b</w:t>
            </w:r>
          </w:p>
        </w:tc>
        <w:tc>
          <w:tcPr>
            <w:tcW w:w="12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A26AD1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8CB990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5BAB8E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.721</w:t>
            </w:r>
          </w:p>
        </w:tc>
      </w:tr>
      <w:tr w:rsidR="00AD0C00" w14:paraId="011A5E14" w14:textId="77777777">
        <w:tblPrEx>
          <w:tblCellMar>
            <w:top w:w="0" w:type="dxa"/>
            <w:bottom w:w="0" w:type="dxa"/>
          </w:tblCellMar>
        </w:tblPrEx>
        <w:tc>
          <w:tcPr>
            <w:tcW w:w="2226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2465F0D" w14:textId="77777777" w:rsidR="00AD0C00" w:rsidRDefault="00AD0C00"/>
        </w:tc>
        <w:tc>
          <w:tcPr>
            <w:tcW w:w="1303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0B96AF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47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44A29A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92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C2CB8E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.004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ABEF39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.065</w:t>
            </w:r>
          </w:p>
        </w:tc>
        <w:tc>
          <w:tcPr>
            <w:tcW w:w="12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A951C5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56C051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126.000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C0B85D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.992</w:t>
            </w:r>
          </w:p>
        </w:tc>
      </w:tr>
      <w:tr w:rsidR="00AD0C00" w14:paraId="2D9F51EE" w14:textId="77777777">
        <w:tblPrEx>
          <w:tblCellMar>
            <w:top w:w="0" w:type="dxa"/>
            <w:bottom w:w="0" w:type="dxa"/>
          </w:tblCellMar>
        </w:tblPrEx>
        <w:tc>
          <w:tcPr>
            <w:tcW w:w="2226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B97D7FD" w14:textId="77777777" w:rsidR="00AD0C00" w:rsidRDefault="00AD0C00"/>
        </w:tc>
        <w:tc>
          <w:tcPr>
            <w:tcW w:w="1303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B4603FE" w14:textId="77777777" w:rsidR="00AD0C00" w:rsidRDefault="00AD0C00"/>
        </w:tc>
        <w:tc>
          <w:tcPr>
            <w:tcW w:w="1547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813E8B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92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ED2715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.996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A53FD4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.064</w:t>
            </w:r>
            <w:r>
              <w:rPr>
                <w:vertAlign w:val="superscript"/>
              </w:rPr>
              <w:t>a</w:t>
            </w:r>
          </w:p>
        </w:tc>
        <w:tc>
          <w:tcPr>
            <w:tcW w:w="12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328C72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E6C7FF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124.000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3757F3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.992</w:t>
            </w:r>
          </w:p>
        </w:tc>
      </w:tr>
      <w:tr w:rsidR="00AD0C00" w14:paraId="165E5453" w14:textId="77777777">
        <w:tblPrEx>
          <w:tblCellMar>
            <w:top w:w="0" w:type="dxa"/>
            <w:bottom w:w="0" w:type="dxa"/>
          </w:tblCellMar>
        </w:tblPrEx>
        <w:tc>
          <w:tcPr>
            <w:tcW w:w="2226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416DA39" w14:textId="77777777" w:rsidR="00AD0C00" w:rsidRDefault="00AD0C00"/>
        </w:tc>
        <w:tc>
          <w:tcPr>
            <w:tcW w:w="1303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BBE907B" w14:textId="77777777" w:rsidR="00AD0C00" w:rsidRDefault="00AD0C00"/>
        </w:tc>
        <w:tc>
          <w:tcPr>
            <w:tcW w:w="1547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8B9750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92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DCA9BA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.004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0C22BE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.063</w:t>
            </w:r>
          </w:p>
        </w:tc>
        <w:tc>
          <w:tcPr>
            <w:tcW w:w="12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41B662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A2BD91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122.000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F33194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.993</w:t>
            </w:r>
          </w:p>
        </w:tc>
      </w:tr>
      <w:tr w:rsidR="00AD0C00" w14:paraId="17CBB696" w14:textId="77777777">
        <w:tblPrEx>
          <w:tblCellMar>
            <w:top w:w="0" w:type="dxa"/>
            <w:bottom w:w="0" w:type="dxa"/>
          </w:tblCellMar>
        </w:tblPrEx>
        <w:tc>
          <w:tcPr>
            <w:tcW w:w="2226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BD5B437" w14:textId="77777777" w:rsidR="00AD0C00" w:rsidRDefault="00AD0C00"/>
        </w:tc>
        <w:tc>
          <w:tcPr>
            <w:tcW w:w="1303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06F8770" w14:textId="77777777" w:rsidR="00AD0C00" w:rsidRDefault="00AD0C00"/>
        </w:tc>
        <w:tc>
          <w:tcPr>
            <w:tcW w:w="1547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1AB84E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92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C16EBC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.004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661462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.127</w:t>
            </w:r>
            <w:r>
              <w:rPr>
                <w:vertAlign w:val="superscript"/>
              </w:rPr>
              <w:t>b</w:t>
            </w:r>
          </w:p>
        </w:tc>
        <w:tc>
          <w:tcPr>
            <w:tcW w:w="12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CCC495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42650E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CFB17C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.881</w:t>
            </w:r>
          </w:p>
        </w:tc>
      </w:tr>
      <w:tr w:rsidR="00AD0C00" w14:paraId="106A2DBA" w14:textId="77777777">
        <w:tblPrEx>
          <w:tblCellMar>
            <w:top w:w="0" w:type="dxa"/>
            <w:bottom w:w="0" w:type="dxa"/>
          </w:tblCellMar>
        </w:tblPrEx>
        <w:tc>
          <w:tcPr>
            <w:tcW w:w="2226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7D28600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303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0F9981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47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24D257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92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4A22D8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.014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CB966D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.219</w:t>
            </w:r>
          </w:p>
        </w:tc>
        <w:tc>
          <w:tcPr>
            <w:tcW w:w="12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FAB150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151AB7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126.000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52BE7D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.927</w:t>
            </w:r>
          </w:p>
        </w:tc>
      </w:tr>
      <w:tr w:rsidR="00AD0C00" w14:paraId="45E58055" w14:textId="77777777">
        <w:tblPrEx>
          <w:tblCellMar>
            <w:top w:w="0" w:type="dxa"/>
            <w:bottom w:w="0" w:type="dxa"/>
          </w:tblCellMar>
        </w:tblPrEx>
        <w:tc>
          <w:tcPr>
            <w:tcW w:w="2226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468ED65" w14:textId="77777777" w:rsidR="00AD0C00" w:rsidRDefault="00AD0C00"/>
        </w:tc>
        <w:tc>
          <w:tcPr>
            <w:tcW w:w="1303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86817B4" w14:textId="77777777" w:rsidR="00AD0C00" w:rsidRDefault="00AD0C00"/>
        </w:tc>
        <w:tc>
          <w:tcPr>
            <w:tcW w:w="1547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C62305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92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DE4DB7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.986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FC4FD2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.216</w:t>
            </w:r>
            <w:r>
              <w:rPr>
                <w:vertAlign w:val="superscript"/>
              </w:rPr>
              <w:t>a</w:t>
            </w:r>
          </w:p>
        </w:tc>
        <w:tc>
          <w:tcPr>
            <w:tcW w:w="12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330006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38D583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124.000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07D670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.929</w:t>
            </w:r>
          </w:p>
        </w:tc>
      </w:tr>
      <w:tr w:rsidR="00AD0C00" w14:paraId="1D25CB36" w14:textId="77777777">
        <w:tblPrEx>
          <w:tblCellMar>
            <w:top w:w="0" w:type="dxa"/>
            <w:bottom w:w="0" w:type="dxa"/>
          </w:tblCellMar>
        </w:tblPrEx>
        <w:tc>
          <w:tcPr>
            <w:tcW w:w="2226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0791719" w14:textId="77777777" w:rsidR="00AD0C00" w:rsidRDefault="00AD0C00"/>
        </w:tc>
        <w:tc>
          <w:tcPr>
            <w:tcW w:w="1303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077C1DF" w14:textId="77777777" w:rsidR="00AD0C00" w:rsidRDefault="00AD0C00"/>
        </w:tc>
        <w:tc>
          <w:tcPr>
            <w:tcW w:w="1547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D554CC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92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C6FFE3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.014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F7817C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.214</w:t>
            </w:r>
          </w:p>
        </w:tc>
        <w:tc>
          <w:tcPr>
            <w:tcW w:w="12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D346BE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F1B80F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122.000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D30331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.930</w:t>
            </w:r>
          </w:p>
        </w:tc>
      </w:tr>
      <w:tr w:rsidR="00AD0C00" w14:paraId="0512F1B4" w14:textId="77777777">
        <w:tblPrEx>
          <w:tblCellMar>
            <w:top w:w="0" w:type="dxa"/>
            <w:bottom w:w="0" w:type="dxa"/>
          </w:tblCellMar>
        </w:tblPrEx>
        <w:tc>
          <w:tcPr>
            <w:tcW w:w="2226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DF18AC4" w14:textId="77777777" w:rsidR="00AD0C00" w:rsidRDefault="00AD0C00"/>
        </w:tc>
        <w:tc>
          <w:tcPr>
            <w:tcW w:w="1303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6656B3A" w14:textId="77777777" w:rsidR="00AD0C00" w:rsidRDefault="00AD0C00"/>
        </w:tc>
        <w:tc>
          <w:tcPr>
            <w:tcW w:w="1547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BCF6AB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92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F3E7FE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.014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BBD469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.441</w:t>
            </w:r>
            <w:r>
              <w:rPr>
                <w:vertAlign w:val="superscript"/>
              </w:rPr>
              <w:t>b</w:t>
            </w:r>
          </w:p>
        </w:tc>
        <w:tc>
          <w:tcPr>
            <w:tcW w:w="12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74AC76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ACFC5F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FEAFDA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.645</w:t>
            </w:r>
          </w:p>
        </w:tc>
      </w:tr>
      <w:tr w:rsidR="00AD0C00" w14:paraId="288C2C53" w14:textId="77777777">
        <w:tblPrEx>
          <w:tblCellMar>
            <w:top w:w="0" w:type="dxa"/>
            <w:bottom w:w="0" w:type="dxa"/>
          </w:tblCellMar>
        </w:tblPrEx>
        <w:tc>
          <w:tcPr>
            <w:tcW w:w="2226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2CF32AC" w14:textId="77777777" w:rsidR="00AD0C00" w:rsidRDefault="00AD0C00"/>
        </w:tc>
        <w:tc>
          <w:tcPr>
            <w:tcW w:w="1303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1D7D7B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47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07C2CA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92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6CAB97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.138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A3A1B8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2.336</w:t>
            </w:r>
          </w:p>
        </w:tc>
        <w:tc>
          <w:tcPr>
            <w:tcW w:w="12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23E788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1A2001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126.000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EEA961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.059</w:t>
            </w:r>
          </w:p>
        </w:tc>
      </w:tr>
      <w:tr w:rsidR="00AD0C00" w14:paraId="6884D166" w14:textId="77777777">
        <w:tblPrEx>
          <w:tblCellMar>
            <w:top w:w="0" w:type="dxa"/>
            <w:bottom w:w="0" w:type="dxa"/>
          </w:tblCellMar>
        </w:tblPrEx>
        <w:tc>
          <w:tcPr>
            <w:tcW w:w="2226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48D2254" w14:textId="77777777" w:rsidR="00AD0C00" w:rsidRDefault="00AD0C00"/>
        </w:tc>
        <w:tc>
          <w:tcPr>
            <w:tcW w:w="1303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56AB081" w14:textId="77777777" w:rsidR="00AD0C00" w:rsidRDefault="00AD0C00"/>
        </w:tc>
        <w:tc>
          <w:tcPr>
            <w:tcW w:w="1547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902235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92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212E90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.862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A83316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2.390</w:t>
            </w:r>
            <w:r>
              <w:rPr>
                <w:vertAlign w:val="superscript"/>
              </w:rPr>
              <w:t>a</w:t>
            </w:r>
          </w:p>
        </w:tc>
        <w:tc>
          <w:tcPr>
            <w:tcW w:w="12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60BE1A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0DDF48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124.000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DFAC5D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.054</w:t>
            </w:r>
          </w:p>
        </w:tc>
      </w:tr>
      <w:tr w:rsidR="00AD0C00" w14:paraId="67DACB98" w14:textId="77777777">
        <w:tblPrEx>
          <w:tblCellMar>
            <w:top w:w="0" w:type="dxa"/>
            <w:bottom w:w="0" w:type="dxa"/>
          </w:tblCellMar>
        </w:tblPrEx>
        <w:tc>
          <w:tcPr>
            <w:tcW w:w="2226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A621F67" w14:textId="77777777" w:rsidR="00AD0C00" w:rsidRDefault="00AD0C00"/>
        </w:tc>
        <w:tc>
          <w:tcPr>
            <w:tcW w:w="1303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15B9B18" w14:textId="77777777" w:rsidR="00AD0C00" w:rsidRDefault="00AD0C00"/>
        </w:tc>
        <w:tc>
          <w:tcPr>
            <w:tcW w:w="1547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259B80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92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6F64D0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.160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1F6910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2.442</w:t>
            </w:r>
          </w:p>
        </w:tc>
        <w:tc>
          <w:tcPr>
            <w:tcW w:w="12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B26F1A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011059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122.000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80FF94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.050</w:t>
            </w:r>
          </w:p>
        </w:tc>
      </w:tr>
      <w:tr w:rsidR="00AD0C00" w14:paraId="63F1A660" w14:textId="77777777">
        <w:tblPrEx>
          <w:tblCellMar>
            <w:top w:w="0" w:type="dxa"/>
            <w:bottom w:w="0" w:type="dxa"/>
          </w:tblCellMar>
        </w:tblPrEx>
        <w:tc>
          <w:tcPr>
            <w:tcW w:w="2226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FC165E7" w14:textId="77777777" w:rsidR="00AD0C00" w:rsidRDefault="00AD0C00"/>
        </w:tc>
        <w:tc>
          <w:tcPr>
            <w:tcW w:w="1303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96F2709" w14:textId="77777777" w:rsidR="00AD0C00" w:rsidRDefault="00AD0C00"/>
        </w:tc>
        <w:tc>
          <w:tcPr>
            <w:tcW w:w="1547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8394F1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92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99D43B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.160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13B62B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5.043</w:t>
            </w:r>
            <w:r>
              <w:rPr>
                <w:vertAlign w:val="superscript"/>
              </w:rPr>
              <w:t>b</w:t>
            </w:r>
          </w:p>
        </w:tc>
        <w:tc>
          <w:tcPr>
            <w:tcW w:w="1262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E47499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FDF25C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EB86B1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.009</w:t>
            </w:r>
          </w:p>
        </w:tc>
      </w:tr>
      <w:tr w:rsidR="00AD0C00" w14:paraId="1B5356B8" w14:textId="77777777">
        <w:tblPrEx>
          <w:tblCellMar>
            <w:top w:w="0" w:type="dxa"/>
            <w:bottom w:w="0" w:type="dxa"/>
          </w:tblCellMar>
        </w:tblPrEx>
        <w:tc>
          <w:tcPr>
            <w:tcW w:w="2226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8889A39" w14:textId="77777777" w:rsidR="00AD0C00" w:rsidRDefault="00AD0C00"/>
        </w:tc>
        <w:tc>
          <w:tcPr>
            <w:tcW w:w="1303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3B91656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47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3EB30E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92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0C0C32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.023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E0B547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.362</w:t>
            </w:r>
          </w:p>
        </w:tc>
        <w:tc>
          <w:tcPr>
            <w:tcW w:w="12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3B4DE0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CB7AFB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126.000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DDC667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.836</w:t>
            </w:r>
          </w:p>
        </w:tc>
      </w:tr>
      <w:tr w:rsidR="00AD0C00" w14:paraId="44FBAEF2" w14:textId="77777777">
        <w:tblPrEx>
          <w:tblCellMar>
            <w:top w:w="0" w:type="dxa"/>
            <w:bottom w:w="0" w:type="dxa"/>
          </w:tblCellMar>
        </w:tblPrEx>
        <w:tc>
          <w:tcPr>
            <w:tcW w:w="2226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7329DDE" w14:textId="77777777" w:rsidR="00AD0C00" w:rsidRDefault="00AD0C00"/>
        </w:tc>
        <w:tc>
          <w:tcPr>
            <w:tcW w:w="1303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BDF435D" w14:textId="77777777" w:rsidR="00AD0C00" w:rsidRDefault="00AD0C00"/>
        </w:tc>
        <w:tc>
          <w:tcPr>
            <w:tcW w:w="1547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F2807F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92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DC6B65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.977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B4E347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.357</w:t>
            </w:r>
            <w:r>
              <w:rPr>
                <w:vertAlign w:val="superscript"/>
              </w:rPr>
              <w:t>a</w:t>
            </w:r>
          </w:p>
        </w:tc>
        <w:tc>
          <w:tcPr>
            <w:tcW w:w="12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23FCC0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48288F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124.000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ECE8CC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.838</w:t>
            </w:r>
          </w:p>
        </w:tc>
      </w:tr>
      <w:tr w:rsidR="00AD0C00" w14:paraId="4979BB8A" w14:textId="77777777">
        <w:tblPrEx>
          <w:tblCellMar>
            <w:top w:w="0" w:type="dxa"/>
            <w:bottom w:w="0" w:type="dxa"/>
          </w:tblCellMar>
        </w:tblPrEx>
        <w:tc>
          <w:tcPr>
            <w:tcW w:w="2226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6734F09" w14:textId="77777777" w:rsidR="00AD0C00" w:rsidRDefault="00AD0C00"/>
        </w:tc>
        <w:tc>
          <w:tcPr>
            <w:tcW w:w="1303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0ABCCF0" w14:textId="77777777" w:rsidR="00AD0C00" w:rsidRDefault="00AD0C00"/>
        </w:tc>
        <w:tc>
          <w:tcPr>
            <w:tcW w:w="1547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9E1BD4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92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427E99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.023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A39560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.353</w:t>
            </w:r>
          </w:p>
        </w:tc>
        <w:tc>
          <w:tcPr>
            <w:tcW w:w="1262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4A5C39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64CBC5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122.000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8E30D1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.841</w:t>
            </w:r>
          </w:p>
        </w:tc>
      </w:tr>
      <w:tr w:rsidR="00AD0C00" w14:paraId="117346A3" w14:textId="77777777">
        <w:tblPrEx>
          <w:tblCellMar>
            <w:top w:w="0" w:type="dxa"/>
            <w:bottom w:w="0" w:type="dxa"/>
          </w:tblCellMar>
        </w:tblPrEx>
        <w:tc>
          <w:tcPr>
            <w:tcW w:w="2226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E1C7FF6" w14:textId="77777777" w:rsidR="00AD0C00" w:rsidRDefault="00AD0C00"/>
        </w:tc>
        <w:tc>
          <w:tcPr>
            <w:tcW w:w="1303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665F09D" w14:textId="77777777" w:rsidR="00AD0C00" w:rsidRDefault="00AD0C00"/>
        </w:tc>
        <w:tc>
          <w:tcPr>
            <w:tcW w:w="1547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0FCC6E4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923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30AEAEC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.022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3874934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.686</w:t>
            </w:r>
            <w:r>
              <w:rPr>
                <w:vertAlign w:val="superscript"/>
              </w:rPr>
              <w:t>b</w:t>
            </w:r>
          </w:p>
        </w:tc>
        <w:tc>
          <w:tcPr>
            <w:tcW w:w="1262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6B42524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6A5C091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63.000</w:t>
            </w:r>
          </w:p>
        </w:tc>
        <w:tc>
          <w:tcPr>
            <w:tcW w:w="923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67D5D5A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.507</w:t>
            </w:r>
          </w:p>
        </w:tc>
      </w:tr>
      <w:tr w:rsidR="00F73016" w14:paraId="11D3A4C9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0030" w:type="dxa"/>
            <w:gridSpan w:val="8"/>
            <w:shd w:val="clear" w:color="auto" w:fill="FFFFFF"/>
          </w:tcPr>
          <w:p w14:paraId="0E698733" w14:textId="77777777" w:rsidR="00AD0C00" w:rsidRDefault="00000000">
            <w:pPr>
              <w:spacing w:before="5" w:after="5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Each F tests the multivariate simple effects of LOCATION (1=rostral; 2=mid; 3=caudal) within each level combination of the other effects shown. These tests are based on the linearly independent pairwise comparisons among the estimated marginal means.</w:t>
            </w:r>
          </w:p>
        </w:tc>
      </w:tr>
      <w:tr w:rsidR="00F73016" w14:paraId="31910EA9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0030" w:type="dxa"/>
            <w:gridSpan w:val="8"/>
            <w:shd w:val="clear" w:color="auto" w:fill="FFFFFF"/>
          </w:tcPr>
          <w:p w14:paraId="7F657939" w14:textId="77777777" w:rsidR="00AD0C00" w:rsidRDefault="00000000">
            <w:r>
              <w:rPr>
                <w:rFonts w:ascii="Arial" w:eastAsia="Arial" w:hAnsi="Arial" w:cs="Arial"/>
                <w:color w:val="010205"/>
              </w:rPr>
              <w:lastRenderedPageBreak/>
              <w:t>a. Exact statistic</w:t>
            </w:r>
          </w:p>
        </w:tc>
      </w:tr>
      <w:tr w:rsidR="00F73016" w14:paraId="6D683993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0030" w:type="dxa"/>
            <w:gridSpan w:val="8"/>
            <w:shd w:val="clear" w:color="auto" w:fill="FFFFFF"/>
          </w:tcPr>
          <w:p w14:paraId="24EC37B3" w14:textId="77777777" w:rsidR="00AD0C00" w:rsidRDefault="00000000">
            <w:r>
              <w:rPr>
                <w:rFonts w:ascii="Arial" w:eastAsia="Arial" w:hAnsi="Arial" w:cs="Arial"/>
                <w:color w:val="010205"/>
              </w:rPr>
              <w:t>b. The statistic is an upper bound on F that yields a lower bound on the significance level.</w:t>
            </w:r>
          </w:p>
        </w:tc>
      </w:tr>
    </w:tbl>
    <w:p w14:paraId="5275ABF8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1632"/>
        <w:gridCol w:w="1632"/>
        <w:gridCol w:w="1666"/>
        <w:gridCol w:w="1156"/>
      </w:tblGrid>
      <w:tr w:rsidR="00F73016" w14:paraId="76CC264A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1084" w:type="dxa"/>
            <w:gridSpan w:val="6"/>
            <w:shd w:val="clear" w:color="auto" w:fill="FFFFFF"/>
            <w:vAlign w:val="center"/>
          </w:tcPr>
          <w:p w14:paraId="075334C5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Univariate Tests</w:t>
            </w:r>
          </w:p>
        </w:tc>
      </w:tr>
      <w:tr w:rsidR="00F73016" w14:paraId="66C0F283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2210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10E5D98D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tcBorders>
              <w:top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5CD7A2A7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3264" w:type="dxa"/>
            <w:gridSpan w:val="2"/>
            <w:tcBorders>
              <w:top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5787D5DB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1666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2F7AF10A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Sum of Squares</w:t>
            </w:r>
          </w:p>
        </w:tc>
        <w:tc>
          <w:tcPr>
            <w:tcW w:w="1156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1A7DCA27" w14:textId="77777777" w:rsidR="00AD0C00" w:rsidRDefault="00000000">
            <w:pPr>
              <w:spacing w:before="10" w:after="10"/>
              <w:ind w:left="30" w:right="40"/>
              <w:jc w:val="center"/>
            </w:pPr>
            <w:proofErr w:type="spellStart"/>
            <w:r>
              <w:rPr>
                <w:rFonts w:ascii="Arial" w:eastAsia="Arial" w:hAnsi="Arial" w:cs="Arial"/>
                <w:color w:val="264A60"/>
              </w:rPr>
              <w:t>df</w:t>
            </w:r>
            <w:proofErr w:type="spellEnd"/>
          </w:p>
        </w:tc>
      </w:tr>
      <w:tr w:rsidR="00AD0C00" w14:paraId="2653479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3247C3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9BDD75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32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2FA250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32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16A647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99CFF8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2124.500</w:t>
            </w:r>
          </w:p>
        </w:tc>
        <w:tc>
          <w:tcPr>
            <w:tcW w:w="115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704984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</w:tr>
      <w:tr w:rsidR="00AD0C00" w14:paraId="730DE7E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3EE5D9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A898615" w14:textId="77777777" w:rsidR="00AD0C00" w:rsidRDefault="00AD0C00"/>
        </w:tc>
        <w:tc>
          <w:tcPr>
            <w:tcW w:w="1632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8E9A2C2" w14:textId="77777777" w:rsidR="00AD0C00" w:rsidRDefault="00AD0C00"/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61598C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59231B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255930.635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48A91F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364E4B8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7864D7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65722F3" w14:textId="77777777" w:rsidR="00AD0C00" w:rsidRDefault="00AD0C00"/>
        </w:tc>
        <w:tc>
          <w:tcPr>
            <w:tcW w:w="163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7E4B83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C7B09A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72DAA4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2619.500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DE932C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</w:tr>
      <w:tr w:rsidR="00AD0C00" w14:paraId="27E78A7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4B4FD5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E68F23D" w14:textId="77777777" w:rsidR="00AD0C00" w:rsidRDefault="00AD0C00"/>
        </w:tc>
        <w:tc>
          <w:tcPr>
            <w:tcW w:w="163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B21E7FF" w14:textId="77777777" w:rsidR="00AD0C00" w:rsidRDefault="00AD0C00"/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ECE19A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3BBB50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255930.635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31C835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43E5B47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8B85D7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3E73EDA" w14:textId="77777777" w:rsidR="00AD0C00" w:rsidRDefault="00AD0C00"/>
        </w:tc>
        <w:tc>
          <w:tcPr>
            <w:tcW w:w="163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963251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B937CF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42CCDE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84.031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5E3815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</w:tr>
      <w:tr w:rsidR="00AD0C00" w14:paraId="6360112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E48BBC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758A1E1" w14:textId="77777777" w:rsidR="00AD0C00" w:rsidRDefault="00AD0C00"/>
        </w:tc>
        <w:tc>
          <w:tcPr>
            <w:tcW w:w="163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E46ED63" w14:textId="77777777" w:rsidR="00AD0C00" w:rsidRDefault="00AD0C00"/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20DAEB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1F5058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255930.635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FE15AA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1E19B77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77E3C56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0DD9A2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3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0701EE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85DDE4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426292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6.933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704CC2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</w:tr>
      <w:tr w:rsidR="00AD0C00" w14:paraId="6F587DF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BA0E16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5F4A9C0" w14:textId="77777777" w:rsidR="00AD0C00" w:rsidRDefault="00AD0C00"/>
        </w:tc>
        <w:tc>
          <w:tcPr>
            <w:tcW w:w="163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6210975" w14:textId="77777777" w:rsidR="00AD0C00" w:rsidRDefault="00AD0C00"/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C74BE1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5AE855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255930.635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33DA7B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1730641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0E515B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F7F0C08" w14:textId="77777777" w:rsidR="00AD0C00" w:rsidRDefault="00AD0C00"/>
        </w:tc>
        <w:tc>
          <w:tcPr>
            <w:tcW w:w="163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7FD871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43464A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907538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948.400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91D617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</w:tr>
      <w:tr w:rsidR="00AD0C00" w14:paraId="18ACF96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67C0AF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FBC7174" w14:textId="77777777" w:rsidR="00AD0C00" w:rsidRDefault="00AD0C00"/>
        </w:tc>
        <w:tc>
          <w:tcPr>
            <w:tcW w:w="163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B5947EF" w14:textId="77777777" w:rsidR="00AD0C00" w:rsidRDefault="00AD0C00"/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B2958A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C3B5E7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255930.635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CA45DB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2D585AC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EE87A73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7AE50AF" w14:textId="77777777" w:rsidR="00AD0C00" w:rsidRDefault="00AD0C00"/>
        </w:tc>
        <w:tc>
          <w:tcPr>
            <w:tcW w:w="163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55A51A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4FAFB6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B8AD3B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1741.945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7E8E9A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</w:tr>
      <w:tr w:rsidR="00AD0C00" w14:paraId="557F38E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1A0279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81C9444" w14:textId="77777777" w:rsidR="00AD0C00" w:rsidRDefault="00AD0C00"/>
        </w:tc>
        <w:tc>
          <w:tcPr>
            <w:tcW w:w="163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B70D390" w14:textId="77777777" w:rsidR="00AD0C00" w:rsidRDefault="00AD0C00"/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271138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7060DA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255930.635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E47D9E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5C03B6E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0CB6C29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A532DE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3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415197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87DB6B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9D6E92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15.597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4BAC42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</w:tr>
      <w:tr w:rsidR="00AD0C00" w14:paraId="7FBBA8C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58B9DBF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82F7138" w14:textId="77777777" w:rsidR="00AD0C00" w:rsidRDefault="00AD0C00"/>
        </w:tc>
        <w:tc>
          <w:tcPr>
            <w:tcW w:w="163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F173A19" w14:textId="77777777" w:rsidR="00AD0C00" w:rsidRDefault="00AD0C00"/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91CB93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DFAF8B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3666.984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023FD5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5C88289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D47E6B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A6BCB49" w14:textId="77777777" w:rsidR="00AD0C00" w:rsidRDefault="00AD0C00"/>
        </w:tc>
        <w:tc>
          <w:tcPr>
            <w:tcW w:w="163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462753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03722E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E420D8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10.715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70D83D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</w:tr>
      <w:tr w:rsidR="00AD0C00" w14:paraId="352D7B5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E8B414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F549271" w14:textId="77777777" w:rsidR="00AD0C00" w:rsidRDefault="00AD0C00"/>
        </w:tc>
        <w:tc>
          <w:tcPr>
            <w:tcW w:w="163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A82DBE2" w14:textId="77777777" w:rsidR="00AD0C00" w:rsidRDefault="00AD0C00"/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93A370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95EF8A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3666.984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B757C4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0673716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CE0D63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88735F4" w14:textId="77777777" w:rsidR="00AD0C00" w:rsidRDefault="00AD0C00"/>
        </w:tc>
        <w:tc>
          <w:tcPr>
            <w:tcW w:w="163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62DA50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0212A7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3676CD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10.260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1C7BB9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</w:tr>
      <w:tr w:rsidR="00AD0C00" w14:paraId="782E3BD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5D18FE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38B29FA" w14:textId="77777777" w:rsidR="00AD0C00" w:rsidRDefault="00AD0C00"/>
        </w:tc>
        <w:tc>
          <w:tcPr>
            <w:tcW w:w="163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CD61C1C" w14:textId="77777777" w:rsidR="00AD0C00" w:rsidRDefault="00AD0C00"/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D01322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1EE66D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3666.984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1EC7AC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37DD013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0BA9F5E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3280A12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3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BB3445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7526C8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01AD24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44.032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002009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</w:tr>
      <w:tr w:rsidR="00AD0C00" w14:paraId="5C0287D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48541F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740CBDD" w14:textId="77777777" w:rsidR="00AD0C00" w:rsidRDefault="00AD0C00"/>
        </w:tc>
        <w:tc>
          <w:tcPr>
            <w:tcW w:w="163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BD9D865" w14:textId="77777777" w:rsidR="00AD0C00" w:rsidRDefault="00AD0C00"/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F4F5EF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2FA7C5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3666.984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E80532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0ED30CD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822DF7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CE371DC" w14:textId="77777777" w:rsidR="00AD0C00" w:rsidRDefault="00AD0C00"/>
        </w:tc>
        <w:tc>
          <w:tcPr>
            <w:tcW w:w="163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C93BD0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AC82AB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C1B482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451.422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DACF22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</w:tr>
      <w:tr w:rsidR="00AD0C00" w14:paraId="7492DDC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1A0C7A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201773C9" w14:textId="77777777" w:rsidR="00AD0C00" w:rsidRDefault="00AD0C00"/>
        </w:tc>
        <w:tc>
          <w:tcPr>
            <w:tcW w:w="163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EC1A901" w14:textId="77777777" w:rsidR="00AD0C00" w:rsidRDefault="00AD0C00"/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67D740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5D973F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3666.984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2424D0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  <w:tr w:rsidR="00AD0C00" w14:paraId="0048C39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1526D5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23A5571" w14:textId="77777777" w:rsidR="00AD0C00" w:rsidRDefault="00AD0C00"/>
        </w:tc>
        <w:tc>
          <w:tcPr>
            <w:tcW w:w="1632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62EC7C8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5734FB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3C7050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77.137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519226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</w:tr>
      <w:tr w:rsidR="00AD0C00" w14:paraId="064BB7D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2848EB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262C211" w14:textId="77777777" w:rsidR="00AD0C00" w:rsidRDefault="00AD0C00"/>
        </w:tc>
        <w:tc>
          <w:tcPr>
            <w:tcW w:w="1632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1BBDD02" w14:textId="77777777" w:rsidR="00AD0C00" w:rsidRDefault="00AD0C00"/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6F1A5D5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617AEED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3666.984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44297A7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</w:t>
            </w:r>
          </w:p>
        </w:tc>
      </w:tr>
    </w:tbl>
    <w:p w14:paraId="21D97F90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1632"/>
        <w:gridCol w:w="1632"/>
        <w:gridCol w:w="1513"/>
        <w:gridCol w:w="153"/>
        <w:gridCol w:w="1003"/>
        <w:gridCol w:w="153"/>
        <w:gridCol w:w="1003"/>
      </w:tblGrid>
      <w:tr w:rsidR="00F73016" w14:paraId="7245A8F0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2087" w:type="dxa"/>
            <w:gridSpan w:val="9"/>
            <w:shd w:val="clear" w:color="auto" w:fill="FFFFFF"/>
            <w:vAlign w:val="center"/>
          </w:tcPr>
          <w:p w14:paraId="2FFF8ED4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lastRenderedPageBreak/>
              <w:t>Univariate Tests</w:t>
            </w:r>
          </w:p>
        </w:tc>
      </w:tr>
      <w:tr w:rsidR="00F73016" w14:paraId="360A108F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2210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756EF14D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tcBorders>
              <w:top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3C2C0964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3264" w:type="dxa"/>
            <w:gridSpan w:val="2"/>
            <w:tcBorders>
              <w:top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007102E5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1513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3AA89C10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Mean Square</w:t>
            </w:r>
          </w:p>
        </w:tc>
        <w:tc>
          <w:tcPr>
            <w:tcW w:w="1156" w:type="dxa"/>
            <w:gridSpan w:val="2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7177E53E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F</w:t>
            </w:r>
          </w:p>
        </w:tc>
        <w:tc>
          <w:tcPr>
            <w:tcW w:w="1156" w:type="dxa"/>
            <w:gridSpan w:val="2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1FA2725D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Sig.</w:t>
            </w:r>
          </w:p>
        </w:tc>
      </w:tr>
      <w:tr w:rsidR="00AD0C00" w14:paraId="2B5CF67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B2A0F5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79AA0A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32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2129ED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32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F641BA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E84EFE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1062.250</w:t>
            </w:r>
          </w:p>
        </w:tc>
        <w:tc>
          <w:tcPr>
            <w:tcW w:w="1156" w:type="dxa"/>
            <w:gridSpan w:val="2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CF4CAB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.261</w:t>
            </w:r>
          </w:p>
        </w:tc>
        <w:tc>
          <w:tcPr>
            <w:tcW w:w="1156" w:type="dxa"/>
            <w:gridSpan w:val="2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612694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.771</w:t>
            </w:r>
          </w:p>
        </w:tc>
      </w:tr>
      <w:tr w:rsidR="00AD0C00" w14:paraId="2B91F0E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8675BB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0364F54" w14:textId="77777777" w:rsidR="00AD0C00" w:rsidRDefault="00AD0C00"/>
        </w:tc>
        <w:tc>
          <w:tcPr>
            <w:tcW w:w="1632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E8E06CE" w14:textId="77777777" w:rsidR="00AD0C00" w:rsidRDefault="00AD0C00"/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9A7FD0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CA1E5F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4062.391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A00A720" w14:textId="77777777" w:rsidR="00AD0C00" w:rsidRDefault="00AD0C00"/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6184167" w14:textId="77777777" w:rsidR="00AD0C00" w:rsidRDefault="00AD0C00"/>
        </w:tc>
      </w:tr>
      <w:tr w:rsidR="00AD0C00" w14:paraId="7211E98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8D37149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2ADCD2C" w14:textId="77777777" w:rsidR="00AD0C00" w:rsidRDefault="00AD0C00"/>
        </w:tc>
        <w:tc>
          <w:tcPr>
            <w:tcW w:w="163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0A4C7A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C8D4EF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41BCBD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1309.750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96732E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.322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719565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.726</w:t>
            </w:r>
          </w:p>
        </w:tc>
      </w:tr>
      <w:tr w:rsidR="00AD0C00" w14:paraId="679937C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4398490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D9F66F3" w14:textId="77777777" w:rsidR="00AD0C00" w:rsidRDefault="00AD0C00"/>
        </w:tc>
        <w:tc>
          <w:tcPr>
            <w:tcW w:w="163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73D3B91" w14:textId="77777777" w:rsidR="00AD0C00" w:rsidRDefault="00AD0C00"/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322E17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C31AB5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4062.391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886F928" w14:textId="77777777" w:rsidR="00AD0C00" w:rsidRDefault="00AD0C00"/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D113133" w14:textId="77777777" w:rsidR="00AD0C00" w:rsidRDefault="00AD0C00"/>
        </w:tc>
      </w:tr>
      <w:tr w:rsidR="00AD0C00" w14:paraId="32A308A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BFEE89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D2D2A36" w14:textId="77777777" w:rsidR="00AD0C00" w:rsidRDefault="00AD0C00"/>
        </w:tc>
        <w:tc>
          <w:tcPr>
            <w:tcW w:w="163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8B95F8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A92153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1446C5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42.016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8FC460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.010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116616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.990</w:t>
            </w:r>
          </w:p>
        </w:tc>
      </w:tr>
      <w:tr w:rsidR="00AD0C00" w14:paraId="4778428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390BC6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2986FF1" w14:textId="77777777" w:rsidR="00AD0C00" w:rsidRDefault="00AD0C00"/>
        </w:tc>
        <w:tc>
          <w:tcPr>
            <w:tcW w:w="163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D0B570E" w14:textId="77777777" w:rsidR="00AD0C00" w:rsidRDefault="00AD0C00"/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7177A2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AB5B0E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4062.391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750C1F9" w14:textId="77777777" w:rsidR="00AD0C00" w:rsidRDefault="00AD0C00"/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02E3371" w14:textId="77777777" w:rsidR="00AD0C00" w:rsidRDefault="00AD0C00"/>
        </w:tc>
      </w:tr>
      <w:tr w:rsidR="00AD0C00" w14:paraId="24C87E1E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B9E0685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86CFA5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3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7CD270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45F640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A8D3FC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3.467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7D489F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.001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FBD85F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.999</w:t>
            </w:r>
          </w:p>
        </w:tc>
      </w:tr>
      <w:tr w:rsidR="00AD0C00" w14:paraId="7E4EB23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A9AF946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659CAFE" w14:textId="77777777" w:rsidR="00AD0C00" w:rsidRDefault="00AD0C00"/>
        </w:tc>
        <w:tc>
          <w:tcPr>
            <w:tcW w:w="163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DCD66F0" w14:textId="77777777" w:rsidR="00AD0C00" w:rsidRDefault="00AD0C00"/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BF2D7E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E51CD8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4062.391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34588D6" w14:textId="77777777" w:rsidR="00AD0C00" w:rsidRDefault="00AD0C00"/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D9F2B59" w14:textId="77777777" w:rsidR="00AD0C00" w:rsidRDefault="00AD0C00"/>
        </w:tc>
      </w:tr>
      <w:tr w:rsidR="00AD0C00" w14:paraId="6B186AB8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C19259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BC380FF" w14:textId="77777777" w:rsidR="00AD0C00" w:rsidRDefault="00AD0C00"/>
        </w:tc>
        <w:tc>
          <w:tcPr>
            <w:tcW w:w="163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638957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3CC015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45BC56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474.200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FB13B8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.117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D44FFD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.890</w:t>
            </w:r>
          </w:p>
        </w:tc>
      </w:tr>
      <w:tr w:rsidR="00AD0C00" w14:paraId="5F1E520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2C2FFD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DDDC3A2" w14:textId="77777777" w:rsidR="00AD0C00" w:rsidRDefault="00AD0C00"/>
        </w:tc>
        <w:tc>
          <w:tcPr>
            <w:tcW w:w="163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FA6E03D" w14:textId="77777777" w:rsidR="00AD0C00" w:rsidRDefault="00AD0C00"/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FF55B7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2C23C1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4062.391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0874A98" w14:textId="77777777" w:rsidR="00AD0C00" w:rsidRDefault="00AD0C00"/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1456AC9" w14:textId="77777777" w:rsidR="00AD0C00" w:rsidRDefault="00AD0C00"/>
        </w:tc>
      </w:tr>
      <w:tr w:rsidR="00AD0C00" w14:paraId="03FD5F9B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93D821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7B40CA9" w14:textId="77777777" w:rsidR="00AD0C00" w:rsidRDefault="00AD0C00"/>
        </w:tc>
        <w:tc>
          <w:tcPr>
            <w:tcW w:w="163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1568F9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0CFE97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33CC1B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870.973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CDF6B0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.214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218FF0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.808</w:t>
            </w:r>
          </w:p>
        </w:tc>
      </w:tr>
      <w:tr w:rsidR="00AD0C00" w14:paraId="3A543B0D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A49748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F085A39" w14:textId="77777777" w:rsidR="00AD0C00" w:rsidRDefault="00AD0C00"/>
        </w:tc>
        <w:tc>
          <w:tcPr>
            <w:tcW w:w="163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E7A2E39" w14:textId="77777777" w:rsidR="00AD0C00" w:rsidRDefault="00AD0C00"/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04C21A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3B4523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4062.391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7C40C69" w14:textId="77777777" w:rsidR="00AD0C00" w:rsidRDefault="00AD0C00"/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71CE399" w14:textId="77777777" w:rsidR="00AD0C00" w:rsidRDefault="00AD0C00"/>
        </w:tc>
      </w:tr>
      <w:tr w:rsidR="00AD0C00" w14:paraId="30E8C17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4C6A2CB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042AE9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3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930BA9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D72DD4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A9F4C3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7.798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C3B19D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.134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25B3AB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.875</w:t>
            </w:r>
          </w:p>
        </w:tc>
      </w:tr>
      <w:tr w:rsidR="00AD0C00" w14:paraId="093CC60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C51FE2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090839A" w14:textId="77777777" w:rsidR="00AD0C00" w:rsidRDefault="00AD0C00"/>
        </w:tc>
        <w:tc>
          <w:tcPr>
            <w:tcW w:w="163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315659D" w14:textId="77777777" w:rsidR="00AD0C00" w:rsidRDefault="00AD0C00"/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6E81A7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14D212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58.206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6FE872E" w14:textId="77777777" w:rsidR="00AD0C00" w:rsidRDefault="00AD0C00"/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D949C4B" w14:textId="77777777" w:rsidR="00AD0C00" w:rsidRDefault="00AD0C00"/>
        </w:tc>
      </w:tr>
      <w:tr w:rsidR="00AD0C00" w14:paraId="34A9076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B850F9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3AB518E2" w14:textId="77777777" w:rsidR="00AD0C00" w:rsidRDefault="00AD0C00"/>
        </w:tc>
        <w:tc>
          <w:tcPr>
            <w:tcW w:w="163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08872F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DAE3D0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068E9B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5.357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3DB3B6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.092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C83503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.912</w:t>
            </w:r>
          </w:p>
        </w:tc>
      </w:tr>
      <w:tr w:rsidR="00AD0C00" w14:paraId="56E7510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38CCCF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B9FC019" w14:textId="77777777" w:rsidR="00AD0C00" w:rsidRDefault="00AD0C00"/>
        </w:tc>
        <w:tc>
          <w:tcPr>
            <w:tcW w:w="163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A996AE8" w14:textId="77777777" w:rsidR="00AD0C00" w:rsidRDefault="00AD0C00"/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AA7085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4F8DFE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58.206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AB388E0" w14:textId="77777777" w:rsidR="00AD0C00" w:rsidRDefault="00AD0C00"/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496C3ED" w14:textId="77777777" w:rsidR="00AD0C00" w:rsidRDefault="00AD0C00"/>
        </w:tc>
      </w:tr>
      <w:tr w:rsidR="00AD0C00" w14:paraId="3730A17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31C9C84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BAD2A0C" w14:textId="77777777" w:rsidR="00AD0C00" w:rsidRDefault="00AD0C00"/>
        </w:tc>
        <w:tc>
          <w:tcPr>
            <w:tcW w:w="163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D33141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B97496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5E8602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5.130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EBD300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.088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AE7518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.916</w:t>
            </w:r>
          </w:p>
        </w:tc>
      </w:tr>
      <w:tr w:rsidR="00AD0C00" w14:paraId="7ED42F9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FAEDC6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24AE9AF" w14:textId="77777777" w:rsidR="00AD0C00" w:rsidRDefault="00AD0C00"/>
        </w:tc>
        <w:tc>
          <w:tcPr>
            <w:tcW w:w="163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EF3BF3C" w14:textId="77777777" w:rsidR="00AD0C00" w:rsidRDefault="00AD0C00"/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7FC206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E743E2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58.206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C81281E" w14:textId="77777777" w:rsidR="00AD0C00" w:rsidRDefault="00AD0C00"/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1ED11E5" w14:textId="77777777" w:rsidR="00AD0C00" w:rsidRDefault="00AD0C00"/>
        </w:tc>
      </w:tr>
      <w:tr w:rsidR="00AD0C00" w14:paraId="1FA7563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D31C26B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68FC4D4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3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22D5E6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18C804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622B16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22.016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BFBEB4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.378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A7D9AC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.687</w:t>
            </w:r>
          </w:p>
        </w:tc>
      </w:tr>
      <w:tr w:rsidR="00AD0C00" w14:paraId="47BC6CC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1A2CC2C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0D7FB889" w14:textId="77777777" w:rsidR="00AD0C00" w:rsidRDefault="00AD0C00"/>
        </w:tc>
        <w:tc>
          <w:tcPr>
            <w:tcW w:w="163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7D71FAE" w14:textId="77777777" w:rsidR="00AD0C00" w:rsidRDefault="00AD0C00"/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2E7541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F91D63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58.206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8D2D57E" w14:textId="77777777" w:rsidR="00AD0C00" w:rsidRDefault="00AD0C00"/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B550563" w14:textId="77777777" w:rsidR="00AD0C00" w:rsidRDefault="00AD0C00"/>
        </w:tc>
      </w:tr>
      <w:tr w:rsidR="00AD0C00" w14:paraId="6FA0C17A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2A6B30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02F53CE" w14:textId="77777777" w:rsidR="00AD0C00" w:rsidRDefault="00AD0C00"/>
        </w:tc>
        <w:tc>
          <w:tcPr>
            <w:tcW w:w="1632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2AF097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00BB96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CD5939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225.711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88AFD0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3.878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719460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.026</w:t>
            </w:r>
          </w:p>
        </w:tc>
      </w:tr>
      <w:tr w:rsidR="00AD0C00" w14:paraId="23ABDFE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52B48FB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689B68C6" w14:textId="77777777" w:rsidR="00AD0C00" w:rsidRDefault="00AD0C00"/>
        </w:tc>
        <w:tc>
          <w:tcPr>
            <w:tcW w:w="1632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D0F587C" w14:textId="77777777" w:rsidR="00AD0C00" w:rsidRDefault="00AD0C00"/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0C25DB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B9333E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58.206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93B7571" w14:textId="77777777" w:rsidR="00AD0C00" w:rsidRDefault="00AD0C00"/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9155D5F" w14:textId="77777777" w:rsidR="00AD0C00" w:rsidRDefault="00AD0C00"/>
        </w:tc>
      </w:tr>
      <w:tr w:rsidR="00AD0C00" w14:paraId="186A74B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3B87077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25BF41C6" w14:textId="77777777" w:rsidR="00AD0C00" w:rsidRDefault="00AD0C00"/>
        </w:tc>
        <w:tc>
          <w:tcPr>
            <w:tcW w:w="1632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354B19C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D28C0C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F77A7A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38.569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C68391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.663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564003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.519</w:t>
            </w:r>
          </w:p>
        </w:tc>
      </w:tr>
      <w:tr w:rsidR="00AD0C00" w14:paraId="7D2A58F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70B4AE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7450D8F" w14:textId="77777777" w:rsidR="00AD0C00" w:rsidRDefault="00AD0C00"/>
        </w:tc>
        <w:tc>
          <w:tcPr>
            <w:tcW w:w="1632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F25DCAC" w14:textId="77777777" w:rsidR="00AD0C00" w:rsidRDefault="00AD0C00"/>
        </w:tc>
        <w:tc>
          <w:tcPr>
            <w:tcW w:w="1632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7A8F956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513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7162EE2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58.206</w:t>
            </w:r>
          </w:p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7B580DE2" w14:textId="77777777" w:rsidR="00AD0C00" w:rsidRDefault="00AD0C00"/>
        </w:tc>
        <w:tc>
          <w:tcPr>
            <w:tcW w:w="1156" w:type="dxa"/>
            <w:gridSpan w:val="2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7C1999B3" w14:textId="77777777" w:rsidR="00AD0C00" w:rsidRDefault="00AD0C00"/>
        </w:tc>
      </w:tr>
      <w:tr w:rsidR="00AD0C00" w14:paraId="3EAAC666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003" w:type="dxa"/>
        </w:trPr>
        <w:tc>
          <w:tcPr>
            <w:tcW w:w="2210" w:type="dxa"/>
          </w:tcPr>
          <w:p w14:paraId="5CA30B90" w14:textId="77777777" w:rsidR="00AD0C00" w:rsidRDefault="00AD0C00"/>
        </w:tc>
        <w:tc>
          <w:tcPr>
            <w:tcW w:w="2788" w:type="dxa"/>
          </w:tcPr>
          <w:p w14:paraId="75FF7072" w14:textId="77777777" w:rsidR="00AD0C00" w:rsidRDefault="00AD0C00"/>
        </w:tc>
        <w:tc>
          <w:tcPr>
            <w:tcW w:w="1632" w:type="dxa"/>
          </w:tcPr>
          <w:p w14:paraId="6389BD26" w14:textId="77777777" w:rsidR="00AD0C00" w:rsidRDefault="00AD0C00"/>
        </w:tc>
        <w:tc>
          <w:tcPr>
            <w:tcW w:w="1632" w:type="dxa"/>
          </w:tcPr>
          <w:p w14:paraId="362A3ED6" w14:textId="77777777" w:rsidR="00AD0C00" w:rsidRDefault="00AD0C00"/>
        </w:tc>
        <w:tc>
          <w:tcPr>
            <w:tcW w:w="1666" w:type="dxa"/>
            <w:gridSpan w:val="2"/>
          </w:tcPr>
          <w:p w14:paraId="0DB95E07" w14:textId="77777777" w:rsidR="00AD0C00" w:rsidRDefault="00AD0C00"/>
        </w:tc>
        <w:tc>
          <w:tcPr>
            <w:tcW w:w="1156" w:type="dxa"/>
            <w:gridSpan w:val="2"/>
          </w:tcPr>
          <w:p w14:paraId="1B58F48F" w14:textId="77777777" w:rsidR="00AD0C00" w:rsidRDefault="00AD0C00"/>
        </w:tc>
      </w:tr>
    </w:tbl>
    <w:p w14:paraId="388A1697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087"/>
      </w:tblGrid>
      <w:tr w:rsidR="00F73016" w14:paraId="549E2548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2087" w:type="dxa"/>
            <w:shd w:val="clear" w:color="auto" w:fill="FFFFFF"/>
          </w:tcPr>
          <w:p w14:paraId="24916909" w14:textId="77777777" w:rsidR="00AD0C00" w:rsidRDefault="00000000">
            <w:pPr>
              <w:spacing w:before="5" w:after="5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Each F tests the simple effects of LOCATION (1=rostral; 2=mid; 3=caudal) within each level combination of the other effects shown. These tests are based on the linearly independent pairwise comparisons among the estimated marginal means.</w:t>
            </w:r>
          </w:p>
        </w:tc>
      </w:tr>
    </w:tbl>
    <w:p w14:paraId="520917FE" w14:textId="77777777" w:rsidR="00AD0C00" w:rsidRDefault="00AD0C00"/>
    <w:p w14:paraId="41EA4723" w14:textId="77777777" w:rsidR="00AD0C00" w:rsidRDefault="00000000">
      <w:pPr>
        <w:spacing w:before="200"/>
      </w:pPr>
      <w:r>
        <w:rPr>
          <w:rFonts w:ascii="Arial" w:eastAsia="Arial" w:hAnsi="Arial" w:cs="Arial"/>
          <w:b/>
          <w:color w:val="000000"/>
          <w:sz w:val="28"/>
        </w:rPr>
        <w:cr/>
        <w:t>Post Hoc Tests</w:t>
      </w:r>
      <w:r>
        <w:rPr>
          <w:rFonts w:ascii="Arial" w:eastAsia="Arial" w:hAnsi="Arial" w:cs="Arial"/>
          <w:b/>
          <w:color w:val="000000"/>
          <w:sz w:val="28"/>
        </w:rPr>
        <w:cr/>
      </w:r>
    </w:p>
    <w:p w14:paraId="53B7D7B7" w14:textId="77777777" w:rsidR="00AD0C00" w:rsidRDefault="00AD0C00"/>
    <w:p w14:paraId="4EDB64B1" w14:textId="77777777" w:rsidR="00AD0C00" w:rsidRDefault="00000000">
      <w:pPr>
        <w:spacing w:before="200"/>
      </w:pPr>
      <w:r>
        <w:rPr>
          <w:rFonts w:ascii="Arial" w:eastAsia="Arial" w:hAnsi="Arial" w:cs="Arial"/>
          <w:b/>
          <w:color w:val="000000"/>
          <w:sz w:val="28"/>
        </w:rPr>
        <w:cr/>
      </w:r>
      <w:proofErr w:type="gramStart"/>
      <w:r>
        <w:rPr>
          <w:rFonts w:ascii="Arial" w:eastAsia="Arial" w:hAnsi="Arial" w:cs="Arial"/>
          <w:b/>
          <w:color w:val="000000"/>
          <w:sz w:val="28"/>
        </w:rPr>
        <w:t>REGION[</w:t>
      </w:r>
      <w:proofErr w:type="gramEnd"/>
      <w:r>
        <w:rPr>
          <w:rFonts w:ascii="Arial" w:eastAsia="Arial" w:hAnsi="Arial" w:cs="Arial"/>
          <w:b/>
          <w:color w:val="000000"/>
          <w:sz w:val="28"/>
        </w:rPr>
        <w:t>1=SN; 2=VTA; 3=CP]</w:t>
      </w:r>
      <w:r>
        <w:rPr>
          <w:rFonts w:ascii="Arial" w:eastAsia="Arial" w:hAnsi="Arial" w:cs="Arial"/>
          <w:b/>
          <w:color w:val="000000"/>
          <w:sz w:val="28"/>
        </w:rPr>
        <w:cr/>
      </w:r>
    </w:p>
    <w:p w14:paraId="51B2B2A4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1666"/>
        <w:gridCol w:w="1666"/>
        <w:gridCol w:w="1156"/>
      </w:tblGrid>
      <w:tr w:rsidR="00F73016" w14:paraId="1A3CF7CA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2274" w:type="dxa"/>
            <w:gridSpan w:val="6"/>
            <w:shd w:val="clear" w:color="auto" w:fill="FFFFFF"/>
            <w:vAlign w:val="center"/>
          </w:tcPr>
          <w:p w14:paraId="4F7C1D56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Multiple Comparisons</w:t>
            </w:r>
          </w:p>
        </w:tc>
      </w:tr>
      <w:tr w:rsidR="00F73016" w14:paraId="1DC1653A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2274" w:type="dxa"/>
            <w:gridSpan w:val="6"/>
            <w:shd w:val="clear" w:color="auto" w:fill="FFFFFF"/>
            <w:vAlign w:val="bottom"/>
          </w:tcPr>
          <w:p w14:paraId="2FFACB51" w14:textId="77777777" w:rsidR="00AD0C00" w:rsidRDefault="00000000">
            <w:pPr>
              <w:spacing w:before="5" w:after="15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Tukey HSD</w:t>
            </w:r>
          </w:p>
        </w:tc>
      </w:tr>
      <w:tr w:rsidR="00AD0C00" w14:paraId="45F0E9B7" w14:textId="77777777">
        <w:tblPrEx>
          <w:tblCellMar>
            <w:top w:w="0" w:type="dxa"/>
            <w:bottom w:w="0" w:type="dxa"/>
          </w:tblCellMar>
        </w:tblPrEx>
        <w:trPr>
          <w:trHeight w:val="344"/>
        </w:trPr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1F5518D8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1EA6E7D8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(I) </w:t>
            </w: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041906FD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(J) </w:t>
            </w: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1666" w:type="dxa"/>
            <w:vMerge w:val="restart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FFFFF"/>
            <w:vAlign w:val="bottom"/>
          </w:tcPr>
          <w:p w14:paraId="4F2DD041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Mean Difference (I-J)</w:t>
            </w:r>
          </w:p>
        </w:tc>
        <w:tc>
          <w:tcPr>
            <w:tcW w:w="1666" w:type="dxa"/>
            <w:vMerge w:val="restart"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FFFFF"/>
            <w:vAlign w:val="bottom"/>
          </w:tcPr>
          <w:p w14:paraId="2B9B3E3B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Std. Error</w:t>
            </w:r>
          </w:p>
        </w:tc>
        <w:tc>
          <w:tcPr>
            <w:tcW w:w="1156" w:type="dxa"/>
            <w:vMerge w:val="restart"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7DAF377E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Sig.</w:t>
            </w:r>
          </w:p>
        </w:tc>
      </w:tr>
      <w:tr w:rsidR="00AD0C00" w14:paraId="456108FF" w14:textId="77777777">
        <w:tblPrEx>
          <w:tblCellMar>
            <w:top w:w="0" w:type="dxa"/>
            <w:bottom w:w="0" w:type="dxa"/>
          </w:tblCellMar>
        </w:tblPrEx>
        <w:trPr>
          <w:trHeight w:val="499"/>
        </w:trPr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4642DE95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0E61D073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598688D8" w14:textId="77777777" w:rsidR="00AD0C00" w:rsidRDefault="00AD0C00"/>
        </w:tc>
        <w:tc>
          <w:tcPr>
            <w:tcW w:w="1666" w:type="dxa"/>
            <w:vMerge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single" w:sz="1" w:space="0" w:color="E0E0E0"/>
            </w:tcBorders>
          </w:tcPr>
          <w:p w14:paraId="193CA1BC" w14:textId="77777777" w:rsidR="00AD0C00" w:rsidRDefault="00AD0C00"/>
        </w:tc>
        <w:tc>
          <w:tcPr>
            <w:tcW w:w="1666" w:type="dxa"/>
            <w:vMerge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single" w:sz="1" w:space="0" w:color="E0E0E0"/>
            </w:tcBorders>
          </w:tcPr>
          <w:p w14:paraId="461565EA" w14:textId="77777777" w:rsidR="00AD0C00" w:rsidRDefault="00AD0C00"/>
        </w:tc>
        <w:tc>
          <w:tcPr>
            <w:tcW w:w="1156" w:type="dxa"/>
            <w:vMerge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none" w:sz="1" w:space="0" w:color="152935"/>
            </w:tcBorders>
          </w:tcPr>
          <w:p w14:paraId="3DF399D3" w14:textId="77777777" w:rsidR="00AD0C00" w:rsidRDefault="00AD0C00"/>
        </w:tc>
      </w:tr>
      <w:tr w:rsidR="00AD0C00" w14:paraId="5363BA5C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6A2F43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47F595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49422E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20B8A6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54.1481481</w:t>
            </w:r>
            <w:r>
              <w:rPr>
                <w:vertAlign w:val="superscript"/>
              </w:rPr>
              <w:t>*</w:t>
            </w:r>
          </w:p>
        </w:tc>
        <w:tc>
          <w:tcPr>
            <w:tcW w:w="166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FCA4C4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17.34698401</w:t>
            </w:r>
          </w:p>
        </w:tc>
        <w:tc>
          <w:tcPr>
            <w:tcW w:w="115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EDCB04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.008</w:t>
            </w:r>
          </w:p>
        </w:tc>
      </w:tr>
      <w:tr w:rsidR="00AD0C00" w14:paraId="61A69AB1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3F12D18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65BCB1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A8BBF6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E3A77C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64.2743056</w:t>
            </w:r>
            <w:r>
              <w:rPr>
                <w:vertAlign w:val="superscript"/>
              </w:rPr>
              <w:t>*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4130C2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17.34698401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9C6FB6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.001</w:t>
            </w:r>
          </w:p>
        </w:tc>
      </w:tr>
      <w:tr w:rsidR="00AD0C00" w14:paraId="2FE2838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F896C37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60953B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EDE911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B70FCD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-54.1481481</w:t>
            </w:r>
            <w:r>
              <w:rPr>
                <w:vertAlign w:val="superscript"/>
              </w:rPr>
              <w:t>*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8A19E8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17.34698401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B4A63C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.008</w:t>
            </w:r>
          </w:p>
        </w:tc>
      </w:tr>
      <w:tr w:rsidR="00AD0C00" w14:paraId="6D4E6989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FDC179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9822EB5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246C5B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01B25B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10.1261574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C83A90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17.34698401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1F8B54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.829</w:t>
            </w:r>
          </w:p>
        </w:tc>
      </w:tr>
      <w:tr w:rsidR="00AD0C00" w14:paraId="7407680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4338E66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8EAD2F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3AC4DE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4369B9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-64.2743056</w:t>
            </w:r>
            <w:r>
              <w:rPr>
                <w:vertAlign w:val="superscript"/>
              </w:rPr>
              <w:t>*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DFB106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17.34698401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3B0E32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.001</w:t>
            </w:r>
          </w:p>
        </w:tc>
      </w:tr>
      <w:tr w:rsidR="00AD0C00" w14:paraId="3459E9B3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B2E76A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08A1792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CB6F30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196868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-10.1261574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6B4807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17.34698401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5B0A29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.829</w:t>
            </w:r>
          </w:p>
        </w:tc>
      </w:tr>
      <w:tr w:rsidR="00AD0C00" w14:paraId="33AC4F30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78673B0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B4FCAC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F22919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C3896F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4.875812659921991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204494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2.076430249338069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97C614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.056</w:t>
            </w:r>
          </w:p>
        </w:tc>
      </w:tr>
      <w:tr w:rsidR="00AD0C00" w14:paraId="3598A8C6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466BAFA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420012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AD92A9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84361C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1.010882750516913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C0C075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2.076430249338069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483211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.878</w:t>
            </w:r>
          </w:p>
        </w:tc>
      </w:tr>
      <w:tr w:rsidR="00AD0C00" w14:paraId="66006824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C8F89B9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9A3573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A55F77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F02FD8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-4.875812659921991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0C3E19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2.076430249338069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5B2C36F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.056</w:t>
            </w:r>
          </w:p>
        </w:tc>
      </w:tr>
      <w:tr w:rsidR="00AD0C00" w14:paraId="1BE3443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8A82B5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6933831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8DF813F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16E38B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-3.864929909405078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C835F0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2.076430249338069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6E1B4D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.158</w:t>
            </w:r>
          </w:p>
        </w:tc>
      </w:tr>
      <w:tr w:rsidR="00AD0C00" w14:paraId="65F6DAD5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8BBEC75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5C6B2A7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64992C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F903A2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-1.010882750516913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B12BE0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2.076430249338069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912168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.878</w:t>
            </w:r>
          </w:p>
        </w:tc>
      </w:tr>
      <w:tr w:rsidR="00AD0C00" w14:paraId="473B3577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A361A8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18A3D41B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600CD25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66EE5F3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3.864929909405078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61C6EA3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2.076430249338069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27140CC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.158</w:t>
            </w:r>
          </w:p>
        </w:tc>
      </w:tr>
    </w:tbl>
    <w:p w14:paraId="457EE3C8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0"/>
        <w:gridCol w:w="2788"/>
        <w:gridCol w:w="2788"/>
        <w:gridCol w:w="1666"/>
        <w:gridCol w:w="1666"/>
        <w:gridCol w:w="1156"/>
      </w:tblGrid>
      <w:tr w:rsidR="00F73016" w14:paraId="5058E09E" w14:textId="77777777" w:rsidTr="00F73016">
        <w:tblPrEx>
          <w:tblCellMar>
            <w:top w:w="0" w:type="dxa"/>
            <w:bottom w:w="0" w:type="dxa"/>
          </w:tblCellMar>
        </w:tblPrEx>
        <w:trPr>
          <w:gridAfter w:val="1"/>
          <w:wAfter w:w="1156" w:type="dxa"/>
        </w:trPr>
        <w:tc>
          <w:tcPr>
            <w:tcW w:w="11118" w:type="dxa"/>
            <w:gridSpan w:val="5"/>
            <w:shd w:val="clear" w:color="auto" w:fill="FFFFFF"/>
            <w:vAlign w:val="center"/>
          </w:tcPr>
          <w:p w14:paraId="2FF5496C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Multiple Comparisons</w:t>
            </w:r>
          </w:p>
        </w:tc>
      </w:tr>
      <w:tr w:rsidR="00F73016" w14:paraId="6EAC1BBE" w14:textId="77777777" w:rsidTr="00F73016">
        <w:tblPrEx>
          <w:tblCellMar>
            <w:top w:w="0" w:type="dxa"/>
            <w:bottom w:w="0" w:type="dxa"/>
          </w:tblCellMar>
        </w:tblPrEx>
        <w:trPr>
          <w:gridAfter w:val="1"/>
          <w:wAfter w:w="1156" w:type="dxa"/>
        </w:trPr>
        <w:tc>
          <w:tcPr>
            <w:tcW w:w="11118" w:type="dxa"/>
            <w:gridSpan w:val="5"/>
            <w:shd w:val="clear" w:color="auto" w:fill="FFFFFF"/>
            <w:vAlign w:val="bottom"/>
          </w:tcPr>
          <w:p w14:paraId="7CADEF40" w14:textId="77777777" w:rsidR="00AD0C00" w:rsidRDefault="00000000">
            <w:pPr>
              <w:spacing w:before="5" w:after="15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Tukey HSD</w:t>
            </w:r>
          </w:p>
        </w:tc>
      </w:tr>
      <w:tr w:rsidR="00F73016" w14:paraId="218AEE7C" w14:textId="77777777" w:rsidTr="00F73016">
        <w:tblPrEx>
          <w:tblCellMar>
            <w:top w:w="0" w:type="dxa"/>
            <w:bottom w:w="0" w:type="dxa"/>
          </w:tblCellMar>
        </w:tblPrEx>
        <w:trPr>
          <w:gridAfter w:val="1"/>
          <w:wAfter w:w="1156" w:type="dxa"/>
        </w:trPr>
        <w:tc>
          <w:tcPr>
            <w:tcW w:w="221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5BB134F8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3849EC21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(I) </w:t>
            </w: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06F48642" w14:textId="77777777" w:rsidR="00AD0C00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(J) </w:t>
            </w: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3332" w:type="dxa"/>
            <w:gridSpan w:val="2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6DCF4467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95% Confidence Interval</w:t>
            </w:r>
          </w:p>
        </w:tc>
      </w:tr>
      <w:tr w:rsidR="00AD0C00" w14:paraId="3C41A114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156" w:type="dxa"/>
        </w:trPr>
        <w:tc>
          <w:tcPr>
            <w:tcW w:w="221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69EBD406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1731E73D" w14:textId="77777777" w:rsidR="00AD0C00" w:rsidRDefault="00AD0C00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7080C8B4" w14:textId="77777777" w:rsidR="00AD0C00" w:rsidRDefault="00AD0C00"/>
        </w:tc>
        <w:tc>
          <w:tcPr>
            <w:tcW w:w="1666" w:type="dxa"/>
            <w:tcBorders>
              <w:top w:val="non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17A08E6A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Lower Bound</w:t>
            </w:r>
          </w:p>
        </w:tc>
        <w:tc>
          <w:tcPr>
            <w:tcW w:w="1666" w:type="dxa"/>
            <w:tcBorders>
              <w:top w:val="non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05843714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Upper Bound</w:t>
            </w:r>
          </w:p>
        </w:tc>
      </w:tr>
      <w:tr w:rsidR="00AD0C00" w14:paraId="566A85B2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156" w:type="dxa"/>
        </w:trPr>
        <w:tc>
          <w:tcPr>
            <w:tcW w:w="2210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CCD598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TOTAL AST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CF1558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16B1E0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56C6B7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12.5097374</w:t>
            </w:r>
          </w:p>
        </w:tc>
        <w:tc>
          <w:tcPr>
            <w:tcW w:w="166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B632AB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95.7865589</w:t>
            </w:r>
          </w:p>
        </w:tc>
      </w:tr>
      <w:tr w:rsidR="00AD0C00" w14:paraId="01C0BE59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15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F97E7FD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1ABA516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0E8FE1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56925B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22.6358948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DD93B3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105.9127163</w:t>
            </w:r>
          </w:p>
        </w:tc>
      </w:tr>
      <w:tr w:rsidR="00AD0C00" w14:paraId="2E992319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15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A5313F7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031D2B2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26CD54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43FAE42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-95.7865589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A0CF82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-12.5097374</w:t>
            </w:r>
          </w:p>
        </w:tc>
      </w:tr>
      <w:tr w:rsidR="00AD0C00" w14:paraId="0F4ADA18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15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3E446A1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7767272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6113EB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EA0521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-31.5122533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779309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51.7645681</w:t>
            </w:r>
          </w:p>
        </w:tc>
      </w:tr>
      <w:tr w:rsidR="00AD0C00" w14:paraId="1B2FC132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15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59D8324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6BCCD4D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41CD8E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1BA6FF5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-105.9127163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865F9E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-22.6358948</w:t>
            </w:r>
          </w:p>
        </w:tc>
      </w:tr>
      <w:tr w:rsidR="00AD0C00" w14:paraId="7EB0DDAB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156" w:type="dxa"/>
        </w:trPr>
        <w:tc>
          <w:tcPr>
            <w:tcW w:w="2210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213653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D1DF454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132E0BA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7E431D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-51.7645681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858B8A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31.5122533</w:t>
            </w:r>
          </w:p>
        </w:tc>
      </w:tr>
      <w:tr w:rsidR="00AD0C00" w14:paraId="5BC413D3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156" w:type="dxa"/>
        </w:trPr>
        <w:tc>
          <w:tcPr>
            <w:tcW w:w="2210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6234E4D3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aSyn</w:t>
            </w:r>
            <w:proofErr w:type="spellEnd"/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23B6EA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D11147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34B3FF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-.108296133949056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8E1068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9.859921453793037</w:t>
            </w:r>
          </w:p>
        </w:tc>
      </w:tr>
      <w:tr w:rsidR="00AD0C00" w14:paraId="00D7CF52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15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C397AFE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43026FC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6545AAE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D27837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-3.973226043354133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FEBB6F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5.994991544387959</w:t>
            </w:r>
          </w:p>
        </w:tc>
      </w:tr>
      <w:tr w:rsidR="00AD0C00" w14:paraId="2A57FD6E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15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239343C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795CB8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8AD9E15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79673A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-9.8599214537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93037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1DEC5D3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lastRenderedPageBreak/>
              <w:t>.108296133949056</w:t>
            </w:r>
          </w:p>
        </w:tc>
      </w:tr>
      <w:tr w:rsidR="00AD0C00" w14:paraId="448B7CAF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15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CA22D45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4AF6E68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92B6A6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19E4E2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-8.849038703276124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12932B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1.119178884465969</w:t>
            </w:r>
          </w:p>
        </w:tc>
      </w:tr>
      <w:tr w:rsidR="00AD0C00" w14:paraId="2FAD79BD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15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63B1620" w14:textId="77777777" w:rsidR="00AD0C00" w:rsidRDefault="00AD0C00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13CC873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86C2EA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946CF8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-5.994991544387959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C94487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3.973226043354133</w:t>
            </w:r>
          </w:p>
        </w:tc>
      </w:tr>
      <w:tr w:rsidR="00AD0C00" w14:paraId="1FC63855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156" w:type="dxa"/>
        </w:trPr>
        <w:tc>
          <w:tcPr>
            <w:tcW w:w="2210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D242672" w14:textId="77777777" w:rsidR="00AD0C00" w:rsidRDefault="00AD0C00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EE3B4A3" w14:textId="77777777" w:rsidR="00AD0C00" w:rsidRDefault="00AD0C00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6095A728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683A907B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-1.119178884465969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29C5AE8E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8.849038703276124</w:t>
            </w:r>
          </w:p>
        </w:tc>
      </w:tr>
      <w:tr w:rsidR="00AD0C00" w14:paraId="27498922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126BD7F1" w14:textId="77777777" w:rsidR="00AD0C00" w:rsidRDefault="00AD0C00"/>
        </w:tc>
        <w:tc>
          <w:tcPr>
            <w:tcW w:w="2788" w:type="dxa"/>
          </w:tcPr>
          <w:p w14:paraId="4E4801D5" w14:textId="77777777" w:rsidR="00AD0C00" w:rsidRDefault="00AD0C00"/>
        </w:tc>
        <w:tc>
          <w:tcPr>
            <w:tcW w:w="2788" w:type="dxa"/>
          </w:tcPr>
          <w:p w14:paraId="3B7B1495" w14:textId="77777777" w:rsidR="00AD0C00" w:rsidRDefault="00AD0C00"/>
        </w:tc>
        <w:tc>
          <w:tcPr>
            <w:tcW w:w="1666" w:type="dxa"/>
          </w:tcPr>
          <w:p w14:paraId="7BD1678D" w14:textId="77777777" w:rsidR="00AD0C00" w:rsidRDefault="00AD0C00"/>
        </w:tc>
        <w:tc>
          <w:tcPr>
            <w:tcW w:w="1666" w:type="dxa"/>
          </w:tcPr>
          <w:p w14:paraId="2B7E7ABE" w14:textId="77777777" w:rsidR="00AD0C00" w:rsidRDefault="00AD0C00"/>
        </w:tc>
        <w:tc>
          <w:tcPr>
            <w:tcW w:w="1156" w:type="dxa"/>
          </w:tcPr>
          <w:p w14:paraId="2E37A1DE" w14:textId="77777777" w:rsidR="00AD0C00" w:rsidRDefault="00AD0C00"/>
        </w:tc>
      </w:tr>
      <w:tr w:rsidR="00AD0C00" w14:paraId="2907BDBF" w14:textId="77777777">
        <w:tblPrEx>
          <w:tblCellMar>
            <w:top w:w="0" w:type="dxa"/>
            <w:bottom w:w="0" w:type="dxa"/>
          </w:tblCellMar>
        </w:tblPrEx>
        <w:tc>
          <w:tcPr>
            <w:tcW w:w="2210" w:type="dxa"/>
          </w:tcPr>
          <w:p w14:paraId="4B1E9BC4" w14:textId="77777777" w:rsidR="00AD0C00" w:rsidRDefault="00AD0C00"/>
        </w:tc>
        <w:tc>
          <w:tcPr>
            <w:tcW w:w="2788" w:type="dxa"/>
          </w:tcPr>
          <w:p w14:paraId="704A93CE" w14:textId="77777777" w:rsidR="00AD0C00" w:rsidRDefault="00AD0C00"/>
        </w:tc>
        <w:tc>
          <w:tcPr>
            <w:tcW w:w="2788" w:type="dxa"/>
          </w:tcPr>
          <w:p w14:paraId="78152B5C" w14:textId="77777777" w:rsidR="00AD0C00" w:rsidRDefault="00AD0C00"/>
        </w:tc>
        <w:tc>
          <w:tcPr>
            <w:tcW w:w="1666" w:type="dxa"/>
          </w:tcPr>
          <w:p w14:paraId="5F2D6D6B" w14:textId="77777777" w:rsidR="00AD0C00" w:rsidRDefault="00AD0C00"/>
        </w:tc>
        <w:tc>
          <w:tcPr>
            <w:tcW w:w="1666" w:type="dxa"/>
          </w:tcPr>
          <w:p w14:paraId="6CCB8B98" w14:textId="77777777" w:rsidR="00AD0C00" w:rsidRDefault="00AD0C00"/>
        </w:tc>
        <w:tc>
          <w:tcPr>
            <w:tcW w:w="1156" w:type="dxa"/>
          </w:tcPr>
          <w:p w14:paraId="57B72B5F" w14:textId="77777777" w:rsidR="00AD0C00" w:rsidRDefault="00AD0C00"/>
        </w:tc>
      </w:tr>
    </w:tbl>
    <w:p w14:paraId="290700E2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118"/>
      </w:tblGrid>
      <w:tr w:rsidR="00F73016" w14:paraId="06647B2E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1118" w:type="dxa"/>
            <w:shd w:val="clear" w:color="auto" w:fill="FFFFFF"/>
          </w:tcPr>
          <w:p w14:paraId="0CB9B64C" w14:textId="77777777" w:rsidR="00AD0C00" w:rsidRDefault="00000000">
            <w:pPr>
              <w:spacing w:before="5" w:after="5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Based on observed means.</w:t>
            </w:r>
            <w:r>
              <w:rPr>
                <w:rFonts w:ascii="Arial" w:eastAsia="Arial" w:hAnsi="Arial" w:cs="Arial"/>
                <w:color w:val="010205"/>
              </w:rPr>
              <w:br/>
              <w:t xml:space="preserve">The error term is Mean </w:t>
            </w:r>
            <w:proofErr w:type="gramStart"/>
            <w:r>
              <w:rPr>
                <w:rFonts w:ascii="Arial" w:eastAsia="Arial" w:hAnsi="Arial" w:cs="Arial"/>
                <w:color w:val="010205"/>
              </w:rPr>
              <w:t>Square(</w:t>
            </w:r>
            <w:proofErr w:type="gramEnd"/>
            <w:r>
              <w:rPr>
                <w:rFonts w:ascii="Arial" w:eastAsia="Arial" w:hAnsi="Arial" w:cs="Arial"/>
                <w:color w:val="010205"/>
              </w:rPr>
              <w:t>Error) = 58.206.</w:t>
            </w:r>
            <w:r>
              <w:rPr>
                <w:rFonts w:ascii="Arial" w:eastAsia="Arial" w:hAnsi="Arial" w:cs="Arial"/>
                <w:color w:val="010205"/>
              </w:rPr>
              <w:br/>
            </w:r>
          </w:p>
        </w:tc>
      </w:tr>
      <w:tr w:rsidR="00F73016" w14:paraId="7401BF33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11118" w:type="dxa"/>
            <w:shd w:val="clear" w:color="auto" w:fill="FFFFFF"/>
          </w:tcPr>
          <w:p w14:paraId="57D64B62" w14:textId="77777777" w:rsidR="00AD0C00" w:rsidRDefault="00000000">
            <w:r>
              <w:rPr>
                <w:rFonts w:ascii="Arial" w:eastAsia="Arial" w:hAnsi="Arial" w:cs="Arial"/>
                <w:color w:val="010205"/>
              </w:rPr>
              <w:t>*. The mean difference is significant at the .05 level.</w:t>
            </w:r>
          </w:p>
        </w:tc>
      </w:tr>
    </w:tbl>
    <w:p w14:paraId="021104BD" w14:textId="77777777" w:rsidR="00AD0C00" w:rsidRDefault="00AD0C00"/>
    <w:p w14:paraId="61EF67DA" w14:textId="77777777" w:rsidR="00AD0C00" w:rsidRDefault="00000000">
      <w:pPr>
        <w:spacing w:before="200"/>
      </w:pPr>
      <w:r>
        <w:rPr>
          <w:rFonts w:ascii="Arial" w:eastAsia="Arial" w:hAnsi="Arial" w:cs="Arial"/>
          <w:b/>
          <w:color w:val="000000"/>
          <w:sz w:val="28"/>
        </w:rPr>
        <w:cr/>
        <w:t>Homogeneous Subsets</w:t>
      </w:r>
      <w:r>
        <w:rPr>
          <w:rFonts w:ascii="Arial" w:eastAsia="Arial" w:hAnsi="Arial" w:cs="Arial"/>
          <w:b/>
          <w:color w:val="000000"/>
          <w:sz w:val="28"/>
        </w:rPr>
        <w:cr/>
      </w:r>
    </w:p>
    <w:p w14:paraId="387001F2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88"/>
        <w:gridCol w:w="1156"/>
        <w:gridCol w:w="1666"/>
        <w:gridCol w:w="1666"/>
      </w:tblGrid>
      <w:tr w:rsidR="00F73016" w14:paraId="4ABC8655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7276" w:type="dxa"/>
            <w:gridSpan w:val="4"/>
            <w:shd w:val="clear" w:color="auto" w:fill="FFFFFF"/>
            <w:vAlign w:val="center"/>
          </w:tcPr>
          <w:p w14:paraId="3C077309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TOTAL AST</w:t>
            </w:r>
          </w:p>
        </w:tc>
      </w:tr>
      <w:tr w:rsidR="00F73016" w14:paraId="19A9DADB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7276" w:type="dxa"/>
            <w:gridSpan w:val="4"/>
            <w:shd w:val="clear" w:color="auto" w:fill="FFFFFF"/>
            <w:vAlign w:val="bottom"/>
          </w:tcPr>
          <w:p w14:paraId="3D7A4A30" w14:textId="77777777" w:rsidR="00AD0C00" w:rsidRDefault="00000000">
            <w:pPr>
              <w:spacing w:before="5" w:after="15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 xml:space="preserve">Tukey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010205"/>
              </w:rPr>
              <w:t>HSD</w:t>
            </w:r>
            <w:r>
              <w:rPr>
                <w:vertAlign w:val="superscript"/>
              </w:rPr>
              <w:t>a,b</w:t>
            </w:r>
            <w:proofErr w:type="spellEnd"/>
            <w:proofErr w:type="gramEnd"/>
          </w:p>
        </w:tc>
      </w:tr>
      <w:tr w:rsidR="00F73016" w14:paraId="7B375118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 w:val="restart"/>
            <w:tcBorders>
              <w:top w:val="none" w:sz="1" w:space="0" w:color="152935"/>
              <w:left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243DC785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1156" w:type="dxa"/>
            <w:vMerge w:val="restart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FFFFF"/>
            <w:vAlign w:val="bottom"/>
          </w:tcPr>
          <w:p w14:paraId="711C097D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N</w:t>
            </w:r>
          </w:p>
        </w:tc>
        <w:tc>
          <w:tcPr>
            <w:tcW w:w="3332" w:type="dxa"/>
            <w:gridSpan w:val="2"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5BA4E7E3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Subset</w:t>
            </w:r>
          </w:p>
        </w:tc>
      </w:tr>
      <w:tr w:rsidR="00AD0C00" w14:paraId="7955D504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none" w:sz="1" w:space="0" w:color="152935"/>
              <w:left w:val="none" w:sz="1" w:space="0" w:color="152935"/>
              <w:right w:val="none" w:sz="1" w:space="0" w:color="152935"/>
            </w:tcBorders>
          </w:tcPr>
          <w:p w14:paraId="142EEDA6" w14:textId="77777777" w:rsidR="00AD0C00" w:rsidRDefault="00AD0C00"/>
        </w:tc>
        <w:tc>
          <w:tcPr>
            <w:tcW w:w="1156" w:type="dxa"/>
            <w:vMerge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single" w:sz="1" w:space="0" w:color="E0E0E0"/>
            </w:tcBorders>
          </w:tcPr>
          <w:p w14:paraId="675FAA61" w14:textId="77777777" w:rsidR="00AD0C00" w:rsidRDefault="00AD0C00"/>
        </w:tc>
        <w:tc>
          <w:tcPr>
            <w:tcW w:w="1666" w:type="dxa"/>
            <w:tcBorders>
              <w:top w:val="non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5C184A77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non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2AEDA168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</w:tr>
      <w:tr w:rsidR="00AD0C00" w14:paraId="5A800EA3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CD9EA2B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EF96D3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</w:t>
            </w:r>
          </w:p>
        </w:tc>
        <w:tc>
          <w:tcPr>
            <w:tcW w:w="166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1E042C8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159.4293981</w:t>
            </w:r>
          </w:p>
        </w:tc>
        <w:tc>
          <w:tcPr>
            <w:tcW w:w="166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36EBE1C" w14:textId="77777777" w:rsidR="00AD0C00" w:rsidRDefault="00AD0C00"/>
        </w:tc>
      </w:tr>
      <w:tr w:rsidR="00AD0C00" w14:paraId="7A3712FD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DBE7494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E8B4B2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0CED48A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169.5555556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9BC5C8A" w14:textId="77777777" w:rsidR="00AD0C00" w:rsidRDefault="00AD0C00"/>
        </w:tc>
      </w:tr>
      <w:tr w:rsidR="00AD0C00" w14:paraId="7F04E1C9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DE07397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lastRenderedPageBreak/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6BF2F1D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F7F3B69" w14:textId="77777777" w:rsidR="00AD0C00" w:rsidRDefault="00AD0C00"/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F16F6C0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223.7037037</w:t>
            </w:r>
          </w:p>
        </w:tc>
      </w:tr>
      <w:tr w:rsidR="00AD0C00" w14:paraId="5837619A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7956EB81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Sig.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1695AE13" w14:textId="77777777" w:rsidR="00AD0C00" w:rsidRDefault="00AD0C00"/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0743CC4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.829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4F0043D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1.000</w:t>
            </w:r>
          </w:p>
        </w:tc>
      </w:tr>
      <w:tr w:rsidR="00F73016" w14:paraId="4910384A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7276" w:type="dxa"/>
            <w:gridSpan w:val="4"/>
            <w:shd w:val="clear" w:color="auto" w:fill="FFFFFF"/>
          </w:tcPr>
          <w:p w14:paraId="5FA82A42" w14:textId="77777777" w:rsidR="00AD0C00" w:rsidRDefault="00000000">
            <w:pPr>
              <w:spacing w:before="5" w:after="5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Means for groups in homogeneous subsets are displayed.</w:t>
            </w:r>
            <w:r>
              <w:rPr>
                <w:rFonts w:ascii="Arial" w:eastAsia="Arial" w:hAnsi="Arial" w:cs="Arial"/>
                <w:color w:val="010205"/>
              </w:rPr>
              <w:br/>
              <w:t>Based on observed means.</w:t>
            </w:r>
            <w:r>
              <w:rPr>
                <w:rFonts w:ascii="Arial" w:eastAsia="Arial" w:hAnsi="Arial" w:cs="Arial"/>
                <w:color w:val="010205"/>
              </w:rPr>
              <w:br/>
              <w:t xml:space="preserve">The error term is Mean </w:t>
            </w:r>
            <w:proofErr w:type="gramStart"/>
            <w:r>
              <w:rPr>
                <w:rFonts w:ascii="Arial" w:eastAsia="Arial" w:hAnsi="Arial" w:cs="Arial"/>
                <w:color w:val="010205"/>
              </w:rPr>
              <w:t>Square(</w:t>
            </w:r>
            <w:proofErr w:type="gramEnd"/>
            <w:r>
              <w:rPr>
                <w:rFonts w:ascii="Arial" w:eastAsia="Arial" w:hAnsi="Arial" w:cs="Arial"/>
                <w:color w:val="010205"/>
              </w:rPr>
              <w:t>Error) = 4062.391.</w:t>
            </w:r>
            <w:r>
              <w:rPr>
                <w:rFonts w:ascii="Arial" w:eastAsia="Arial" w:hAnsi="Arial" w:cs="Arial"/>
                <w:color w:val="010205"/>
              </w:rPr>
              <w:br/>
            </w:r>
          </w:p>
        </w:tc>
      </w:tr>
      <w:tr w:rsidR="00F73016" w14:paraId="38693C66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7276" w:type="dxa"/>
            <w:gridSpan w:val="4"/>
            <w:shd w:val="clear" w:color="auto" w:fill="FFFFFF"/>
          </w:tcPr>
          <w:p w14:paraId="0E4C389E" w14:textId="77777777" w:rsidR="00AD0C00" w:rsidRDefault="00000000">
            <w:r>
              <w:rPr>
                <w:rFonts w:ascii="Arial" w:eastAsia="Arial" w:hAnsi="Arial" w:cs="Arial"/>
                <w:color w:val="010205"/>
              </w:rPr>
              <w:t>a. Uses Harmonic Mean Sample Size = 27.000.</w:t>
            </w:r>
          </w:p>
        </w:tc>
      </w:tr>
      <w:tr w:rsidR="00F73016" w14:paraId="32A5F4CC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7276" w:type="dxa"/>
            <w:gridSpan w:val="4"/>
            <w:shd w:val="clear" w:color="auto" w:fill="FFFFFF"/>
          </w:tcPr>
          <w:p w14:paraId="383EF364" w14:textId="77777777" w:rsidR="00AD0C00" w:rsidRDefault="00000000">
            <w:r>
              <w:rPr>
                <w:rFonts w:ascii="Arial" w:eastAsia="Arial" w:hAnsi="Arial" w:cs="Arial"/>
                <w:color w:val="010205"/>
              </w:rPr>
              <w:t>b. Alpha = .05.</w:t>
            </w:r>
          </w:p>
        </w:tc>
      </w:tr>
    </w:tbl>
    <w:p w14:paraId="23ACF966" w14:textId="77777777" w:rsidR="00AD0C00" w:rsidRDefault="00AD0C00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88"/>
        <w:gridCol w:w="1156"/>
        <w:gridCol w:w="1666"/>
      </w:tblGrid>
      <w:tr w:rsidR="00F73016" w14:paraId="4B500D44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5610" w:type="dxa"/>
            <w:gridSpan w:val="3"/>
            <w:shd w:val="clear" w:color="auto" w:fill="FFFFFF"/>
            <w:vAlign w:val="center"/>
          </w:tcPr>
          <w:p w14:paraId="3DE88CE1" w14:textId="77777777" w:rsidR="00AD0C00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 xml:space="preserve">% with </w:t>
            </w:r>
            <w:proofErr w:type="spellStart"/>
            <w:r>
              <w:rPr>
                <w:rFonts w:ascii="Arial" w:eastAsia="Arial" w:hAnsi="Arial" w:cs="Arial"/>
                <w:b/>
                <w:color w:val="010205"/>
                <w:sz w:val="28"/>
              </w:rPr>
              <w:t>aSyn</w:t>
            </w:r>
            <w:proofErr w:type="spellEnd"/>
          </w:p>
        </w:tc>
      </w:tr>
      <w:tr w:rsidR="00F73016" w14:paraId="3A64027F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5610" w:type="dxa"/>
            <w:gridSpan w:val="3"/>
            <w:shd w:val="clear" w:color="auto" w:fill="FFFFFF"/>
            <w:vAlign w:val="bottom"/>
          </w:tcPr>
          <w:p w14:paraId="5919C869" w14:textId="77777777" w:rsidR="00AD0C00" w:rsidRDefault="00000000">
            <w:pPr>
              <w:spacing w:before="5" w:after="15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 xml:space="preserve">Tukey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010205"/>
              </w:rPr>
              <w:t>HSD</w:t>
            </w:r>
            <w:r>
              <w:rPr>
                <w:vertAlign w:val="superscript"/>
              </w:rPr>
              <w:t>a,b</w:t>
            </w:r>
            <w:proofErr w:type="spellEnd"/>
            <w:proofErr w:type="gramEnd"/>
          </w:p>
        </w:tc>
      </w:tr>
      <w:tr w:rsidR="00AD0C00" w14:paraId="372C5503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 w:val="restart"/>
            <w:tcBorders>
              <w:top w:val="none" w:sz="1" w:space="0" w:color="152935"/>
              <w:left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29C08F3D" w14:textId="77777777" w:rsidR="00AD0C00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1156" w:type="dxa"/>
            <w:vMerge w:val="restart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FFFFF"/>
            <w:vAlign w:val="bottom"/>
          </w:tcPr>
          <w:p w14:paraId="5B43ED7A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N</w:t>
            </w:r>
          </w:p>
        </w:tc>
        <w:tc>
          <w:tcPr>
            <w:tcW w:w="1666" w:type="dxa"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57FA44C0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Subset</w:t>
            </w:r>
          </w:p>
        </w:tc>
      </w:tr>
      <w:tr w:rsidR="00AD0C00" w14:paraId="657649FC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none" w:sz="1" w:space="0" w:color="152935"/>
              <w:left w:val="none" w:sz="1" w:space="0" w:color="152935"/>
              <w:right w:val="none" w:sz="1" w:space="0" w:color="152935"/>
            </w:tcBorders>
          </w:tcPr>
          <w:p w14:paraId="3AC63712" w14:textId="77777777" w:rsidR="00AD0C00" w:rsidRDefault="00AD0C00"/>
        </w:tc>
        <w:tc>
          <w:tcPr>
            <w:tcW w:w="1156" w:type="dxa"/>
            <w:vMerge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single" w:sz="1" w:space="0" w:color="E0E0E0"/>
            </w:tcBorders>
          </w:tcPr>
          <w:p w14:paraId="613B855A" w14:textId="77777777" w:rsidR="00AD0C00" w:rsidRDefault="00AD0C00"/>
        </w:tc>
        <w:tc>
          <w:tcPr>
            <w:tcW w:w="1666" w:type="dxa"/>
            <w:tcBorders>
              <w:top w:val="non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4377C967" w14:textId="77777777" w:rsidR="00AD0C00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</w:tr>
      <w:tr w:rsidR="00AD0C00" w14:paraId="2ED6CCA0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6013306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70F24EC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</w:t>
            </w:r>
          </w:p>
        </w:tc>
        <w:tc>
          <w:tcPr>
            <w:tcW w:w="166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B08775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44.135485062114450</w:t>
            </w:r>
          </w:p>
        </w:tc>
      </w:tr>
      <w:tr w:rsidR="00AD0C00" w14:paraId="5C5D645D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174DA50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AE7EDC6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E99C669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48.000414971519525</w:t>
            </w:r>
          </w:p>
        </w:tc>
      </w:tr>
      <w:tr w:rsidR="00AD0C00" w14:paraId="59246DB8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5E022CC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2A3ABE1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C0579F4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49.011297722036440</w:t>
            </w:r>
          </w:p>
        </w:tc>
      </w:tr>
      <w:tr w:rsidR="00AD0C00" w14:paraId="1E34C57A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659201C9" w14:textId="77777777" w:rsidR="00AD0C00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Sig.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2D5B62F9" w14:textId="77777777" w:rsidR="00AD0C00" w:rsidRDefault="00AD0C00"/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25F0B3F7" w14:textId="77777777" w:rsidR="00AD0C00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.056</w:t>
            </w:r>
          </w:p>
        </w:tc>
      </w:tr>
      <w:tr w:rsidR="00F73016" w14:paraId="5DFC85C2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5610" w:type="dxa"/>
            <w:gridSpan w:val="3"/>
            <w:shd w:val="clear" w:color="auto" w:fill="FFFFFF"/>
          </w:tcPr>
          <w:p w14:paraId="69889C61" w14:textId="77777777" w:rsidR="00AD0C00" w:rsidRDefault="00000000">
            <w:pPr>
              <w:spacing w:before="5" w:after="5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Means for groups in homogeneous subsets are displayed.</w:t>
            </w:r>
            <w:r>
              <w:rPr>
                <w:rFonts w:ascii="Arial" w:eastAsia="Arial" w:hAnsi="Arial" w:cs="Arial"/>
                <w:color w:val="010205"/>
              </w:rPr>
              <w:br/>
              <w:t>Based on observed means.</w:t>
            </w:r>
            <w:r>
              <w:rPr>
                <w:rFonts w:ascii="Arial" w:eastAsia="Arial" w:hAnsi="Arial" w:cs="Arial"/>
                <w:color w:val="010205"/>
              </w:rPr>
              <w:br/>
              <w:t xml:space="preserve">The error term is Mean </w:t>
            </w:r>
            <w:proofErr w:type="gramStart"/>
            <w:r>
              <w:rPr>
                <w:rFonts w:ascii="Arial" w:eastAsia="Arial" w:hAnsi="Arial" w:cs="Arial"/>
                <w:color w:val="010205"/>
              </w:rPr>
              <w:t>Square(</w:t>
            </w:r>
            <w:proofErr w:type="gramEnd"/>
            <w:r>
              <w:rPr>
                <w:rFonts w:ascii="Arial" w:eastAsia="Arial" w:hAnsi="Arial" w:cs="Arial"/>
                <w:color w:val="010205"/>
              </w:rPr>
              <w:t>Error) = 58.206.</w:t>
            </w:r>
            <w:r>
              <w:rPr>
                <w:rFonts w:ascii="Arial" w:eastAsia="Arial" w:hAnsi="Arial" w:cs="Arial"/>
                <w:color w:val="010205"/>
              </w:rPr>
              <w:br/>
            </w:r>
          </w:p>
        </w:tc>
      </w:tr>
      <w:tr w:rsidR="00F73016" w14:paraId="34532E26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5610" w:type="dxa"/>
            <w:gridSpan w:val="3"/>
            <w:shd w:val="clear" w:color="auto" w:fill="FFFFFF"/>
          </w:tcPr>
          <w:p w14:paraId="3BA451FF" w14:textId="77777777" w:rsidR="00AD0C00" w:rsidRDefault="00000000">
            <w:r>
              <w:rPr>
                <w:rFonts w:ascii="Arial" w:eastAsia="Arial" w:hAnsi="Arial" w:cs="Arial"/>
                <w:color w:val="010205"/>
              </w:rPr>
              <w:t>a. Uses Harmonic Mean Sample Size = 27.000.</w:t>
            </w:r>
          </w:p>
        </w:tc>
      </w:tr>
      <w:tr w:rsidR="00F73016" w14:paraId="7BC162A4" w14:textId="77777777" w:rsidTr="00F73016">
        <w:tblPrEx>
          <w:tblCellMar>
            <w:top w:w="0" w:type="dxa"/>
            <w:bottom w:w="0" w:type="dxa"/>
          </w:tblCellMar>
        </w:tblPrEx>
        <w:tc>
          <w:tcPr>
            <w:tcW w:w="5610" w:type="dxa"/>
            <w:gridSpan w:val="3"/>
            <w:shd w:val="clear" w:color="auto" w:fill="FFFFFF"/>
          </w:tcPr>
          <w:p w14:paraId="761E26AB" w14:textId="77777777" w:rsidR="00AD0C00" w:rsidRDefault="00000000">
            <w:r>
              <w:rPr>
                <w:rFonts w:ascii="Arial" w:eastAsia="Arial" w:hAnsi="Arial" w:cs="Arial"/>
                <w:color w:val="010205"/>
              </w:rPr>
              <w:t>b. Alpha = .05.</w:t>
            </w:r>
          </w:p>
        </w:tc>
      </w:tr>
    </w:tbl>
    <w:p w14:paraId="44F22038" w14:textId="77777777" w:rsidR="00AD0C00" w:rsidRDefault="00AD0C00"/>
    <w:p w14:paraId="17CADAE4" w14:textId="77777777" w:rsidR="00AD0C00" w:rsidRDefault="00000000">
      <w:pPr>
        <w:spacing w:before="200"/>
      </w:pPr>
      <w:r>
        <w:rPr>
          <w:rFonts w:ascii="Arial" w:eastAsia="Arial" w:hAnsi="Arial" w:cs="Arial"/>
          <w:b/>
          <w:color w:val="000000"/>
          <w:sz w:val="28"/>
        </w:rPr>
        <w:lastRenderedPageBreak/>
        <w:cr/>
        <w:t>Profile Plots</w:t>
      </w:r>
      <w:r>
        <w:rPr>
          <w:rFonts w:ascii="Arial" w:eastAsia="Arial" w:hAnsi="Arial" w:cs="Arial"/>
          <w:b/>
          <w:color w:val="000000"/>
          <w:sz w:val="28"/>
        </w:rPr>
        <w:cr/>
      </w:r>
    </w:p>
    <w:p w14:paraId="5C3C086F" w14:textId="77777777" w:rsidR="00AD0C00" w:rsidRDefault="00AD0C00"/>
    <w:p w14:paraId="061C7F97" w14:textId="77777777" w:rsidR="00AD0C00" w:rsidRDefault="00000000">
      <w:pPr>
        <w:spacing w:before="200"/>
      </w:pPr>
      <w:r>
        <w:rPr>
          <w:rFonts w:ascii="Arial" w:eastAsia="Arial" w:hAnsi="Arial" w:cs="Arial"/>
          <w:b/>
          <w:color w:val="000000"/>
          <w:sz w:val="28"/>
        </w:rPr>
        <w:cr/>
        <w:t>TOTAL AST</w:t>
      </w:r>
      <w:r>
        <w:rPr>
          <w:rFonts w:ascii="Arial" w:eastAsia="Arial" w:hAnsi="Arial" w:cs="Arial"/>
          <w:b/>
          <w:color w:val="000000"/>
          <w:sz w:val="28"/>
        </w:rPr>
        <w:cr/>
      </w:r>
    </w:p>
    <w:p w14:paraId="0E57819A" w14:textId="77777777" w:rsidR="00AD0C00" w:rsidRDefault="00AD0C00"/>
    <w:p w14:paraId="4E1397D5" w14:textId="77777777" w:rsidR="00AD0C00" w:rsidRDefault="00000000">
      <w:r>
        <w:rPr>
          <w:noProof/>
        </w:rPr>
        <w:drawing>
          <wp:inline distT="0" distB="0" distL="0" distR="0" wp14:anchorId="3C9694B5" wp14:editId="77D3BCD7">
            <wp:extent cx="7099300" cy="4176059"/>
            <wp:effectExtent l="0" t="0" r="0" b="0"/>
            <wp:docPr id="1476765185" name="Drawing 0" descr="img.ep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g.ep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417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AAA2" w14:textId="77777777" w:rsidR="00AD0C00" w:rsidRDefault="00AD0C00"/>
    <w:p w14:paraId="0E02E40B" w14:textId="77777777" w:rsidR="00AD0C00" w:rsidRDefault="00000000">
      <w:pPr>
        <w:spacing w:before="200"/>
      </w:pPr>
      <w:r>
        <w:rPr>
          <w:rFonts w:ascii="Arial" w:eastAsia="Arial" w:hAnsi="Arial" w:cs="Arial"/>
          <w:b/>
          <w:color w:val="000000"/>
          <w:sz w:val="28"/>
        </w:rPr>
        <w:lastRenderedPageBreak/>
        <w:cr/>
        <w:t xml:space="preserve">% with </w:t>
      </w:r>
      <w:proofErr w:type="spellStart"/>
      <w:r>
        <w:rPr>
          <w:rFonts w:ascii="Arial" w:eastAsia="Arial" w:hAnsi="Arial" w:cs="Arial"/>
          <w:b/>
          <w:color w:val="000000"/>
          <w:sz w:val="28"/>
        </w:rPr>
        <w:t>aSyn</w:t>
      </w:r>
      <w:proofErr w:type="spellEnd"/>
      <w:r>
        <w:rPr>
          <w:rFonts w:ascii="Arial" w:eastAsia="Arial" w:hAnsi="Arial" w:cs="Arial"/>
          <w:b/>
          <w:color w:val="000000"/>
          <w:sz w:val="28"/>
        </w:rPr>
        <w:cr/>
      </w:r>
    </w:p>
    <w:p w14:paraId="1FF32FA6" w14:textId="77777777" w:rsidR="00AD0C00" w:rsidRDefault="00AD0C00"/>
    <w:p w14:paraId="4F77A8E1" w14:textId="77777777" w:rsidR="00AD0C00" w:rsidRDefault="00000000">
      <w:r>
        <w:rPr>
          <w:noProof/>
        </w:rPr>
        <w:drawing>
          <wp:inline distT="0" distB="0" distL="0" distR="0" wp14:anchorId="11008330" wp14:editId="5BB57E4F">
            <wp:extent cx="7099300" cy="4176059"/>
            <wp:effectExtent l="0" t="0" r="0" b="0"/>
            <wp:docPr id="1" name="Drawing 1" descr="img.ep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.ep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417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0C00" w:rsidSect="00F73016">
      <w:pgSz w:w="16817" w:h="11901" w:orient="landscape"/>
      <w:pgMar w:top="357" w:right="816" w:bottom="357" w:left="35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0C00"/>
    <w:rsid w:val="008D0BF9"/>
    <w:rsid w:val="00AD0C00"/>
    <w:rsid w:val="00F73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EF7DA8"/>
  <w15:docId w15:val="{D68ED9C3-6466-6F4C-A526-66681A0F9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ps"/><Relationship Id="rId4" Type="http://schemas.openxmlformats.org/officeDocument/2006/relationships/image" Target="media/image1.eps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.~WRD0002</Template>
  <TotalTime>9</TotalTime>
  <Pages>90</Pages>
  <Words>8310</Words>
  <Characters>47368</Characters>
  <Application>Microsoft Office Word</Application>
  <DocSecurity>0</DocSecurity>
  <Lines>394</Lines>
  <Paragraphs>111</Paragraphs>
  <ScaleCrop>false</ScaleCrop>
  <Company/>
  <LinksUpToDate>false</LinksUpToDate>
  <CharactersWithSpaces>55567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IBM SPSS Statistics</dc:creator>
  <cp:lastModifiedBy>Glenda Halliday</cp:lastModifiedBy>
  <cp:revision>2</cp:revision>
  <dcterms:created xsi:type="dcterms:W3CDTF">2024-05-09T12:25:00Z</dcterms:created>
  <dcterms:modified xsi:type="dcterms:W3CDTF">2024-08-28T22:22:00Z</dcterms:modified>
</cp:coreProperties>
</file>