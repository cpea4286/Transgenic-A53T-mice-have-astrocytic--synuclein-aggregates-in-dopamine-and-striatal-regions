
<file path=[Content_Types].xml><?xml version="1.0" encoding="utf-8"?>
<Types xmlns="http://schemas.openxmlformats.org/package/2006/content-types">
  <Default Extension="eps" ContentType="image/x-eps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A762EA" w14:textId="77777777" w:rsidR="00A35B38" w:rsidRDefault="00000000">
      <w:r>
        <w:rPr>
          <w:rFonts w:ascii="Courier New" w:eastAsia="Courier New" w:hAnsi="Courier New" w:cs="Courier New"/>
          <w:color w:val="000000"/>
        </w:rPr>
        <w:t>Your license will expire in 25 days.</w:t>
      </w:r>
      <w:r>
        <w:rPr>
          <w:rFonts w:ascii="Courier New" w:eastAsia="Courier New" w:hAnsi="Courier New" w:cs="Courier New"/>
          <w:color w:val="000000"/>
        </w:rPr>
        <w:cr/>
      </w:r>
    </w:p>
    <w:p w14:paraId="3A8A5891" w14:textId="77777777" w:rsidR="00A35B38" w:rsidRDefault="00A35B38"/>
    <w:p w14:paraId="687476EF" w14:textId="77777777" w:rsidR="00A35B38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cr/>
        <w:t>General Linear Model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57039ADF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9"/>
        <w:gridCol w:w="2788"/>
        <w:gridCol w:w="2754"/>
      </w:tblGrid>
      <w:tr w:rsidR="003558F8" w14:paraId="3B1FB627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8041" w:type="dxa"/>
            <w:gridSpan w:val="3"/>
            <w:shd w:val="clear" w:color="auto" w:fill="FFFFFF"/>
            <w:vAlign w:val="center"/>
          </w:tcPr>
          <w:p w14:paraId="40593401" w14:textId="77777777" w:rsidR="00A35B38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Notes</w:t>
            </w:r>
          </w:p>
        </w:tc>
      </w:tr>
      <w:tr w:rsidR="003558F8" w14:paraId="5BDB4836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5287" w:type="dxa"/>
            <w:gridSpan w:val="2"/>
            <w:tcBorders>
              <w:top w:val="none" w:sz="1" w:space="0" w:color="152935"/>
              <w:left w:val="none" w:sz="1" w:space="0" w:color="152935"/>
              <w:bottom w:val="single" w:sz="1" w:space="0" w:color="AEAEAE"/>
              <w:right w:val="none" w:sz="1" w:space="0" w:color="AEAEAE"/>
            </w:tcBorders>
            <w:shd w:val="clear" w:color="auto" w:fill="E0E0E0"/>
          </w:tcPr>
          <w:p w14:paraId="4A9BD4A7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Output Created</w:t>
            </w:r>
          </w:p>
        </w:tc>
        <w:tc>
          <w:tcPr>
            <w:tcW w:w="2754" w:type="dxa"/>
            <w:tcBorders>
              <w:top w:val="non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347FDA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06-AUG-2024 08:31:05</w:t>
            </w:r>
          </w:p>
        </w:tc>
      </w:tr>
      <w:tr w:rsidR="003558F8" w14:paraId="0EB4BCCE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5287" w:type="dxa"/>
            <w:gridSpan w:val="2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  <w:shd w:val="clear" w:color="auto" w:fill="E0E0E0"/>
          </w:tcPr>
          <w:p w14:paraId="066E1736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Comments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61C8205" w14:textId="77777777" w:rsidR="00A35B38" w:rsidRDefault="00A35B38">
            <w:pPr>
              <w:spacing w:before="15" w:after="10"/>
              <w:ind w:left="30" w:right="40"/>
            </w:pPr>
          </w:p>
        </w:tc>
      </w:tr>
      <w:tr w:rsidR="00A35B38" w14:paraId="067D1B50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  <w:shd w:val="clear" w:color="auto" w:fill="E0E0E0"/>
          </w:tcPr>
          <w:p w14:paraId="46BBED26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Input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2859B21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Active Dataset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A9D100A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DataSet2</w:t>
            </w:r>
          </w:p>
        </w:tc>
      </w:tr>
      <w:tr w:rsidR="00A35B38" w14:paraId="2713D8BF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088D9113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A03448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Filter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A695CA4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&lt;none&gt;</w:t>
            </w:r>
          </w:p>
        </w:tc>
      </w:tr>
      <w:tr w:rsidR="00A35B38" w14:paraId="333B49BC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3F6ED0B5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94987DF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Weight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4EE40DE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&lt;none&gt;</w:t>
            </w:r>
          </w:p>
        </w:tc>
      </w:tr>
      <w:tr w:rsidR="00A35B38" w14:paraId="70E7B489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048876E9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246724F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Split File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39BF3E0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&lt;none&gt;</w:t>
            </w:r>
          </w:p>
        </w:tc>
      </w:tr>
      <w:tr w:rsidR="00A35B38" w14:paraId="528F3170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0405ECA6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2545FF6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N of Rows in Working Data File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9F2616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81</w:t>
            </w:r>
          </w:p>
        </w:tc>
      </w:tr>
      <w:tr w:rsidR="00A35B38" w14:paraId="108D22E1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  <w:shd w:val="clear" w:color="auto" w:fill="E0E0E0"/>
          </w:tcPr>
          <w:p w14:paraId="5A68760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Missing Value Handling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4857476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Definition of Missing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ED1C55C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User-defined missing values are treated as missing.</w:t>
            </w:r>
          </w:p>
        </w:tc>
      </w:tr>
      <w:tr w:rsidR="00A35B38" w14:paraId="63BFC0CA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117FDE05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17515D8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Cases Used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3D3E9DE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Statistics are based on all cases with valid data for all variables in the model.</w:t>
            </w:r>
          </w:p>
        </w:tc>
      </w:tr>
      <w:tr w:rsidR="003558F8" w14:paraId="2F0BE977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5287" w:type="dxa"/>
            <w:gridSpan w:val="2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  <w:shd w:val="clear" w:color="auto" w:fill="E0E0E0"/>
          </w:tcPr>
          <w:p w14:paraId="4E53E8BD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Syntax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EF16DBF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 xml:space="preserve">GLM avsomaareamm2 </w:t>
            </w:r>
            <w:proofErr w:type="spellStart"/>
            <w:r>
              <w:rPr>
                <w:rFonts w:ascii="Arial" w:eastAsia="Arial" w:hAnsi="Arial" w:cs="Arial"/>
                <w:color w:val="010205"/>
              </w:rPr>
              <w:t>avnoprocesses</w:t>
            </w:r>
            <w:proofErr w:type="spellEnd"/>
            <w:r>
              <w:rPr>
                <w:rFonts w:ascii="Arial" w:eastAsia="Arial" w:hAnsi="Arial" w:cs="Arial"/>
                <w:color w:val="010205"/>
              </w:rPr>
              <w:t xml:space="preserve"> BY GENOTYPE1WT2A53T REGION1SN2VTA3CP</w:t>
            </w:r>
            <w:r>
              <w:rPr>
                <w:rFonts w:ascii="Arial" w:eastAsia="Arial" w:hAnsi="Arial" w:cs="Arial"/>
                <w:color w:val="010205"/>
              </w:rPr>
              <w:br/>
              <w:t>/METHOD=</w:t>
            </w:r>
            <w:proofErr w:type="gramStart"/>
            <w:r>
              <w:rPr>
                <w:rFonts w:ascii="Arial" w:eastAsia="Arial" w:hAnsi="Arial" w:cs="Arial"/>
                <w:color w:val="010205"/>
              </w:rPr>
              <w:t>SSTYPE(</w:t>
            </w:r>
            <w:proofErr w:type="gramEnd"/>
            <w:r>
              <w:rPr>
                <w:rFonts w:ascii="Arial" w:eastAsia="Arial" w:hAnsi="Arial" w:cs="Arial"/>
                <w:color w:val="010205"/>
              </w:rPr>
              <w:t>3)</w:t>
            </w:r>
            <w:r>
              <w:rPr>
                <w:rFonts w:ascii="Arial" w:eastAsia="Arial" w:hAnsi="Arial" w:cs="Arial"/>
                <w:color w:val="010205"/>
              </w:rPr>
              <w:br/>
              <w:t>/INTERCEPT=INCLUDE</w:t>
            </w:r>
            <w:r>
              <w:rPr>
                <w:rFonts w:ascii="Arial" w:eastAsia="Arial" w:hAnsi="Arial" w:cs="Arial"/>
                <w:color w:val="010205"/>
              </w:rPr>
              <w:br/>
              <w:t xml:space="preserve">/POSTHOC=GENOTYPE1WT2A53T 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REGION1SN2VTA3CP(LSD)</w:t>
            </w:r>
            <w:r>
              <w:rPr>
                <w:rFonts w:ascii="Arial" w:eastAsia="Arial" w:hAnsi="Arial" w:cs="Arial"/>
                <w:color w:val="010205"/>
              </w:rPr>
              <w:br/>
              <w:t>/EMMEANS=TABLES(GENOTYPE1WT2A53T) COMPARE ADJ(LSD)</w:t>
            </w:r>
            <w:r>
              <w:rPr>
                <w:rFonts w:ascii="Arial" w:eastAsia="Arial" w:hAnsi="Arial" w:cs="Arial"/>
                <w:color w:val="010205"/>
              </w:rPr>
              <w:br/>
              <w:t>/EMMEANS=TABLES(REGION1SN2VTA3CP) COMPARE ADJ(LSD)</w:t>
            </w:r>
            <w:r>
              <w:rPr>
                <w:rFonts w:ascii="Arial" w:eastAsia="Arial" w:hAnsi="Arial" w:cs="Arial"/>
                <w:color w:val="010205"/>
              </w:rPr>
              <w:br/>
              <w:t>/EMMEANS=TABLES(GENOTYPE1WT2A53T*REGION1SN2VTA3CP)</w:t>
            </w:r>
            <w:r>
              <w:rPr>
                <w:rFonts w:ascii="Arial" w:eastAsia="Arial" w:hAnsi="Arial" w:cs="Arial"/>
                <w:color w:val="010205"/>
              </w:rPr>
              <w:br/>
              <w:t>/CRITERIA=ALPHA(.05)</w:t>
            </w:r>
            <w:r>
              <w:rPr>
                <w:rFonts w:ascii="Arial" w:eastAsia="Arial" w:hAnsi="Arial" w:cs="Arial"/>
                <w:color w:val="010205"/>
              </w:rPr>
              <w:br/>
              <w:t>/DESIGN= GENOTYPE1WT2A53T REGION1SN2VTA3CP GENOTYPE1WT2A53T*REGION1SN2VTA3CP.</w:t>
            </w:r>
            <w:r>
              <w:rPr>
                <w:rFonts w:ascii="Arial" w:eastAsia="Arial" w:hAnsi="Arial" w:cs="Arial"/>
                <w:color w:val="010205"/>
              </w:rPr>
              <w:br/>
            </w:r>
          </w:p>
        </w:tc>
      </w:tr>
      <w:tr w:rsidR="00A35B38" w14:paraId="22FDBD30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77085318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>Resources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568A9E5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Processor Time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B4A788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00:00:00.05</w:t>
            </w:r>
          </w:p>
        </w:tc>
      </w:tr>
      <w:tr w:rsidR="00A35B38" w14:paraId="1330DB88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B4FA97C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3A25EC17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Elapsed Time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5BDEF38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00:00:00.00</w:t>
            </w:r>
          </w:p>
        </w:tc>
      </w:tr>
    </w:tbl>
    <w:p w14:paraId="5462BC4F" w14:textId="77777777" w:rsidR="00A35B38" w:rsidRDefault="00000000">
      <w:pPr>
        <w:spacing w:before="200"/>
      </w:pPr>
      <w:r>
        <w:rPr>
          <w:rFonts w:ascii="Courier New" w:eastAsia="Courier New" w:hAnsi="Courier New" w:cs="Courier New"/>
          <w:color w:val="000000"/>
        </w:rPr>
        <w:cr/>
        <w:t xml:space="preserve">[DataSet2] </w:t>
      </w:r>
      <w:r>
        <w:rPr>
          <w:rFonts w:ascii="Courier New" w:eastAsia="Courier New" w:hAnsi="Courier New" w:cs="Courier New"/>
          <w:color w:val="000000"/>
        </w:rPr>
        <w:cr/>
      </w:r>
    </w:p>
    <w:p w14:paraId="6ADEFC9C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120"/>
      </w:tblGrid>
      <w:tr w:rsidR="00A35B38" w14:paraId="6A972130" w14:textId="77777777">
        <w:tblPrEx>
          <w:tblCellMar>
            <w:top w:w="0" w:type="dxa"/>
            <w:bottom w:w="0" w:type="dxa"/>
          </w:tblCellMar>
        </w:tblPrEx>
        <w:tc>
          <w:tcPr>
            <w:tcW w:w="6120" w:type="dxa"/>
            <w:shd w:val="clear" w:color="auto" w:fill="FFFFFF"/>
            <w:vAlign w:val="center"/>
          </w:tcPr>
          <w:p w14:paraId="078DEBAE" w14:textId="77777777" w:rsidR="00A35B38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Warnings</w:t>
            </w:r>
          </w:p>
        </w:tc>
      </w:tr>
      <w:tr w:rsidR="00A35B38" w14:paraId="5323429F" w14:textId="77777777">
        <w:tblPrEx>
          <w:tblCellMar>
            <w:top w:w="0" w:type="dxa"/>
            <w:bottom w:w="0" w:type="dxa"/>
          </w:tblCellMar>
        </w:tblPrEx>
        <w:tc>
          <w:tcPr>
            <w:tcW w:w="6120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42E12A5E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Post hoc tests are not performed for GENOTYPE [1 = WT; 2= A53T] because there are fewer than three groups.</w:t>
            </w:r>
          </w:p>
        </w:tc>
      </w:tr>
    </w:tbl>
    <w:p w14:paraId="0ABFABE0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88"/>
        <w:gridCol w:w="833"/>
        <w:gridCol w:w="1156"/>
      </w:tblGrid>
      <w:tr w:rsidR="003558F8" w14:paraId="2D50CD33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4777" w:type="dxa"/>
            <w:gridSpan w:val="3"/>
            <w:shd w:val="clear" w:color="auto" w:fill="FFFFFF"/>
            <w:vAlign w:val="center"/>
          </w:tcPr>
          <w:p w14:paraId="7631693E" w14:textId="77777777" w:rsidR="00A35B38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Between-Subjects Factors</w:t>
            </w:r>
          </w:p>
        </w:tc>
      </w:tr>
      <w:tr w:rsidR="003558F8" w14:paraId="4E02CC90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3621" w:type="dxa"/>
            <w:gridSpan w:val="2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0FDCF007" w14:textId="77777777" w:rsidR="00A35B38" w:rsidRDefault="00A35B38">
            <w:pPr>
              <w:spacing w:before="15" w:after="5"/>
              <w:ind w:left="30" w:right="40"/>
            </w:pPr>
          </w:p>
        </w:tc>
        <w:tc>
          <w:tcPr>
            <w:tcW w:w="1156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1B20A265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N</w:t>
            </w:r>
          </w:p>
        </w:tc>
      </w:tr>
      <w:tr w:rsidR="00A35B38" w14:paraId="586647A7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AEAEAE"/>
            </w:tcBorders>
            <w:shd w:val="clear" w:color="auto" w:fill="E0E0E0"/>
          </w:tcPr>
          <w:p w14:paraId="5C6EA247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>GENOTYPE [1 = WT; 2= A53T]</w:t>
            </w:r>
          </w:p>
        </w:tc>
        <w:tc>
          <w:tcPr>
            <w:tcW w:w="833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B54623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F48014B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</w:t>
            </w:r>
          </w:p>
        </w:tc>
      </w:tr>
      <w:tr w:rsidR="00A35B38" w14:paraId="47DB0CEB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66D7AE5A" w14:textId="77777777" w:rsidR="00A35B38" w:rsidRDefault="00A35B38"/>
        </w:tc>
        <w:tc>
          <w:tcPr>
            <w:tcW w:w="833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B48A6F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D3AE7C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</w:t>
            </w:r>
          </w:p>
        </w:tc>
      </w:tr>
      <w:tr w:rsidR="00A35B38" w14:paraId="1582DF85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98B79B9" w14:textId="77777777" w:rsidR="00A35B38" w:rsidRDefault="00000000">
            <w:pPr>
              <w:spacing w:before="15" w:after="10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833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6C98CB1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D273E0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</w:t>
            </w:r>
          </w:p>
        </w:tc>
      </w:tr>
      <w:tr w:rsidR="00A35B38" w14:paraId="5499EB32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8C5B07B" w14:textId="77777777" w:rsidR="00A35B38" w:rsidRDefault="00A35B38"/>
        </w:tc>
        <w:tc>
          <w:tcPr>
            <w:tcW w:w="833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3103D3F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10A563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</w:t>
            </w:r>
          </w:p>
        </w:tc>
      </w:tr>
      <w:tr w:rsidR="00A35B38" w14:paraId="460EB710" w14:textId="77777777">
        <w:tblPrEx>
          <w:tblCellMar>
            <w:top w:w="0" w:type="dxa"/>
            <w:bottom w:w="0" w:type="dxa"/>
          </w:tblCellMar>
        </w:tblPrEx>
        <w:tc>
          <w:tcPr>
            <w:tcW w:w="278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FE0C2FE" w14:textId="77777777" w:rsidR="00A35B38" w:rsidRDefault="00A35B38"/>
        </w:tc>
        <w:tc>
          <w:tcPr>
            <w:tcW w:w="833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5CA55E57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4F21282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9</w:t>
            </w:r>
          </w:p>
        </w:tc>
      </w:tr>
    </w:tbl>
    <w:p w14:paraId="3D91B88E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17"/>
        <w:gridCol w:w="1841"/>
        <w:gridCol w:w="1043"/>
        <w:gridCol w:w="1105"/>
        <w:gridCol w:w="1427"/>
        <w:gridCol w:w="1043"/>
        <w:gridCol w:w="1043"/>
      </w:tblGrid>
      <w:tr w:rsidR="003558F8" w14:paraId="0F13ED1E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0019" w:type="dxa"/>
            <w:gridSpan w:val="7"/>
            <w:shd w:val="clear" w:color="auto" w:fill="FFFFFF"/>
            <w:vAlign w:val="center"/>
          </w:tcPr>
          <w:p w14:paraId="1A61EDF7" w14:textId="77777777" w:rsidR="00A35B38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 xml:space="preserve">Multivariate </w:t>
            </w:r>
            <w:proofErr w:type="spellStart"/>
            <w:r>
              <w:rPr>
                <w:rFonts w:ascii="Arial" w:eastAsia="Arial" w:hAnsi="Arial" w:cs="Arial"/>
                <w:b/>
                <w:color w:val="010205"/>
                <w:sz w:val="28"/>
              </w:rPr>
              <w:t>Tests</w:t>
            </w:r>
            <w:r>
              <w:rPr>
                <w:vertAlign w:val="superscript"/>
              </w:rPr>
              <w:t>a</w:t>
            </w:r>
            <w:proofErr w:type="spellEnd"/>
          </w:p>
        </w:tc>
      </w:tr>
      <w:tr w:rsidR="003558F8" w14:paraId="7F79A7F7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4358" w:type="dxa"/>
            <w:gridSpan w:val="2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0A7C42E9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Effect</w:t>
            </w:r>
          </w:p>
        </w:tc>
        <w:tc>
          <w:tcPr>
            <w:tcW w:w="1043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449CDD9B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Value</w:t>
            </w:r>
          </w:p>
        </w:tc>
        <w:tc>
          <w:tcPr>
            <w:tcW w:w="1105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50EE4D90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F</w:t>
            </w:r>
          </w:p>
        </w:tc>
        <w:tc>
          <w:tcPr>
            <w:tcW w:w="1427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61226760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Hypothesis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  <w:tc>
          <w:tcPr>
            <w:tcW w:w="1043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7FE4B473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Error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  <w:tc>
          <w:tcPr>
            <w:tcW w:w="1043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03EB932C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Sig.</w:t>
            </w:r>
          </w:p>
        </w:tc>
      </w:tr>
      <w:tr w:rsidR="00A35B38" w14:paraId="7736120B" w14:textId="77777777">
        <w:tblPrEx>
          <w:tblCellMar>
            <w:top w:w="0" w:type="dxa"/>
            <w:bottom w:w="0" w:type="dxa"/>
          </w:tblCellMar>
        </w:tblPrEx>
        <w:tc>
          <w:tcPr>
            <w:tcW w:w="2517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92DBCA4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Intercept</w:t>
            </w:r>
          </w:p>
        </w:tc>
        <w:tc>
          <w:tcPr>
            <w:tcW w:w="1841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AAAE0FA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043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885CB5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.985</w:t>
            </w:r>
          </w:p>
        </w:tc>
        <w:tc>
          <w:tcPr>
            <w:tcW w:w="1105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FD6670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635.355</w:t>
            </w:r>
            <w:r>
              <w:rPr>
                <w:vertAlign w:val="superscript"/>
              </w:rPr>
              <w:t>b</w:t>
            </w:r>
          </w:p>
        </w:tc>
        <w:tc>
          <w:tcPr>
            <w:tcW w:w="1427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F3B47A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043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0383F2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20.000</w:t>
            </w:r>
          </w:p>
        </w:tc>
        <w:tc>
          <w:tcPr>
            <w:tcW w:w="1043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8DBE6E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35B38" w14:paraId="3F35A176" w14:textId="77777777">
        <w:tblPrEx>
          <w:tblCellMar>
            <w:top w:w="0" w:type="dxa"/>
            <w:bottom w:w="0" w:type="dxa"/>
          </w:tblCellMar>
        </w:tblPrEx>
        <w:tc>
          <w:tcPr>
            <w:tcW w:w="2517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05F2E50" w14:textId="77777777" w:rsidR="00A35B38" w:rsidRDefault="00A35B38"/>
        </w:tc>
        <w:tc>
          <w:tcPr>
            <w:tcW w:w="1841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E80AD9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04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98F934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.015</w:t>
            </w:r>
          </w:p>
        </w:tc>
        <w:tc>
          <w:tcPr>
            <w:tcW w:w="110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411F17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635.355</w:t>
            </w:r>
            <w:r>
              <w:rPr>
                <w:vertAlign w:val="superscript"/>
              </w:rPr>
              <w:t>b</w:t>
            </w:r>
          </w:p>
        </w:tc>
        <w:tc>
          <w:tcPr>
            <w:tcW w:w="142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F68769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599251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F31A93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35B38" w14:paraId="2C7467A2" w14:textId="77777777">
        <w:tblPrEx>
          <w:tblCellMar>
            <w:top w:w="0" w:type="dxa"/>
            <w:bottom w:w="0" w:type="dxa"/>
          </w:tblCellMar>
        </w:tblPrEx>
        <w:tc>
          <w:tcPr>
            <w:tcW w:w="2517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77FF6B9" w14:textId="77777777" w:rsidR="00A35B38" w:rsidRDefault="00A35B38"/>
        </w:tc>
        <w:tc>
          <w:tcPr>
            <w:tcW w:w="1841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328DC4A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04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197EED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63.536</w:t>
            </w:r>
          </w:p>
        </w:tc>
        <w:tc>
          <w:tcPr>
            <w:tcW w:w="110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CB3179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635.355</w:t>
            </w:r>
            <w:r>
              <w:rPr>
                <w:vertAlign w:val="superscript"/>
              </w:rPr>
              <w:t>b</w:t>
            </w:r>
          </w:p>
        </w:tc>
        <w:tc>
          <w:tcPr>
            <w:tcW w:w="142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D9C88A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933E44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6C9880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35B38" w14:paraId="35AF41ED" w14:textId="77777777">
        <w:tblPrEx>
          <w:tblCellMar>
            <w:top w:w="0" w:type="dxa"/>
            <w:bottom w:w="0" w:type="dxa"/>
          </w:tblCellMar>
        </w:tblPrEx>
        <w:tc>
          <w:tcPr>
            <w:tcW w:w="2517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8B88BB2" w14:textId="77777777" w:rsidR="00A35B38" w:rsidRDefault="00A35B38"/>
        </w:tc>
        <w:tc>
          <w:tcPr>
            <w:tcW w:w="1841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AD3D6F9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04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BEAE7D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63.536</w:t>
            </w:r>
          </w:p>
        </w:tc>
        <w:tc>
          <w:tcPr>
            <w:tcW w:w="1105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DCD3E0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635.355</w:t>
            </w:r>
            <w:r>
              <w:rPr>
                <w:vertAlign w:val="superscript"/>
              </w:rPr>
              <w:t>b</w:t>
            </w:r>
          </w:p>
        </w:tc>
        <w:tc>
          <w:tcPr>
            <w:tcW w:w="142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5D2913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A1943D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64D7C8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35B38" w14:paraId="3986FF66" w14:textId="77777777">
        <w:tblPrEx>
          <w:tblCellMar>
            <w:top w:w="0" w:type="dxa"/>
            <w:bottom w:w="0" w:type="dxa"/>
          </w:tblCellMar>
        </w:tblPrEx>
        <w:tc>
          <w:tcPr>
            <w:tcW w:w="2517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F80F6BE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GENOTYPE1WT2A53T</w:t>
            </w:r>
          </w:p>
        </w:tc>
        <w:tc>
          <w:tcPr>
            <w:tcW w:w="1841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186A21A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04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505997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.689</w:t>
            </w:r>
          </w:p>
        </w:tc>
        <w:tc>
          <w:tcPr>
            <w:tcW w:w="110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2DC16F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22.194</w:t>
            </w:r>
            <w:r>
              <w:rPr>
                <w:vertAlign w:val="superscript"/>
              </w:rPr>
              <w:t>b</w:t>
            </w:r>
          </w:p>
        </w:tc>
        <w:tc>
          <w:tcPr>
            <w:tcW w:w="142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0689FF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8CDE26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D74810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35B38" w14:paraId="56635931" w14:textId="77777777">
        <w:tblPrEx>
          <w:tblCellMar>
            <w:top w:w="0" w:type="dxa"/>
            <w:bottom w:w="0" w:type="dxa"/>
          </w:tblCellMar>
        </w:tblPrEx>
        <w:tc>
          <w:tcPr>
            <w:tcW w:w="251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B00D0B0" w14:textId="77777777" w:rsidR="00A35B38" w:rsidRDefault="00A35B38"/>
        </w:tc>
        <w:tc>
          <w:tcPr>
            <w:tcW w:w="1841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952A13E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04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2008EE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.311</w:t>
            </w:r>
          </w:p>
        </w:tc>
        <w:tc>
          <w:tcPr>
            <w:tcW w:w="110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A781E4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22.194</w:t>
            </w:r>
            <w:r>
              <w:rPr>
                <w:vertAlign w:val="superscript"/>
              </w:rPr>
              <w:t>b</w:t>
            </w:r>
          </w:p>
        </w:tc>
        <w:tc>
          <w:tcPr>
            <w:tcW w:w="142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D2E26C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E92F88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75581D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35B38" w14:paraId="0E9217F2" w14:textId="77777777">
        <w:tblPrEx>
          <w:tblCellMar>
            <w:top w:w="0" w:type="dxa"/>
            <w:bottom w:w="0" w:type="dxa"/>
          </w:tblCellMar>
        </w:tblPrEx>
        <w:tc>
          <w:tcPr>
            <w:tcW w:w="251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C619434" w14:textId="77777777" w:rsidR="00A35B38" w:rsidRDefault="00A35B38"/>
        </w:tc>
        <w:tc>
          <w:tcPr>
            <w:tcW w:w="1841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67F5BD9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04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EF335D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2.219</w:t>
            </w:r>
          </w:p>
        </w:tc>
        <w:tc>
          <w:tcPr>
            <w:tcW w:w="110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365B181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22.194</w:t>
            </w:r>
            <w:r>
              <w:rPr>
                <w:vertAlign w:val="superscript"/>
              </w:rPr>
              <w:t>b</w:t>
            </w:r>
          </w:p>
        </w:tc>
        <w:tc>
          <w:tcPr>
            <w:tcW w:w="142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F577C6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A4B58E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79E4A3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35B38" w14:paraId="19BC8051" w14:textId="77777777">
        <w:tblPrEx>
          <w:tblCellMar>
            <w:top w:w="0" w:type="dxa"/>
            <w:bottom w:w="0" w:type="dxa"/>
          </w:tblCellMar>
        </w:tblPrEx>
        <w:tc>
          <w:tcPr>
            <w:tcW w:w="251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5AD4B0D" w14:textId="77777777" w:rsidR="00A35B38" w:rsidRDefault="00A35B38"/>
        </w:tc>
        <w:tc>
          <w:tcPr>
            <w:tcW w:w="1841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424E4AD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04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665881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2.219</w:t>
            </w:r>
          </w:p>
        </w:tc>
        <w:tc>
          <w:tcPr>
            <w:tcW w:w="1105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02343B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22.194</w:t>
            </w:r>
            <w:r>
              <w:rPr>
                <w:vertAlign w:val="superscript"/>
              </w:rPr>
              <w:t>b</w:t>
            </w:r>
          </w:p>
        </w:tc>
        <w:tc>
          <w:tcPr>
            <w:tcW w:w="142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3E85C2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4250EC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CB3D34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35B38" w14:paraId="218FE19D" w14:textId="77777777">
        <w:tblPrEx>
          <w:tblCellMar>
            <w:top w:w="0" w:type="dxa"/>
            <w:bottom w:w="0" w:type="dxa"/>
          </w:tblCellMar>
        </w:tblPrEx>
        <w:tc>
          <w:tcPr>
            <w:tcW w:w="2517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F936848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REGION1SN2VTA3CP</w:t>
            </w:r>
          </w:p>
        </w:tc>
        <w:tc>
          <w:tcPr>
            <w:tcW w:w="1841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5148F97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04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0D54A0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.045</w:t>
            </w:r>
          </w:p>
        </w:tc>
        <w:tc>
          <w:tcPr>
            <w:tcW w:w="110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185D4E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.244</w:t>
            </w:r>
          </w:p>
        </w:tc>
        <w:tc>
          <w:tcPr>
            <w:tcW w:w="142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64533A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7DC5B1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B9E437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.912</w:t>
            </w:r>
          </w:p>
        </w:tc>
      </w:tr>
      <w:tr w:rsidR="00A35B38" w14:paraId="579CE162" w14:textId="77777777">
        <w:tblPrEx>
          <w:tblCellMar>
            <w:top w:w="0" w:type="dxa"/>
            <w:bottom w:w="0" w:type="dxa"/>
          </w:tblCellMar>
        </w:tblPrEx>
        <w:tc>
          <w:tcPr>
            <w:tcW w:w="251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7CEF74A" w14:textId="77777777" w:rsidR="00A35B38" w:rsidRDefault="00A35B38"/>
        </w:tc>
        <w:tc>
          <w:tcPr>
            <w:tcW w:w="1841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9F18EA6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04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2FA5C0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.955</w:t>
            </w:r>
          </w:p>
        </w:tc>
        <w:tc>
          <w:tcPr>
            <w:tcW w:w="110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9AA788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.234</w:t>
            </w:r>
            <w:r>
              <w:rPr>
                <w:vertAlign w:val="superscript"/>
              </w:rPr>
              <w:t>b</w:t>
            </w:r>
          </w:p>
        </w:tc>
        <w:tc>
          <w:tcPr>
            <w:tcW w:w="142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BDF8F8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A92849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1F4639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.918</w:t>
            </w:r>
          </w:p>
        </w:tc>
      </w:tr>
      <w:tr w:rsidR="00A35B38" w14:paraId="29F696C1" w14:textId="77777777">
        <w:tblPrEx>
          <w:tblCellMar>
            <w:top w:w="0" w:type="dxa"/>
            <w:bottom w:w="0" w:type="dxa"/>
          </w:tblCellMar>
        </w:tblPrEx>
        <w:tc>
          <w:tcPr>
            <w:tcW w:w="251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87F446B" w14:textId="77777777" w:rsidR="00A35B38" w:rsidRDefault="00A35B38"/>
        </w:tc>
        <w:tc>
          <w:tcPr>
            <w:tcW w:w="1841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5709238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04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AA61D8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.047</w:t>
            </w:r>
          </w:p>
        </w:tc>
        <w:tc>
          <w:tcPr>
            <w:tcW w:w="110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1C86E5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.224</w:t>
            </w:r>
          </w:p>
        </w:tc>
        <w:tc>
          <w:tcPr>
            <w:tcW w:w="142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13D90F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1F0192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38.000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301751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.923</w:t>
            </w:r>
          </w:p>
        </w:tc>
      </w:tr>
      <w:tr w:rsidR="00A35B38" w14:paraId="63B1EFEF" w14:textId="77777777">
        <w:tblPrEx>
          <w:tblCellMar>
            <w:top w:w="0" w:type="dxa"/>
            <w:bottom w:w="0" w:type="dxa"/>
          </w:tblCellMar>
        </w:tblPrEx>
        <w:tc>
          <w:tcPr>
            <w:tcW w:w="2517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4022CF2" w14:textId="77777777" w:rsidR="00A35B38" w:rsidRDefault="00A35B38"/>
        </w:tc>
        <w:tc>
          <w:tcPr>
            <w:tcW w:w="1841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2834105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04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0620F1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.044</w:t>
            </w:r>
          </w:p>
        </w:tc>
        <w:tc>
          <w:tcPr>
            <w:tcW w:w="1105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CE9E0F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.459</w:t>
            </w:r>
            <w:r>
              <w:rPr>
                <w:vertAlign w:val="superscript"/>
              </w:rPr>
              <w:t>c</w:t>
            </w:r>
          </w:p>
        </w:tc>
        <w:tc>
          <w:tcPr>
            <w:tcW w:w="142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369188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1DE21D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1C4530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.638</w:t>
            </w:r>
          </w:p>
        </w:tc>
      </w:tr>
      <w:tr w:rsidR="00A35B38" w14:paraId="17F3D822" w14:textId="77777777">
        <w:tblPrEx>
          <w:tblCellMar>
            <w:top w:w="0" w:type="dxa"/>
            <w:bottom w:w="0" w:type="dxa"/>
          </w:tblCellMar>
        </w:tblPrEx>
        <w:tc>
          <w:tcPr>
            <w:tcW w:w="2517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C4E8D1A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GENOTYPE1WT2A53T * REGION1SN2VTA3CP</w:t>
            </w:r>
          </w:p>
        </w:tc>
        <w:tc>
          <w:tcPr>
            <w:tcW w:w="1841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C87F0C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04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62D671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.148</w:t>
            </w:r>
          </w:p>
        </w:tc>
        <w:tc>
          <w:tcPr>
            <w:tcW w:w="110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6DA062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.839</w:t>
            </w:r>
          </w:p>
        </w:tc>
        <w:tc>
          <w:tcPr>
            <w:tcW w:w="142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529C8D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F0A204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284B3D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.509</w:t>
            </w:r>
          </w:p>
        </w:tc>
      </w:tr>
      <w:tr w:rsidR="00A35B38" w14:paraId="53A32889" w14:textId="77777777">
        <w:tblPrEx>
          <w:tblCellMar>
            <w:top w:w="0" w:type="dxa"/>
            <w:bottom w:w="0" w:type="dxa"/>
          </w:tblCellMar>
        </w:tblPrEx>
        <w:tc>
          <w:tcPr>
            <w:tcW w:w="2517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0B75D75" w14:textId="77777777" w:rsidR="00A35B38" w:rsidRDefault="00A35B38"/>
        </w:tc>
        <w:tc>
          <w:tcPr>
            <w:tcW w:w="1841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5890176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04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409C8E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.852</w:t>
            </w:r>
          </w:p>
        </w:tc>
        <w:tc>
          <w:tcPr>
            <w:tcW w:w="110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66E5F9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.831</w:t>
            </w:r>
            <w:r>
              <w:rPr>
                <w:vertAlign w:val="superscript"/>
              </w:rPr>
              <w:t>b</w:t>
            </w:r>
          </w:p>
        </w:tc>
        <w:tc>
          <w:tcPr>
            <w:tcW w:w="142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355EF1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2C1E08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2D07EF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.513</w:t>
            </w:r>
          </w:p>
        </w:tc>
      </w:tr>
      <w:tr w:rsidR="00A35B38" w14:paraId="61DFE335" w14:textId="77777777">
        <w:tblPrEx>
          <w:tblCellMar>
            <w:top w:w="0" w:type="dxa"/>
            <w:bottom w:w="0" w:type="dxa"/>
          </w:tblCellMar>
        </w:tblPrEx>
        <w:tc>
          <w:tcPr>
            <w:tcW w:w="2517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556FE11" w14:textId="77777777" w:rsidR="00A35B38" w:rsidRDefault="00A35B38"/>
        </w:tc>
        <w:tc>
          <w:tcPr>
            <w:tcW w:w="1841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55D9409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04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205108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.173</w:t>
            </w:r>
          </w:p>
        </w:tc>
        <w:tc>
          <w:tcPr>
            <w:tcW w:w="1105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7573301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.821</w:t>
            </w:r>
          </w:p>
        </w:tc>
        <w:tc>
          <w:tcPr>
            <w:tcW w:w="142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74C76CB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B7623E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38.000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E4B82A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.520</w:t>
            </w:r>
          </w:p>
        </w:tc>
      </w:tr>
      <w:tr w:rsidR="00A35B38" w14:paraId="16CC564F" w14:textId="77777777">
        <w:tblPrEx>
          <w:tblCellMar>
            <w:top w:w="0" w:type="dxa"/>
            <w:bottom w:w="0" w:type="dxa"/>
          </w:tblCellMar>
        </w:tblPrEx>
        <w:tc>
          <w:tcPr>
            <w:tcW w:w="2517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51C5E6A" w14:textId="77777777" w:rsidR="00A35B38" w:rsidRDefault="00A35B38"/>
        </w:tc>
        <w:tc>
          <w:tcPr>
            <w:tcW w:w="1841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0C5EF382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043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31B0846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.171</w:t>
            </w:r>
          </w:p>
        </w:tc>
        <w:tc>
          <w:tcPr>
            <w:tcW w:w="1105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5BD3B2B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1.791</w:t>
            </w:r>
            <w:r>
              <w:rPr>
                <w:vertAlign w:val="superscript"/>
              </w:rPr>
              <w:t>c</w:t>
            </w:r>
          </w:p>
        </w:tc>
        <w:tc>
          <w:tcPr>
            <w:tcW w:w="1427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637BEDC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245D8FD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21.000</w:t>
            </w:r>
          </w:p>
        </w:tc>
        <w:tc>
          <w:tcPr>
            <w:tcW w:w="1043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3464B6F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.191</w:t>
            </w:r>
          </w:p>
        </w:tc>
      </w:tr>
      <w:tr w:rsidR="003558F8" w14:paraId="4A64D8D2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0019" w:type="dxa"/>
            <w:gridSpan w:val="7"/>
            <w:shd w:val="clear" w:color="auto" w:fill="FFFFFF"/>
          </w:tcPr>
          <w:p w14:paraId="3817E519" w14:textId="77777777" w:rsidR="00A35B38" w:rsidRDefault="00000000">
            <w:r>
              <w:rPr>
                <w:rFonts w:ascii="Arial" w:eastAsia="Arial" w:hAnsi="Arial" w:cs="Arial"/>
                <w:color w:val="010205"/>
              </w:rPr>
              <w:t>a. Design: Intercept + GENOTYPE1WT2A53T + REGION1SN2VTA3CP + GENOTYPE1WT2A53T * REGION1SN2VTA3CP</w:t>
            </w:r>
          </w:p>
        </w:tc>
      </w:tr>
      <w:tr w:rsidR="003558F8" w14:paraId="79CE6978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0019" w:type="dxa"/>
            <w:gridSpan w:val="7"/>
            <w:shd w:val="clear" w:color="auto" w:fill="FFFFFF"/>
          </w:tcPr>
          <w:p w14:paraId="19DECD6D" w14:textId="77777777" w:rsidR="00A35B38" w:rsidRDefault="00000000">
            <w:r>
              <w:rPr>
                <w:rFonts w:ascii="Arial" w:eastAsia="Arial" w:hAnsi="Arial" w:cs="Arial"/>
                <w:color w:val="010205"/>
              </w:rPr>
              <w:t>b. Exact statistic</w:t>
            </w:r>
          </w:p>
        </w:tc>
      </w:tr>
      <w:tr w:rsidR="003558F8" w14:paraId="5E0C402F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0019" w:type="dxa"/>
            <w:gridSpan w:val="7"/>
            <w:shd w:val="clear" w:color="auto" w:fill="FFFFFF"/>
          </w:tcPr>
          <w:p w14:paraId="7EB10E0F" w14:textId="77777777" w:rsidR="00A35B38" w:rsidRDefault="00000000">
            <w:r>
              <w:rPr>
                <w:rFonts w:ascii="Arial" w:eastAsia="Arial" w:hAnsi="Arial" w:cs="Arial"/>
                <w:color w:val="010205"/>
              </w:rPr>
              <w:t>c. The statistic is an upper bound on F that yields a lower bound on the significance level.</w:t>
            </w:r>
          </w:p>
        </w:tc>
      </w:tr>
    </w:tbl>
    <w:p w14:paraId="17074270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66"/>
        <w:gridCol w:w="1933"/>
        <w:gridCol w:w="1414"/>
        <w:gridCol w:w="981"/>
        <w:gridCol w:w="1284"/>
        <w:gridCol w:w="1067"/>
        <w:gridCol w:w="981"/>
      </w:tblGrid>
      <w:tr w:rsidR="003558F8" w14:paraId="1E74903B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0026" w:type="dxa"/>
            <w:gridSpan w:val="7"/>
            <w:shd w:val="clear" w:color="auto" w:fill="FFFFFF"/>
            <w:vAlign w:val="center"/>
          </w:tcPr>
          <w:p w14:paraId="0C8C83BB" w14:textId="77777777" w:rsidR="00A35B38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Tests of Between-Subjects Effects</w:t>
            </w:r>
          </w:p>
        </w:tc>
      </w:tr>
      <w:tr w:rsidR="00A35B38" w14:paraId="71A3F6BA" w14:textId="77777777">
        <w:tblPrEx>
          <w:tblCellMar>
            <w:top w:w="0" w:type="dxa"/>
            <w:bottom w:w="0" w:type="dxa"/>
          </w:tblCellMar>
        </w:tblPrEx>
        <w:tc>
          <w:tcPr>
            <w:tcW w:w="2366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78CDFAAD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Source</w:t>
            </w:r>
          </w:p>
        </w:tc>
        <w:tc>
          <w:tcPr>
            <w:tcW w:w="1933" w:type="dxa"/>
            <w:tcBorders>
              <w:top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1116B77C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1414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2F89D49C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Type III Sum of Squares</w:t>
            </w:r>
          </w:p>
        </w:tc>
        <w:tc>
          <w:tcPr>
            <w:tcW w:w="981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55AE1FDD" w14:textId="77777777" w:rsidR="00A35B38" w:rsidRDefault="00000000">
            <w:pPr>
              <w:spacing w:before="10" w:after="10"/>
              <w:ind w:left="30" w:right="40"/>
              <w:jc w:val="center"/>
            </w:pP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  <w:tc>
          <w:tcPr>
            <w:tcW w:w="1284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14094E29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 Square</w:t>
            </w:r>
          </w:p>
        </w:tc>
        <w:tc>
          <w:tcPr>
            <w:tcW w:w="1067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44082B73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F</w:t>
            </w:r>
          </w:p>
        </w:tc>
        <w:tc>
          <w:tcPr>
            <w:tcW w:w="981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0877A93B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Sig.</w:t>
            </w:r>
          </w:p>
        </w:tc>
      </w:tr>
      <w:tr w:rsidR="00A35B38" w14:paraId="6D4247AE" w14:textId="77777777">
        <w:tblPrEx>
          <w:tblCellMar>
            <w:top w:w="0" w:type="dxa"/>
            <w:bottom w:w="0" w:type="dxa"/>
          </w:tblCellMar>
        </w:tblPrEx>
        <w:tc>
          <w:tcPr>
            <w:tcW w:w="2366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A3D238C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Corrected Model</w:t>
            </w:r>
          </w:p>
        </w:tc>
        <w:tc>
          <w:tcPr>
            <w:tcW w:w="1933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68993F1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soma area (mm2)</w:t>
            </w:r>
          </w:p>
        </w:tc>
        <w:tc>
          <w:tcPr>
            <w:tcW w:w="1414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6FD557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.472</w:t>
            </w:r>
            <w:r>
              <w:rPr>
                <w:vertAlign w:val="superscript"/>
              </w:rPr>
              <w:t>a</w:t>
            </w:r>
          </w:p>
        </w:tc>
        <w:tc>
          <w:tcPr>
            <w:tcW w:w="981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FC4E36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</w:t>
            </w:r>
          </w:p>
        </w:tc>
        <w:tc>
          <w:tcPr>
            <w:tcW w:w="1284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F54447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.094</w:t>
            </w:r>
          </w:p>
        </w:tc>
        <w:tc>
          <w:tcPr>
            <w:tcW w:w="1067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ED3CB5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5.050</w:t>
            </w:r>
          </w:p>
        </w:tc>
        <w:tc>
          <w:tcPr>
            <w:tcW w:w="981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E2DC74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.003</w:t>
            </w:r>
          </w:p>
        </w:tc>
      </w:tr>
      <w:tr w:rsidR="00A35B38" w14:paraId="329690FC" w14:textId="77777777">
        <w:tblPrEx>
          <w:tblCellMar>
            <w:top w:w="0" w:type="dxa"/>
            <w:bottom w:w="0" w:type="dxa"/>
          </w:tblCellMar>
        </w:tblPrEx>
        <w:tc>
          <w:tcPr>
            <w:tcW w:w="2366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2C4BF3F" w14:textId="77777777" w:rsidR="00A35B38" w:rsidRDefault="00A35B38"/>
        </w:tc>
        <w:tc>
          <w:tcPr>
            <w:tcW w:w="1933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0E9900D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no processes</w:t>
            </w:r>
          </w:p>
        </w:tc>
        <w:tc>
          <w:tcPr>
            <w:tcW w:w="1414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B483D7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8.145</w:t>
            </w:r>
            <w:r>
              <w:rPr>
                <w:vertAlign w:val="superscript"/>
              </w:rPr>
              <w:t>b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D6A795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</w:t>
            </w:r>
          </w:p>
        </w:tc>
        <w:tc>
          <w:tcPr>
            <w:tcW w:w="128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8BE9FA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1.629</w:t>
            </w:r>
          </w:p>
        </w:tc>
        <w:tc>
          <w:tcPr>
            <w:tcW w:w="106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400A73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5.475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81B83A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.002</w:t>
            </w:r>
          </w:p>
        </w:tc>
      </w:tr>
      <w:tr w:rsidR="00A35B38" w14:paraId="5914D071" w14:textId="77777777">
        <w:tblPrEx>
          <w:tblCellMar>
            <w:top w:w="0" w:type="dxa"/>
            <w:bottom w:w="0" w:type="dxa"/>
          </w:tblCellMar>
        </w:tblPrEx>
        <w:tc>
          <w:tcPr>
            <w:tcW w:w="2366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544DBED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Intercept</w:t>
            </w:r>
          </w:p>
        </w:tc>
        <w:tc>
          <w:tcPr>
            <w:tcW w:w="1933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DB5FEC5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soma area (mm2)</w:t>
            </w:r>
          </w:p>
        </w:tc>
        <w:tc>
          <w:tcPr>
            <w:tcW w:w="141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9FBA61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3.024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61F374B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  <w:tc>
          <w:tcPr>
            <w:tcW w:w="128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698EC8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3.024</w:t>
            </w:r>
          </w:p>
        </w:tc>
        <w:tc>
          <w:tcPr>
            <w:tcW w:w="106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3B7887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161.671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2FAC2E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35B38" w14:paraId="287F4E95" w14:textId="77777777">
        <w:tblPrEx>
          <w:tblCellMar>
            <w:top w:w="0" w:type="dxa"/>
            <w:bottom w:w="0" w:type="dxa"/>
          </w:tblCellMar>
        </w:tblPrEx>
        <w:tc>
          <w:tcPr>
            <w:tcW w:w="2366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E8D70CC" w14:textId="77777777" w:rsidR="00A35B38" w:rsidRDefault="00A35B38"/>
        </w:tc>
        <w:tc>
          <w:tcPr>
            <w:tcW w:w="1933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32CEB3E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no processes</w:t>
            </w:r>
          </w:p>
        </w:tc>
        <w:tc>
          <w:tcPr>
            <w:tcW w:w="1414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D499F0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354.518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C6608B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  <w:tc>
          <w:tcPr>
            <w:tcW w:w="128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169FB8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354.518</w:t>
            </w:r>
          </w:p>
        </w:tc>
        <w:tc>
          <w:tcPr>
            <w:tcW w:w="106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9E40F3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1191.514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D2967C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35B38" w14:paraId="36D74334" w14:textId="77777777">
        <w:tblPrEx>
          <w:tblCellMar>
            <w:top w:w="0" w:type="dxa"/>
            <w:bottom w:w="0" w:type="dxa"/>
          </w:tblCellMar>
        </w:tblPrEx>
        <w:tc>
          <w:tcPr>
            <w:tcW w:w="2366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6F6655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GENOTYPE1WT2A53T</w:t>
            </w:r>
          </w:p>
        </w:tc>
        <w:tc>
          <w:tcPr>
            <w:tcW w:w="1933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599E7A9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soma area (mm2)</w:t>
            </w:r>
          </w:p>
        </w:tc>
        <w:tc>
          <w:tcPr>
            <w:tcW w:w="141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C59155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.389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0936C8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  <w:tc>
          <w:tcPr>
            <w:tcW w:w="128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2B6BE3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.389</w:t>
            </w:r>
          </w:p>
        </w:tc>
        <w:tc>
          <w:tcPr>
            <w:tcW w:w="106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7AD5CD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20.824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0D06C4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35B38" w14:paraId="484F6265" w14:textId="77777777">
        <w:tblPrEx>
          <w:tblCellMar>
            <w:top w:w="0" w:type="dxa"/>
            <w:bottom w:w="0" w:type="dxa"/>
          </w:tblCellMar>
        </w:tblPrEx>
        <w:tc>
          <w:tcPr>
            <w:tcW w:w="2366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B39E014" w14:textId="77777777" w:rsidR="00A35B38" w:rsidRDefault="00A35B38"/>
        </w:tc>
        <w:tc>
          <w:tcPr>
            <w:tcW w:w="1933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656565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no processes</w:t>
            </w:r>
          </w:p>
        </w:tc>
        <w:tc>
          <w:tcPr>
            <w:tcW w:w="1414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93AA01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7.978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91D836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  <w:tc>
          <w:tcPr>
            <w:tcW w:w="128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C45E9F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7.978</w:t>
            </w:r>
          </w:p>
        </w:tc>
        <w:tc>
          <w:tcPr>
            <w:tcW w:w="106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12D9EB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26.815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E2FBC1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35B38" w14:paraId="36A5793B" w14:textId="77777777">
        <w:tblPrEx>
          <w:tblCellMar>
            <w:top w:w="0" w:type="dxa"/>
            <w:bottom w:w="0" w:type="dxa"/>
          </w:tblCellMar>
        </w:tblPrEx>
        <w:tc>
          <w:tcPr>
            <w:tcW w:w="2366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87EA4B2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REGION1SN2VTA3CP</w:t>
            </w:r>
          </w:p>
        </w:tc>
        <w:tc>
          <w:tcPr>
            <w:tcW w:w="1933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D80F8A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soma area (mm2)</w:t>
            </w:r>
          </w:p>
        </w:tc>
        <w:tc>
          <w:tcPr>
            <w:tcW w:w="141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7CF52F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.012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7AFA29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  <w:tc>
          <w:tcPr>
            <w:tcW w:w="128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7FCEC8B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.006</w:t>
            </w:r>
          </w:p>
        </w:tc>
        <w:tc>
          <w:tcPr>
            <w:tcW w:w="106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D0B761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.322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BBE829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.728</w:t>
            </w:r>
          </w:p>
        </w:tc>
      </w:tr>
      <w:tr w:rsidR="00A35B38" w14:paraId="43CF2013" w14:textId="77777777">
        <w:tblPrEx>
          <w:tblCellMar>
            <w:top w:w="0" w:type="dxa"/>
            <w:bottom w:w="0" w:type="dxa"/>
          </w:tblCellMar>
        </w:tblPrEx>
        <w:tc>
          <w:tcPr>
            <w:tcW w:w="2366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528AF1E" w14:textId="77777777" w:rsidR="00A35B38" w:rsidRDefault="00A35B38"/>
        </w:tc>
        <w:tc>
          <w:tcPr>
            <w:tcW w:w="1933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4D2CDD8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no processes</w:t>
            </w:r>
          </w:p>
        </w:tc>
        <w:tc>
          <w:tcPr>
            <w:tcW w:w="1414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62F96E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.098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ABE22E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  <w:tc>
          <w:tcPr>
            <w:tcW w:w="128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B4D7D6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.049</w:t>
            </w:r>
          </w:p>
        </w:tc>
        <w:tc>
          <w:tcPr>
            <w:tcW w:w="106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6D022C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.165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9D2B74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.849</w:t>
            </w:r>
          </w:p>
        </w:tc>
      </w:tr>
      <w:tr w:rsidR="00A35B38" w14:paraId="29863F26" w14:textId="77777777">
        <w:tblPrEx>
          <w:tblCellMar>
            <w:top w:w="0" w:type="dxa"/>
            <w:bottom w:w="0" w:type="dxa"/>
          </w:tblCellMar>
        </w:tblPrEx>
        <w:tc>
          <w:tcPr>
            <w:tcW w:w="2366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C0E5297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GENOTYPE1WT2A53T * REGION1SN2VTA3CP</w:t>
            </w:r>
          </w:p>
        </w:tc>
        <w:tc>
          <w:tcPr>
            <w:tcW w:w="1933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C8354F4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soma area (mm2)</w:t>
            </w:r>
          </w:p>
        </w:tc>
        <w:tc>
          <w:tcPr>
            <w:tcW w:w="141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55EF64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.064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71AA8E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  <w:tc>
          <w:tcPr>
            <w:tcW w:w="128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4CE9F1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.032</w:t>
            </w:r>
          </w:p>
        </w:tc>
        <w:tc>
          <w:tcPr>
            <w:tcW w:w="106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5B9911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1.704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AFFFC7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.206</w:t>
            </w:r>
          </w:p>
        </w:tc>
      </w:tr>
      <w:tr w:rsidR="00A35B38" w14:paraId="061C3729" w14:textId="77777777">
        <w:tblPrEx>
          <w:tblCellMar>
            <w:top w:w="0" w:type="dxa"/>
            <w:bottom w:w="0" w:type="dxa"/>
          </w:tblCellMar>
        </w:tblPrEx>
        <w:tc>
          <w:tcPr>
            <w:tcW w:w="2366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E315253" w14:textId="77777777" w:rsidR="00A35B38" w:rsidRDefault="00A35B38"/>
        </w:tc>
        <w:tc>
          <w:tcPr>
            <w:tcW w:w="1933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52FF27F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no processes</w:t>
            </w:r>
          </w:p>
        </w:tc>
        <w:tc>
          <w:tcPr>
            <w:tcW w:w="1414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B76E2C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.056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AE5E02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  <w:tc>
          <w:tcPr>
            <w:tcW w:w="128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FD6051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.028</w:t>
            </w:r>
          </w:p>
        </w:tc>
        <w:tc>
          <w:tcPr>
            <w:tcW w:w="106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08D84D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.094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02EFFE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.911</w:t>
            </w:r>
          </w:p>
        </w:tc>
      </w:tr>
      <w:tr w:rsidR="00A35B38" w14:paraId="5FDE1E37" w14:textId="77777777">
        <w:tblPrEx>
          <w:tblCellMar>
            <w:top w:w="0" w:type="dxa"/>
            <w:bottom w:w="0" w:type="dxa"/>
          </w:tblCellMar>
        </w:tblPrEx>
        <w:tc>
          <w:tcPr>
            <w:tcW w:w="2366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37CC52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933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4A38DC1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soma area (mm2)</w:t>
            </w:r>
          </w:p>
        </w:tc>
        <w:tc>
          <w:tcPr>
            <w:tcW w:w="141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1820E3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.393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5690DE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</w:t>
            </w:r>
          </w:p>
        </w:tc>
        <w:tc>
          <w:tcPr>
            <w:tcW w:w="128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A48404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.019</w:t>
            </w:r>
          </w:p>
        </w:tc>
        <w:tc>
          <w:tcPr>
            <w:tcW w:w="106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0D77F79" w14:textId="77777777" w:rsidR="00A35B38" w:rsidRDefault="00A35B38"/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64212F4" w14:textId="77777777" w:rsidR="00A35B38" w:rsidRDefault="00A35B38"/>
        </w:tc>
      </w:tr>
      <w:tr w:rsidR="00A35B38" w14:paraId="5312B50F" w14:textId="77777777">
        <w:tblPrEx>
          <w:tblCellMar>
            <w:top w:w="0" w:type="dxa"/>
            <w:bottom w:w="0" w:type="dxa"/>
          </w:tblCellMar>
        </w:tblPrEx>
        <w:tc>
          <w:tcPr>
            <w:tcW w:w="2366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739FC52" w14:textId="77777777" w:rsidR="00A35B38" w:rsidRDefault="00A35B38"/>
        </w:tc>
        <w:tc>
          <w:tcPr>
            <w:tcW w:w="1933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691B58C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no processes</w:t>
            </w:r>
          </w:p>
        </w:tc>
        <w:tc>
          <w:tcPr>
            <w:tcW w:w="1414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EEE9AF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6.248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2BAFCA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</w:t>
            </w:r>
          </w:p>
        </w:tc>
        <w:tc>
          <w:tcPr>
            <w:tcW w:w="128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A7B31C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.298</w:t>
            </w:r>
          </w:p>
        </w:tc>
        <w:tc>
          <w:tcPr>
            <w:tcW w:w="106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330EE5E" w14:textId="77777777" w:rsidR="00A35B38" w:rsidRDefault="00A35B38"/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7354E88" w14:textId="77777777" w:rsidR="00A35B38" w:rsidRDefault="00A35B38"/>
        </w:tc>
      </w:tr>
      <w:tr w:rsidR="00A35B38" w14:paraId="2DF76F39" w14:textId="77777777">
        <w:tblPrEx>
          <w:tblCellMar>
            <w:top w:w="0" w:type="dxa"/>
            <w:bottom w:w="0" w:type="dxa"/>
          </w:tblCellMar>
        </w:tblPrEx>
        <w:tc>
          <w:tcPr>
            <w:tcW w:w="2366" w:type="dxa"/>
            <w:vMerge w:val="restart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FB8F1D2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>Total</w:t>
            </w:r>
          </w:p>
        </w:tc>
        <w:tc>
          <w:tcPr>
            <w:tcW w:w="1933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521B1F2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soma area (mm2)</w:t>
            </w:r>
          </w:p>
        </w:tc>
        <w:tc>
          <w:tcPr>
            <w:tcW w:w="141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8B474A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4.176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DEBAEB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  <w:tc>
          <w:tcPr>
            <w:tcW w:w="128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59A74FA" w14:textId="77777777" w:rsidR="00A35B38" w:rsidRDefault="00A35B38"/>
        </w:tc>
        <w:tc>
          <w:tcPr>
            <w:tcW w:w="106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1867436" w14:textId="77777777" w:rsidR="00A35B38" w:rsidRDefault="00A35B38"/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E2509D8" w14:textId="77777777" w:rsidR="00A35B38" w:rsidRDefault="00A35B38"/>
        </w:tc>
      </w:tr>
      <w:tr w:rsidR="00A35B38" w14:paraId="65A9791D" w14:textId="77777777">
        <w:tblPrEx>
          <w:tblCellMar>
            <w:top w:w="0" w:type="dxa"/>
            <w:bottom w:w="0" w:type="dxa"/>
          </w:tblCellMar>
        </w:tblPrEx>
        <w:tc>
          <w:tcPr>
            <w:tcW w:w="2366" w:type="dxa"/>
            <w:vMerge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872A9B0" w14:textId="77777777" w:rsidR="00A35B38" w:rsidRDefault="00A35B38"/>
        </w:tc>
        <w:tc>
          <w:tcPr>
            <w:tcW w:w="1933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1E47F75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no processes</w:t>
            </w:r>
          </w:p>
        </w:tc>
        <w:tc>
          <w:tcPr>
            <w:tcW w:w="1414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5FA800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385.409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60E3BD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27</w:t>
            </w:r>
          </w:p>
        </w:tc>
        <w:tc>
          <w:tcPr>
            <w:tcW w:w="128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B19D8BB" w14:textId="77777777" w:rsidR="00A35B38" w:rsidRDefault="00A35B38"/>
        </w:tc>
        <w:tc>
          <w:tcPr>
            <w:tcW w:w="106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99C57EC" w14:textId="77777777" w:rsidR="00A35B38" w:rsidRDefault="00A35B38"/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DE5D858" w14:textId="77777777" w:rsidR="00A35B38" w:rsidRDefault="00A35B38"/>
        </w:tc>
      </w:tr>
      <w:tr w:rsidR="00A35B38" w14:paraId="0E5CFF15" w14:textId="77777777">
        <w:tblPrEx>
          <w:tblCellMar>
            <w:top w:w="0" w:type="dxa"/>
            <w:bottom w:w="0" w:type="dxa"/>
          </w:tblCellMar>
        </w:tblPrEx>
        <w:tc>
          <w:tcPr>
            <w:tcW w:w="2366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19842E0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Corrected Total</w:t>
            </w:r>
          </w:p>
        </w:tc>
        <w:tc>
          <w:tcPr>
            <w:tcW w:w="1933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94A5016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soma area (mm2)</w:t>
            </w:r>
          </w:p>
        </w:tc>
        <w:tc>
          <w:tcPr>
            <w:tcW w:w="141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2EF251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.865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B6FFAE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</w:t>
            </w:r>
          </w:p>
        </w:tc>
        <w:tc>
          <w:tcPr>
            <w:tcW w:w="128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1F8D491" w14:textId="77777777" w:rsidR="00A35B38" w:rsidRDefault="00A35B38"/>
        </w:tc>
        <w:tc>
          <w:tcPr>
            <w:tcW w:w="106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1FFB369" w14:textId="77777777" w:rsidR="00A35B38" w:rsidRDefault="00A35B38"/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992C358" w14:textId="77777777" w:rsidR="00A35B38" w:rsidRDefault="00A35B38"/>
        </w:tc>
      </w:tr>
      <w:tr w:rsidR="00A35B38" w14:paraId="5165103A" w14:textId="77777777">
        <w:tblPrEx>
          <w:tblCellMar>
            <w:top w:w="0" w:type="dxa"/>
            <w:bottom w:w="0" w:type="dxa"/>
          </w:tblCellMar>
        </w:tblPrEx>
        <w:tc>
          <w:tcPr>
            <w:tcW w:w="2366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0B282B3" w14:textId="77777777" w:rsidR="00A35B38" w:rsidRDefault="00A35B38"/>
        </w:tc>
        <w:tc>
          <w:tcPr>
            <w:tcW w:w="1933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7B4CDE19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no processes</w:t>
            </w:r>
          </w:p>
        </w:tc>
        <w:tc>
          <w:tcPr>
            <w:tcW w:w="1414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4EF1537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14.393</w:t>
            </w:r>
          </w:p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1B1B520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</w:t>
            </w:r>
          </w:p>
        </w:tc>
        <w:tc>
          <w:tcPr>
            <w:tcW w:w="1284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02276616" w14:textId="77777777" w:rsidR="00A35B38" w:rsidRDefault="00A35B38"/>
        </w:tc>
        <w:tc>
          <w:tcPr>
            <w:tcW w:w="1067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3C8417A9" w14:textId="77777777" w:rsidR="00A35B38" w:rsidRDefault="00A35B38"/>
        </w:tc>
        <w:tc>
          <w:tcPr>
            <w:tcW w:w="981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328C74AE" w14:textId="77777777" w:rsidR="00A35B38" w:rsidRDefault="00A35B38"/>
        </w:tc>
      </w:tr>
      <w:tr w:rsidR="003558F8" w14:paraId="598495D3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0026" w:type="dxa"/>
            <w:gridSpan w:val="7"/>
            <w:shd w:val="clear" w:color="auto" w:fill="FFFFFF"/>
          </w:tcPr>
          <w:p w14:paraId="2D2C52D2" w14:textId="77777777" w:rsidR="00A35B38" w:rsidRDefault="00000000">
            <w:r>
              <w:rPr>
                <w:rFonts w:ascii="Arial" w:eastAsia="Arial" w:hAnsi="Arial" w:cs="Arial"/>
                <w:color w:val="010205"/>
              </w:rPr>
              <w:t>a. R Squared = .546 (Adjusted R Squared = .438)</w:t>
            </w:r>
          </w:p>
        </w:tc>
      </w:tr>
      <w:tr w:rsidR="003558F8" w14:paraId="23AA5583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0026" w:type="dxa"/>
            <w:gridSpan w:val="7"/>
            <w:shd w:val="clear" w:color="auto" w:fill="FFFFFF"/>
          </w:tcPr>
          <w:p w14:paraId="4E7496CB" w14:textId="77777777" w:rsidR="00A35B38" w:rsidRDefault="00000000">
            <w:r>
              <w:rPr>
                <w:rFonts w:ascii="Arial" w:eastAsia="Arial" w:hAnsi="Arial" w:cs="Arial"/>
                <w:color w:val="010205"/>
              </w:rPr>
              <w:t>b. R Squared = .566 (Adjusted R Squared = .463)</w:t>
            </w:r>
          </w:p>
        </w:tc>
      </w:tr>
    </w:tbl>
    <w:p w14:paraId="589F4BF2" w14:textId="77777777" w:rsidR="00A35B38" w:rsidRDefault="00A35B38"/>
    <w:p w14:paraId="72315615" w14:textId="77777777" w:rsidR="00A35B38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cr/>
        <w:t>Estimated Marginal Means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69C0554B" w14:textId="77777777" w:rsidR="00A35B38" w:rsidRDefault="00A35B38"/>
    <w:p w14:paraId="12950D38" w14:textId="77777777" w:rsidR="00A35B38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cr/>
        <w:t>1. GENOTYPE [1 = WT; 2= A53T]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7B28D131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89"/>
        <w:gridCol w:w="2679"/>
        <w:gridCol w:w="1111"/>
        <w:gridCol w:w="1127"/>
        <w:gridCol w:w="1437"/>
        <w:gridCol w:w="1470"/>
      </w:tblGrid>
      <w:tr w:rsidR="003558F8" w14:paraId="576EC027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0013" w:type="dxa"/>
            <w:gridSpan w:val="6"/>
            <w:shd w:val="clear" w:color="auto" w:fill="FFFFFF"/>
            <w:vAlign w:val="center"/>
          </w:tcPr>
          <w:p w14:paraId="67EE3950" w14:textId="77777777" w:rsidR="00A35B38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Estimates</w:t>
            </w:r>
          </w:p>
        </w:tc>
      </w:tr>
      <w:tr w:rsidR="003558F8" w14:paraId="64E472E8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2189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4ECE85A3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679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63E9A683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1111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15A5E9CD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</w:t>
            </w:r>
          </w:p>
        </w:tc>
        <w:tc>
          <w:tcPr>
            <w:tcW w:w="1127" w:type="dxa"/>
            <w:vMerge w:val="restart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19071AC4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Std. Error</w:t>
            </w:r>
          </w:p>
        </w:tc>
        <w:tc>
          <w:tcPr>
            <w:tcW w:w="2907" w:type="dxa"/>
            <w:gridSpan w:val="2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409A9B02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95% Confidence Interval</w:t>
            </w:r>
          </w:p>
        </w:tc>
      </w:tr>
      <w:tr w:rsidR="00A35B38" w14:paraId="2A2E7363" w14:textId="77777777">
        <w:tblPrEx>
          <w:tblCellMar>
            <w:top w:w="0" w:type="dxa"/>
            <w:bottom w:w="0" w:type="dxa"/>
          </w:tblCellMar>
        </w:tblPrEx>
        <w:tc>
          <w:tcPr>
            <w:tcW w:w="2189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2B191F6D" w14:textId="77777777" w:rsidR="00A35B38" w:rsidRDefault="00A35B38"/>
        </w:tc>
        <w:tc>
          <w:tcPr>
            <w:tcW w:w="2679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7DD756B6" w14:textId="77777777" w:rsidR="00A35B38" w:rsidRDefault="00A35B38"/>
        </w:tc>
        <w:tc>
          <w:tcPr>
            <w:tcW w:w="1111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</w:tcPr>
          <w:p w14:paraId="49267436" w14:textId="77777777" w:rsidR="00A35B38" w:rsidRDefault="00A35B38"/>
        </w:tc>
        <w:tc>
          <w:tcPr>
            <w:tcW w:w="1127" w:type="dxa"/>
            <w:vMerge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</w:tcPr>
          <w:p w14:paraId="63450B44" w14:textId="77777777" w:rsidR="00A35B38" w:rsidRDefault="00A35B38"/>
        </w:tc>
        <w:tc>
          <w:tcPr>
            <w:tcW w:w="1437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6ACE0CC3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Lower Bound</w:t>
            </w:r>
          </w:p>
        </w:tc>
        <w:tc>
          <w:tcPr>
            <w:tcW w:w="1470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7DCC859A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Upper Bound</w:t>
            </w:r>
          </w:p>
        </w:tc>
      </w:tr>
      <w:tr w:rsidR="00A35B38" w14:paraId="573BFEB8" w14:textId="77777777">
        <w:tblPrEx>
          <w:tblCellMar>
            <w:top w:w="0" w:type="dxa"/>
            <w:bottom w:w="0" w:type="dxa"/>
          </w:tblCellMar>
        </w:tblPrEx>
        <w:tc>
          <w:tcPr>
            <w:tcW w:w="2189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30D5BF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soma area (mm2)</w:t>
            </w:r>
          </w:p>
        </w:tc>
        <w:tc>
          <w:tcPr>
            <w:tcW w:w="2679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28E7CCE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11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F56D5C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.216</w:t>
            </w:r>
          </w:p>
        </w:tc>
        <w:tc>
          <w:tcPr>
            <w:tcW w:w="1127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153550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.039</w:t>
            </w:r>
          </w:p>
        </w:tc>
        <w:tc>
          <w:tcPr>
            <w:tcW w:w="1437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4F200E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.134</w:t>
            </w:r>
          </w:p>
        </w:tc>
        <w:tc>
          <w:tcPr>
            <w:tcW w:w="1470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31A690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.298</w:t>
            </w:r>
          </w:p>
        </w:tc>
      </w:tr>
      <w:tr w:rsidR="00A35B38" w14:paraId="5533929E" w14:textId="77777777">
        <w:tblPrEx>
          <w:tblCellMar>
            <w:top w:w="0" w:type="dxa"/>
            <w:bottom w:w="0" w:type="dxa"/>
          </w:tblCellMar>
        </w:tblPrEx>
        <w:tc>
          <w:tcPr>
            <w:tcW w:w="2189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3A7B648" w14:textId="77777777" w:rsidR="00A35B38" w:rsidRDefault="00A35B38"/>
        </w:tc>
        <w:tc>
          <w:tcPr>
            <w:tcW w:w="267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408AF0A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11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C2FE60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.458</w:t>
            </w:r>
          </w:p>
        </w:tc>
        <w:tc>
          <w:tcPr>
            <w:tcW w:w="112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4987AB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.035</w:t>
            </w:r>
          </w:p>
        </w:tc>
        <w:tc>
          <w:tcPr>
            <w:tcW w:w="143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8A9FA4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.384</w:t>
            </w:r>
          </w:p>
        </w:tc>
        <w:tc>
          <w:tcPr>
            <w:tcW w:w="14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BF3709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.531</w:t>
            </w:r>
          </w:p>
        </w:tc>
      </w:tr>
      <w:tr w:rsidR="00A35B38" w14:paraId="2A3D805A" w14:textId="77777777">
        <w:tblPrEx>
          <w:tblCellMar>
            <w:top w:w="0" w:type="dxa"/>
            <w:bottom w:w="0" w:type="dxa"/>
          </w:tblCellMar>
        </w:tblPrEx>
        <w:tc>
          <w:tcPr>
            <w:tcW w:w="2189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68CACF6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no processes</w:t>
            </w:r>
          </w:p>
        </w:tc>
        <w:tc>
          <w:tcPr>
            <w:tcW w:w="267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DD432F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1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0B4AA5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3.099</w:t>
            </w:r>
          </w:p>
        </w:tc>
        <w:tc>
          <w:tcPr>
            <w:tcW w:w="112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DF6A4D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.157</w:t>
            </w:r>
          </w:p>
        </w:tc>
        <w:tc>
          <w:tcPr>
            <w:tcW w:w="143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A1DB30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2.772</w:t>
            </w:r>
          </w:p>
        </w:tc>
        <w:tc>
          <w:tcPr>
            <w:tcW w:w="14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069E9D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3.427</w:t>
            </w:r>
          </w:p>
        </w:tc>
      </w:tr>
      <w:tr w:rsidR="00A35B38" w14:paraId="6B589EEA" w14:textId="77777777">
        <w:tblPrEx>
          <w:tblCellMar>
            <w:top w:w="0" w:type="dxa"/>
            <w:bottom w:w="0" w:type="dxa"/>
          </w:tblCellMar>
        </w:tblPrEx>
        <w:tc>
          <w:tcPr>
            <w:tcW w:w="218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471D809" w14:textId="77777777" w:rsidR="00A35B38" w:rsidRDefault="00A35B38"/>
        </w:tc>
        <w:tc>
          <w:tcPr>
            <w:tcW w:w="2679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6E7994DA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11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49506941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4.193</w:t>
            </w:r>
          </w:p>
        </w:tc>
        <w:tc>
          <w:tcPr>
            <w:tcW w:w="1127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2CE2B86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.141</w:t>
            </w:r>
          </w:p>
        </w:tc>
        <w:tc>
          <w:tcPr>
            <w:tcW w:w="1437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10C946C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3.900</w:t>
            </w:r>
          </w:p>
        </w:tc>
        <w:tc>
          <w:tcPr>
            <w:tcW w:w="1470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14ADD1D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4.486</w:t>
            </w:r>
          </w:p>
        </w:tc>
      </w:tr>
    </w:tbl>
    <w:p w14:paraId="41D5677A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78"/>
        <w:gridCol w:w="2788"/>
        <w:gridCol w:w="2788"/>
        <w:gridCol w:w="1666"/>
        <w:gridCol w:w="1173"/>
        <w:gridCol w:w="1156"/>
      </w:tblGrid>
      <w:tr w:rsidR="003558F8" w14:paraId="49758523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1849" w:type="dxa"/>
            <w:gridSpan w:val="6"/>
            <w:shd w:val="clear" w:color="auto" w:fill="FFFFFF"/>
            <w:vAlign w:val="center"/>
          </w:tcPr>
          <w:p w14:paraId="32EF7F86" w14:textId="77777777" w:rsidR="00A35B38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Pairwise Comparisons</w:t>
            </w:r>
          </w:p>
        </w:tc>
      </w:tr>
      <w:tr w:rsidR="00A35B38" w14:paraId="52741677" w14:textId="77777777">
        <w:tblPrEx>
          <w:tblCellMar>
            <w:top w:w="0" w:type="dxa"/>
            <w:bottom w:w="0" w:type="dxa"/>
          </w:tblCellMar>
        </w:tblPrEx>
        <w:trPr>
          <w:trHeight w:val="344"/>
        </w:trPr>
        <w:tc>
          <w:tcPr>
            <w:tcW w:w="2278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3C8178C4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4E02C401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(I) 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5B263B2B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(J) GENOTYPE [1 = WT; 2= A53T]</w:t>
            </w:r>
          </w:p>
        </w:tc>
        <w:tc>
          <w:tcPr>
            <w:tcW w:w="1666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64B8D489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 Difference (I-J)</w:t>
            </w:r>
          </w:p>
        </w:tc>
        <w:tc>
          <w:tcPr>
            <w:tcW w:w="1173" w:type="dxa"/>
            <w:vMerge w:val="restart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21BE6589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Std. Error</w:t>
            </w:r>
          </w:p>
        </w:tc>
        <w:tc>
          <w:tcPr>
            <w:tcW w:w="1156" w:type="dxa"/>
            <w:vMerge w:val="restart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204A037A" w14:textId="77777777" w:rsidR="00A35B38" w:rsidRDefault="00000000">
            <w:pPr>
              <w:spacing w:before="10" w:after="10"/>
              <w:ind w:left="30" w:right="40"/>
              <w:jc w:val="center"/>
            </w:pPr>
            <w:proofErr w:type="spellStart"/>
            <w:r>
              <w:rPr>
                <w:rFonts w:ascii="Arial" w:eastAsia="Arial" w:hAnsi="Arial" w:cs="Arial"/>
                <w:color w:val="264A60"/>
              </w:rPr>
              <w:t>Sig.</w:t>
            </w:r>
            <w:r>
              <w:rPr>
                <w:vertAlign w:val="superscript"/>
              </w:rPr>
              <w:t>b</w:t>
            </w:r>
            <w:proofErr w:type="spellEnd"/>
          </w:p>
        </w:tc>
      </w:tr>
      <w:tr w:rsidR="00A35B38" w14:paraId="5F42C55F" w14:textId="77777777">
        <w:tblPrEx>
          <w:tblCellMar>
            <w:top w:w="0" w:type="dxa"/>
            <w:bottom w:w="0" w:type="dxa"/>
          </w:tblCellMar>
        </w:tblPrEx>
        <w:trPr>
          <w:trHeight w:val="499"/>
        </w:trPr>
        <w:tc>
          <w:tcPr>
            <w:tcW w:w="2278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4A8EC772" w14:textId="77777777" w:rsidR="00A35B38" w:rsidRDefault="00A35B38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62862FB0" w14:textId="77777777" w:rsidR="00A35B38" w:rsidRDefault="00A35B38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50E05385" w14:textId="77777777" w:rsidR="00A35B38" w:rsidRDefault="00A35B38"/>
        </w:tc>
        <w:tc>
          <w:tcPr>
            <w:tcW w:w="1666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</w:tcPr>
          <w:p w14:paraId="48F0F453" w14:textId="77777777" w:rsidR="00A35B38" w:rsidRDefault="00A35B38"/>
        </w:tc>
        <w:tc>
          <w:tcPr>
            <w:tcW w:w="1173" w:type="dxa"/>
            <w:vMerge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</w:tcPr>
          <w:p w14:paraId="5ED9FA47" w14:textId="77777777" w:rsidR="00A35B38" w:rsidRDefault="00A35B38"/>
        </w:tc>
        <w:tc>
          <w:tcPr>
            <w:tcW w:w="1156" w:type="dxa"/>
            <w:vMerge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none" w:sz="1" w:space="0" w:color="152935"/>
            </w:tcBorders>
          </w:tcPr>
          <w:p w14:paraId="6B6365BC" w14:textId="77777777" w:rsidR="00A35B38" w:rsidRDefault="00A35B38"/>
        </w:tc>
      </w:tr>
      <w:tr w:rsidR="00A35B38" w14:paraId="1E2417D3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F9AB2E4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soma area (mm2)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CCDA574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85117B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A070F9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-.242</w:t>
            </w:r>
            <w:r>
              <w:rPr>
                <w:vertAlign w:val="superscript"/>
              </w:rPr>
              <w:t>*</w:t>
            </w:r>
          </w:p>
        </w:tc>
        <w:tc>
          <w:tcPr>
            <w:tcW w:w="1173" w:type="dxa"/>
            <w:tcBorders>
              <w:top w:val="singl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BEDB40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.053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91F3AE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35B38" w14:paraId="29760E9A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9B2B3F2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7AE30E5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0967CD6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83FE7B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.242</w:t>
            </w:r>
            <w:r>
              <w:rPr>
                <w:vertAlign w:val="superscript"/>
              </w:rPr>
              <w:t>*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6A87C3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.053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8B2410B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35B38" w14:paraId="357CDDFA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11AE7FD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no processes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04297A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5C17541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9BC1B7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-1.094</w:t>
            </w:r>
            <w:r>
              <w:rPr>
                <w:vertAlign w:val="superscript"/>
              </w:rPr>
              <w:t>*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075E6A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.211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61DEF9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35B38" w14:paraId="16E556AA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25C982A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5463CA8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7291B1C0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5A5CFFD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1.094</w:t>
            </w:r>
            <w:r>
              <w:rPr>
                <w:vertAlign w:val="superscript"/>
              </w:rPr>
              <w:t>*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3CCFED4B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.211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0FCF185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</w:tbl>
    <w:p w14:paraId="773A6CCE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78"/>
        <w:gridCol w:w="2788"/>
        <w:gridCol w:w="2788"/>
        <w:gridCol w:w="1666"/>
        <w:gridCol w:w="1173"/>
        <w:gridCol w:w="493"/>
        <w:gridCol w:w="663"/>
      </w:tblGrid>
      <w:tr w:rsidR="003558F8" w14:paraId="6D28DBB7" w14:textId="77777777" w:rsidTr="003558F8">
        <w:tblPrEx>
          <w:tblCellMar>
            <w:top w:w="0" w:type="dxa"/>
            <w:bottom w:w="0" w:type="dxa"/>
          </w:tblCellMar>
        </w:tblPrEx>
        <w:trPr>
          <w:gridAfter w:val="1"/>
          <w:wAfter w:w="663" w:type="dxa"/>
        </w:trPr>
        <w:tc>
          <w:tcPr>
            <w:tcW w:w="11186" w:type="dxa"/>
            <w:gridSpan w:val="6"/>
            <w:shd w:val="clear" w:color="auto" w:fill="FFFFFF"/>
            <w:vAlign w:val="center"/>
          </w:tcPr>
          <w:p w14:paraId="176D0BC1" w14:textId="77777777" w:rsidR="00A35B38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Pairwise Comparisons</w:t>
            </w:r>
          </w:p>
        </w:tc>
      </w:tr>
      <w:tr w:rsidR="003558F8" w14:paraId="266A14D2" w14:textId="77777777" w:rsidTr="003558F8">
        <w:tblPrEx>
          <w:tblCellMar>
            <w:top w:w="0" w:type="dxa"/>
            <w:bottom w:w="0" w:type="dxa"/>
          </w:tblCellMar>
        </w:tblPrEx>
        <w:trPr>
          <w:gridAfter w:val="1"/>
          <w:wAfter w:w="663" w:type="dxa"/>
        </w:trPr>
        <w:tc>
          <w:tcPr>
            <w:tcW w:w="2278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5381EF9E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3AD26F38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(I) 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3601839F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(J) GENOTYPE [1 = WT; 2= A53T]</w:t>
            </w:r>
          </w:p>
        </w:tc>
        <w:tc>
          <w:tcPr>
            <w:tcW w:w="3332" w:type="dxa"/>
            <w:gridSpan w:val="3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73234127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95% Confidence Interval for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Difference</w:t>
            </w:r>
            <w:r>
              <w:rPr>
                <w:vertAlign w:val="superscript"/>
              </w:rPr>
              <w:t>b</w:t>
            </w:r>
            <w:proofErr w:type="spellEnd"/>
          </w:p>
        </w:tc>
      </w:tr>
      <w:tr w:rsidR="00A35B38" w14:paraId="37F38E94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663" w:type="dxa"/>
        </w:trPr>
        <w:tc>
          <w:tcPr>
            <w:tcW w:w="2278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4EAD7948" w14:textId="77777777" w:rsidR="00A35B38" w:rsidRDefault="00A35B38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70129373" w14:textId="77777777" w:rsidR="00A35B38" w:rsidRDefault="00A35B38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13AF89E2" w14:textId="77777777" w:rsidR="00A35B38" w:rsidRDefault="00A35B38"/>
        </w:tc>
        <w:tc>
          <w:tcPr>
            <w:tcW w:w="1666" w:type="dxa"/>
            <w:tcBorders>
              <w:top w:val="non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5049542E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Lower Bound</w:t>
            </w:r>
          </w:p>
        </w:tc>
        <w:tc>
          <w:tcPr>
            <w:tcW w:w="1666" w:type="dxa"/>
            <w:gridSpan w:val="2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282F4194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Upper Bound</w:t>
            </w:r>
          </w:p>
        </w:tc>
      </w:tr>
      <w:tr w:rsidR="00A35B38" w14:paraId="47113DD8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663" w:type="dxa"/>
        </w:trPr>
        <w:tc>
          <w:tcPr>
            <w:tcW w:w="2278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5B18601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soma area (mm2)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66E9DB8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CA56F0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1A0B7C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-.352</w:t>
            </w:r>
          </w:p>
        </w:tc>
        <w:tc>
          <w:tcPr>
            <w:tcW w:w="1666" w:type="dxa"/>
            <w:gridSpan w:val="2"/>
            <w:tcBorders>
              <w:top w:val="single" w:sz="1" w:space="0" w:color="152935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DB6561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-.132</w:t>
            </w:r>
          </w:p>
        </w:tc>
      </w:tr>
      <w:tr w:rsidR="00A35B38" w14:paraId="1BCBEA25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663" w:type="dxa"/>
        </w:trPr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B7E559E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8A7798C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BEEC01C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14CBA4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.132</w:t>
            </w:r>
          </w:p>
        </w:tc>
        <w:tc>
          <w:tcPr>
            <w:tcW w:w="166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7921F6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.352</w:t>
            </w:r>
          </w:p>
        </w:tc>
      </w:tr>
      <w:tr w:rsidR="00A35B38" w14:paraId="2E1C7CA2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663" w:type="dxa"/>
        </w:trPr>
        <w:tc>
          <w:tcPr>
            <w:tcW w:w="2278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78E24F9A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no processes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D14AFB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DA5171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1743FA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-1.533</w:t>
            </w:r>
          </w:p>
        </w:tc>
        <w:tc>
          <w:tcPr>
            <w:tcW w:w="166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3BB93A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-.655</w:t>
            </w:r>
          </w:p>
        </w:tc>
      </w:tr>
      <w:tr w:rsidR="00A35B38" w14:paraId="0ACFCE24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663" w:type="dxa"/>
        </w:trPr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5E627AC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98CBCA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672D9A2C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5B80657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.655</w:t>
            </w:r>
          </w:p>
        </w:tc>
        <w:tc>
          <w:tcPr>
            <w:tcW w:w="166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67C1A47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1.533</w:t>
            </w:r>
          </w:p>
        </w:tc>
      </w:tr>
      <w:tr w:rsidR="00A35B38" w14:paraId="52BB2BF3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</w:tcPr>
          <w:p w14:paraId="6123EB2E" w14:textId="77777777" w:rsidR="00A35B38" w:rsidRDefault="00A35B38"/>
        </w:tc>
        <w:tc>
          <w:tcPr>
            <w:tcW w:w="2788" w:type="dxa"/>
          </w:tcPr>
          <w:p w14:paraId="3A023514" w14:textId="77777777" w:rsidR="00A35B38" w:rsidRDefault="00A35B38"/>
        </w:tc>
        <w:tc>
          <w:tcPr>
            <w:tcW w:w="2788" w:type="dxa"/>
          </w:tcPr>
          <w:p w14:paraId="01BB134A" w14:textId="77777777" w:rsidR="00A35B38" w:rsidRDefault="00A35B38"/>
        </w:tc>
        <w:tc>
          <w:tcPr>
            <w:tcW w:w="1666" w:type="dxa"/>
          </w:tcPr>
          <w:p w14:paraId="00DFBB41" w14:textId="77777777" w:rsidR="00A35B38" w:rsidRDefault="00A35B38"/>
        </w:tc>
        <w:tc>
          <w:tcPr>
            <w:tcW w:w="1173" w:type="dxa"/>
          </w:tcPr>
          <w:p w14:paraId="221F5707" w14:textId="77777777" w:rsidR="00A35B38" w:rsidRDefault="00A35B38"/>
        </w:tc>
        <w:tc>
          <w:tcPr>
            <w:tcW w:w="1156" w:type="dxa"/>
            <w:gridSpan w:val="2"/>
          </w:tcPr>
          <w:p w14:paraId="275A6AAD" w14:textId="77777777" w:rsidR="00A35B38" w:rsidRDefault="00A35B38"/>
        </w:tc>
      </w:tr>
      <w:tr w:rsidR="00A35B38" w14:paraId="7634B805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</w:tcPr>
          <w:p w14:paraId="7191FB34" w14:textId="77777777" w:rsidR="00A35B38" w:rsidRDefault="00A35B38"/>
        </w:tc>
        <w:tc>
          <w:tcPr>
            <w:tcW w:w="2788" w:type="dxa"/>
          </w:tcPr>
          <w:p w14:paraId="085EEE09" w14:textId="77777777" w:rsidR="00A35B38" w:rsidRDefault="00A35B38"/>
        </w:tc>
        <w:tc>
          <w:tcPr>
            <w:tcW w:w="2788" w:type="dxa"/>
          </w:tcPr>
          <w:p w14:paraId="3CDE715D" w14:textId="77777777" w:rsidR="00A35B38" w:rsidRDefault="00A35B38"/>
        </w:tc>
        <w:tc>
          <w:tcPr>
            <w:tcW w:w="1666" w:type="dxa"/>
          </w:tcPr>
          <w:p w14:paraId="3CAFC910" w14:textId="77777777" w:rsidR="00A35B38" w:rsidRDefault="00A35B38"/>
        </w:tc>
        <w:tc>
          <w:tcPr>
            <w:tcW w:w="1173" w:type="dxa"/>
          </w:tcPr>
          <w:p w14:paraId="3EC14135" w14:textId="77777777" w:rsidR="00A35B38" w:rsidRDefault="00A35B38"/>
        </w:tc>
        <w:tc>
          <w:tcPr>
            <w:tcW w:w="1156" w:type="dxa"/>
            <w:gridSpan w:val="2"/>
          </w:tcPr>
          <w:p w14:paraId="16EF524B" w14:textId="77777777" w:rsidR="00A35B38" w:rsidRDefault="00A35B38"/>
        </w:tc>
      </w:tr>
      <w:tr w:rsidR="00A35B38" w14:paraId="46D9D475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</w:tcPr>
          <w:p w14:paraId="5F84A188" w14:textId="77777777" w:rsidR="00A35B38" w:rsidRDefault="00A35B38"/>
        </w:tc>
        <w:tc>
          <w:tcPr>
            <w:tcW w:w="2788" w:type="dxa"/>
          </w:tcPr>
          <w:p w14:paraId="7E35D936" w14:textId="77777777" w:rsidR="00A35B38" w:rsidRDefault="00A35B38"/>
        </w:tc>
        <w:tc>
          <w:tcPr>
            <w:tcW w:w="2788" w:type="dxa"/>
          </w:tcPr>
          <w:p w14:paraId="72DAE1A7" w14:textId="77777777" w:rsidR="00A35B38" w:rsidRDefault="00A35B38"/>
        </w:tc>
        <w:tc>
          <w:tcPr>
            <w:tcW w:w="1666" w:type="dxa"/>
          </w:tcPr>
          <w:p w14:paraId="520FB961" w14:textId="77777777" w:rsidR="00A35B38" w:rsidRDefault="00A35B38"/>
        </w:tc>
        <w:tc>
          <w:tcPr>
            <w:tcW w:w="1173" w:type="dxa"/>
          </w:tcPr>
          <w:p w14:paraId="4047A5DD" w14:textId="77777777" w:rsidR="00A35B38" w:rsidRDefault="00A35B38"/>
        </w:tc>
        <w:tc>
          <w:tcPr>
            <w:tcW w:w="1156" w:type="dxa"/>
            <w:gridSpan w:val="2"/>
          </w:tcPr>
          <w:p w14:paraId="17B2F125" w14:textId="77777777" w:rsidR="00A35B38" w:rsidRDefault="00A35B38"/>
        </w:tc>
      </w:tr>
    </w:tbl>
    <w:p w14:paraId="2DB8794D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186"/>
      </w:tblGrid>
      <w:tr w:rsidR="003558F8" w14:paraId="537CD7CF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1186" w:type="dxa"/>
            <w:shd w:val="clear" w:color="auto" w:fill="FFFFFF"/>
          </w:tcPr>
          <w:p w14:paraId="19124EED" w14:textId="77777777" w:rsidR="00A35B38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Based on estimated marginal means</w:t>
            </w:r>
          </w:p>
        </w:tc>
      </w:tr>
      <w:tr w:rsidR="003558F8" w14:paraId="30366189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1186" w:type="dxa"/>
            <w:shd w:val="clear" w:color="auto" w:fill="FFFFFF"/>
          </w:tcPr>
          <w:p w14:paraId="776FF05F" w14:textId="77777777" w:rsidR="00A35B38" w:rsidRDefault="00000000">
            <w:r>
              <w:rPr>
                <w:rFonts w:ascii="Arial" w:eastAsia="Arial" w:hAnsi="Arial" w:cs="Arial"/>
                <w:color w:val="010205"/>
              </w:rPr>
              <w:t>*. The mean difference is significant at the .05 level.</w:t>
            </w:r>
          </w:p>
        </w:tc>
      </w:tr>
      <w:tr w:rsidR="003558F8" w14:paraId="528E2D28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1186" w:type="dxa"/>
            <w:shd w:val="clear" w:color="auto" w:fill="FFFFFF"/>
          </w:tcPr>
          <w:p w14:paraId="314896D1" w14:textId="77777777" w:rsidR="00A35B38" w:rsidRDefault="00000000">
            <w:r>
              <w:rPr>
                <w:rFonts w:ascii="Arial" w:eastAsia="Arial" w:hAnsi="Arial" w:cs="Arial"/>
                <w:color w:val="010205"/>
              </w:rPr>
              <w:t>b. Adjustment for multiple comparisons: Least Significant Difference (equivalent to no adjustments).</w:t>
            </w:r>
          </w:p>
        </w:tc>
      </w:tr>
    </w:tbl>
    <w:p w14:paraId="3367356B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38"/>
        <w:gridCol w:w="1156"/>
        <w:gridCol w:w="1156"/>
        <w:gridCol w:w="1581"/>
        <w:gridCol w:w="1156"/>
        <w:gridCol w:w="1156"/>
      </w:tblGrid>
      <w:tr w:rsidR="003558F8" w14:paraId="2572050C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8143" w:type="dxa"/>
            <w:gridSpan w:val="6"/>
            <w:shd w:val="clear" w:color="auto" w:fill="FFFFFF"/>
            <w:vAlign w:val="center"/>
          </w:tcPr>
          <w:p w14:paraId="19791434" w14:textId="77777777" w:rsidR="00A35B38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Multivariate Tests</w:t>
            </w:r>
          </w:p>
        </w:tc>
      </w:tr>
      <w:tr w:rsidR="00A35B38" w14:paraId="3A559208" w14:textId="77777777">
        <w:tblPrEx>
          <w:tblCellMar>
            <w:top w:w="0" w:type="dxa"/>
            <w:bottom w:w="0" w:type="dxa"/>
          </w:tblCellMar>
        </w:tblPrEx>
        <w:tc>
          <w:tcPr>
            <w:tcW w:w="1938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22387241" w14:textId="77777777" w:rsidR="00A35B38" w:rsidRDefault="00A35B38">
            <w:pPr>
              <w:spacing w:before="15" w:after="5"/>
              <w:ind w:left="30" w:right="40"/>
            </w:pPr>
          </w:p>
        </w:tc>
        <w:tc>
          <w:tcPr>
            <w:tcW w:w="1156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6A83F9BB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Value</w:t>
            </w:r>
          </w:p>
        </w:tc>
        <w:tc>
          <w:tcPr>
            <w:tcW w:w="1156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64107E22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F</w:t>
            </w:r>
          </w:p>
        </w:tc>
        <w:tc>
          <w:tcPr>
            <w:tcW w:w="1581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67C3BA36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Hypothesis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  <w:tc>
          <w:tcPr>
            <w:tcW w:w="1156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5ACB9DFB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Error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  <w:tc>
          <w:tcPr>
            <w:tcW w:w="1156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50788365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Sig.</w:t>
            </w:r>
          </w:p>
        </w:tc>
      </w:tr>
      <w:tr w:rsidR="00A35B38" w14:paraId="442FE4AC" w14:textId="77777777">
        <w:tblPrEx>
          <w:tblCellMar>
            <w:top w:w="0" w:type="dxa"/>
            <w:bottom w:w="0" w:type="dxa"/>
          </w:tblCellMar>
        </w:tblPrEx>
        <w:tc>
          <w:tcPr>
            <w:tcW w:w="1938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FD01CA9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DE884D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.689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C3D194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22.194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EFF854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BA9798B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20.000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FA8A78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35B38" w14:paraId="48225230" w14:textId="77777777">
        <w:tblPrEx>
          <w:tblCellMar>
            <w:top w:w="0" w:type="dxa"/>
            <w:bottom w:w="0" w:type="dxa"/>
          </w:tblCellMar>
        </w:tblPrEx>
        <w:tc>
          <w:tcPr>
            <w:tcW w:w="193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C647345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4A727A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.311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BA85E9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22.194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540F66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838E44B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99AF12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35B38" w14:paraId="33F2AE8B" w14:textId="77777777">
        <w:tblPrEx>
          <w:tblCellMar>
            <w:top w:w="0" w:type="dxa"/>
            <w:bottom w:w="0" w:type="dxa"/>
          </w:tblCellMar>
        </w:tblPrEx>
        <w:tc>
          <w:tcPr>
            <w:tcW w:w="193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7B7E05D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427435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2.219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14EA47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22.194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1073C0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D95814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B8D39E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35B38" w14:paraId="28D3E55D" w14:textId="77777777">
        <w:tblPrEx>
          <w:tblCellMar>
            <w:top w:w="0" w:type="dxa"/>
            <w:bottom w:w="0" w:type="dxa"/>
          </w:tblCellMar>
        </w:tblPrEx>
        <w:tc>
          <w:tcPr>
            <w:tcW w:w="1938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001ECA0A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3839964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2.219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144822C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22.194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2E6AF87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58CBEF8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22B22F7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3558F8" w14:paraId="6D96A171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8143" w:type="dxa"/>
            <w:gridSpan w:val="6"/>
            <w:shd w:val="clear" w:color="auto" w:fill="FFFFFF"/>
          </w:tcPr>
          <w:p w14:paraId="6412E14C" w14:textId="77777777" w:rsidR="00A35B38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Each F tests the multivariate effect of GENOTYPE [1 = WT; 2= A53T]. These tests are based on the linearly independent pairwise comparisons among the estimated marginal means.</w:t>
            </w:r>
          </w:p>
        </w:tc>
      </w:tr>
      <w:tr w:rsidR="003558F8" w14:paraId="09AE2BFD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8143" w:type="dxa"/>
            <w:gridSpan w:val="6"/>
            <w:shd w:val="clear" w:color="auto" w:fill="FFFFFF"/>
          </w:tcPr>
          <w:p w14:paraId="46BC6CED" w14:textId="77777777" w:rsidR="00A35B38" w:rsidRDefault="00000000">
            <w:r>
              <w:rPr>
                <w:rFonts w:ascii="Arial" w:eastAsia="Arial" w:hAnsi="Arial" w:cs="Arial"/>
                <w:color w:val="010205"/>
              </w:rPr>
              <w:t>a. Exact statistic</w:t>
            </w:r>
          </w:p>
        </w:tc>
      </w:tr>
    </w:tbl>
    <w:p w14:paraId="79DA320B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74"/>
        <w:gridCol w:w="1103"/>
        <w:gridCol w:w="1663"/>
        <w:gridCol w:w="1154"/>
        <w:gridCol w:w="1510"/>
        <w:gridCol w:w="1154"/>
        <w:gridCol w:w="1154"/>
      </w:tblGrid>
      <w:tr w:rsidR="003558F8" w14:paraId="0C956697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0012" w:type="dxa"/>
            <w:gridSpan w:val="7"/>
            <w:shd w:val="clear" w:color="auto" w:fill="FFFFFF"/>
            <w:vAlign w:val="center"/>
          </w:tcPr>
          <w:p w14:paraId="42BEC57C" w14:textId="77777777" w:rsidR="00A35B38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Univariate Tests</w:t>
            </w:r>
          </w:p>
        </w:tc>
      </w:tr>
      <w:tr w:rsidR="003558F8" w14:paraId="4E3FD01D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3377" w:type="dxa"/>
            <w:gridSpan w:val="2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5A8D5F68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1663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0A2060E1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Sum of Squares</w:t>
            </w:r>
          </w:p>
        </w:tc>
        <w:tc>
          <w:tcPr>
            <w:tcW w:w="1154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17315781" w14:textId="77777777" w:rsidR="00A35B38" w:rsidRDefault="00000000">
            <w:pPr>
              <w:spacing w:before="10" w:after="10"/>
              <w:ind w:left="30" w:right="40"/>
              <w:jc w:val="center"/>
            </w:pP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  <w:tc>
          <w:tcPr>
            <w:tcW w:w="1510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5AF6B971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 Square</w:t>
            </w:r>
          </w:p>
        </w:tc>
        <w:tc>
          <w:tcPr>
            <w:tcW w:w="1154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46350C20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F</w:t>
            </w:r>
          </w:p>
        </w:tc>
        <w:tc>
          <w:tcPr>
            <w:tcW w:w="1154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7C1F0CED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Sig.</w:t>
            </w:r>
          </w:p>
        </w:tc>
      </w:tr>
      <w:tr w:rsidR="00A35B38" w14:paraId="0A0B4D0D" w14:textId="77777777">
        <w:tblPrEx>
          <w:tblCellMar>
            <w:top w:w="0" w:type="dxa"/>
            <w:bottom w:w="0" w:type="dxa"/>
          </w:tblCellMar>
        </w:tblPrEx>
        <w:tc>
          <w:tcPr>
            <w:tcW w:w="2274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11FD7A8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soma area (mm2)</w:t>
            </w:r>
          </w:p>
        </w:tc>
        <w:tc>
          <w:tcPr>
            <w:tcW w:w="1103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DA109D2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3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602833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.389</w:t>
            </w:r>
          </w:p>
        </w:tc>
        <w:tc>
          <w:tcPr>
            <w:tcW w:w="1154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9700C8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  <w:tc>
          <w:tcPr>
            <w:tcW w:w="1510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A9D581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.389</w:t>
            </w:r>
          </w:p>
        </w:tc>
        <w:tc>
          <w:tcPr>
            <w:tcW w:w="1154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148EA9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20.824</w:t>
            </w:r>
          </w:p>
        </w:tc>
        <w:tc>
          <w:tcPr>
            <w:tcW w:w="1154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55C1E8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35B38" w14:paraId="7057F480" w14:textId="77777777">
        <w:tblPrEx>
          <w:tblCellMar>
            <w:top w:w="0" w:type="dxa"/>
            <w:bottom w:w="0" w:type="dxa"/>
          </w:tblCellMar>
        </w:tblPrEx>
        <w:tc>
          <w:tcPr>
            <w:tcW w:w="2274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E97ADCF" w14:textId="77777777" w:rsidR="00A35B38" w:rsidRDefault="00A35B38"/>
        </w:tc>
        <w:tc>
          <w:tcPr>
            <w:tcW w:w="1103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BF3BFF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118DBAB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.393</w:t>
            </w:r>
          </w:p>
        </w:tc>
        <w:tc>
          <w:tcPr>
            <w:tcW w:w="115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1B0270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</w:t>
            </w:r>
          </w:p>
        </w:tc>
        <w:tc>
          <w:tcPr>
            <w:tcW w:w="15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DD5432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.019</w:t>
            </w:r>
          </w:p>
        </w:tc>
        <w:tc>
          <w:tcPr>
            <w:tcW w:w="115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697F122D" w14:textId="77777777" w:rsidR="00A35B38" w:rsidRDefault="00A35B38"/>
        </w:tc>
        <w:tc>
          <w:tcPr>
            <w:tcW w:w="115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AE939B7" w14:textId="77777777" w:rsidR="00A35B38" w:rsidRDefault="00A35B38"/>
        </w:tc>
      </w:tr>
      <w:tr w:rsidR="00A35B38" w14:paraId="39645674" w14:textId="77777777">
        <w:tblPrEx>
          <w:tblCellMar>
            <w:top w:w="0" w:type="dxa"/>
            <w:bottom w:w="0" w:type="dxa"/>
          </w:tblCellMar>
        </w:tblPrEx>
        <w:tc>
          <w:tcPr>
            <w:tcW w:w="2274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794BB63A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no processes</w:t>
            </w:r>
          </w:p>
        </w:tc>
        <w:tc>
          <w:tcPr>
            <w:tcW w:w="1103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89AC647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4B591B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7.978</w:t>
            </w:r>
          </w:p>
        </w:tc>
        <w:tc>
          <w:tcPr>
            <w:tcW w:w="115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4A335D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</w:t>
            </w:r>
          </w:p>
        </w:tc>
        <w:tc>
          <w:tcPr>
            <w:tcW w:w="15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454C98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7.978</w:t>
            </w:r>
          </w:p>
        </w:tc>
        <w:tc>
          <w:tcPr>
            <w:tcW w:w="115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3C40CC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26.815</w:t>
            </w:r>
          </w:p>
        </w:tc>
        <w:tc>
          <w:tcPr>
            <w:tcW w:w="115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32ABB6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&lt;.001</w:t>
            </w:r>
          </w:p>
        </w:tc>
      </w:tr>
      <w:tr w:rsidR="00A35B38" w14:paraId="7CB99674" w14:textId="77777777">
        <w:tblPrEx>
          <w:tblCellMar>
            <w:top w:w="0" w:type="dxa"/>
            <w:bottom w:w="0" w:type="dxa"/>
          </w:tblCellMar>
        </w:tblPrEx>
        <w:tc>
          <w:tcPr>
            <w:tcW w:w="2274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9557987" w14:textId="77777777" w:rsidR="00A35B38" w:rsidRDefault="00A35B38"/>
        </w:tc>
        <w:tc>
          <w:tcPr>
            <w:tcW w:w="1103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3F2424A2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3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689E269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6.248</w:t>
            </w:r>
          </w:p>
        </w:tc>
        <w:tc>
          <w:tcPr>
            <w:tcW w:w="1154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163BD44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</w:t>
            </w:r>
          </w:p>
        </w:tc>
        <w:tc>
          <w:tcPr>
            <w:tcW w:w="1510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104BD56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.298</w:t>
            </w:r>
          </w:p>
        </w:tc>
        <w:tc>
          <w:tcPr>
            <w:tcW w:w="1154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4846A4F0" w14:textId="77777777" w:rsidR="00A35B38" w:rsidRDefault="00A35B38"/>
        </w:tc>
        <w:tc>
          <w:tcPr>
            <w:tcW w:w="1154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593260D4" w14:textId="77777777" w:rsidR="00A35B38" w:rsidRDefault="00A35B38"/>
        </w:tc>
      </w:tr>
      <w:tr w:rsidR="003558F8" w14:paraId="2CEF8393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0012" w:type="dxa"/>
            <w:gridSpan w:val="7"/>
            <w:shd w:val="clear" w:color="auto" w:fill="FFFFFF"/>
          </w:tcPr>
          <w:p w14:paraId="76CDE07D" w14:textId="77777777" w:rsidR="00A35B38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The F tests the effect of GENOTYPE [1 = WT; 2= A53T]. This test is based on the linearly independent pairwise comparisons among the estimated marginal means.</w:t>
            </w:r>
          </w:p>
        </w:tc>
      </w:tr>
    </w:tbl>
    <w:p w14:paraId="7B976475" w14:textId="77777777" w:rsidR="00A35B38" w:rsidRDefault="00A35B38"/>
    <w:p w14:paraId="79F5D656" w14:textId="77777777" w:rsidR="00A35B38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cr/>
        <w:t xml:space="preserve">2. </w:t>
      </w:r>
      <w:proofErr w:type="gramStart"/>
      <w:r>
        <w:rPr>
          <w:rFonts w:ascii="Arial" w:eastAsia="Arial" w:hAnsi="Arial" w:cs="Arial"/>
          <w:b/>
          <w:color w:val="000000"/>
          <w:sz w:val="28"/>
        </w:rPr>
        <w:t>REGION[</w:t>
      </w:r>
      <w:proofErr w:type="gramEnd"/>
      <w:r>
        <w:rPr>
          <w:rFonts w:ascii="Arial" w:eastAsia="Arial" w:hAnsi="Arial" w:cs="Arial"/>
          <w:b/>
          <w:color w:val="000000"/>
          <w:sz w:val="28"/>
        </w:rPr>
        <w:t>1=SN; 2=VTA; 3=CP]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672C8891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89"/>
        <w:gridCol w:w="2679"/>
        <w:gridCol w:w="1111"/>
        <w:gridCol w:w="1127"/>
        <w:gridCol w:w="1437"/>
        <w:gridCol w:w="1470"/>
      </w:tblGrid>
      <w:tr w:rsidR="003558F8" w14:paraId="377867B8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0013" w:type="dxa"/>
            <w:gridSpan w:val="6"/>
            <w:shd w:val="clear" w:color="auto" w:fill="FFFFFF"/>
            <w:vAlign w:val="center"/>
          </w:tcPr>
          <w:p w14:paraId="32800F19" w14:textId="77777777" w:rsidR="00A35B38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Estimates</w:t>
            </w:r>
          </w:p>
        </w:tc>
      </w:tr>
      <w:tr w:rsidR="003558F8" w14:paraId="14C39212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2189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212FDC68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679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44273E19" w14:textId="77777777" w:rsidR="00A35B38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1111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30862764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</w:t>
            </w:r>
          </w:p>
        </w:tc>
        <w:tc>
          <w:tcPr>
            <w:tcW w:w="1127" w:type="dxa"/>
            <w:vMerge w:val="restart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25A1E6CB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Std. Error</w:t>
            </w:r>
          </w:p>
        </w:tc>
        <w:tc>
          <w:tcPr>
            <w:tcW w:w="2907" w:type="dxa"/>
            <w:gridSpan w:val="2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4F1FCDD1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95% Confidence Interval</w:t>
            </w:r>
          </w:p>
        </w:tc>
      </w:tr>
      <w:tr w:rsidR="00A35B38" w14:paraId="1B1F3450" w14:textId="77777777">
        <w:tblPrEx>
          <w:tblCellMar>
            <w:top w:w="0" w:type="dxa"/>
            <w:bottom w:w="0" w:type="dxa"/>
          </w:tblCellMar>
        </w:tblPrEx>
        <w:tc>
          <w:tcPr>
            <w:tcW w:w="2189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2DC76DEB" w14:textId="77777777" w:rsidR="00A35B38" w:rsidRDefault="00A35B38"/>
        </w:tc>
        <w:tc>
          <w:tcPr>
            <w:tcW w:w="2679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56D09EBF" w14:textId="77777777" w:rsidR="00A35B38" w:rsidRDefault="00A35B38"/>
        </w:tc>
        <w:tc>
          <w:tcPr>
            <w:tcW w:w="1111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</w:tcPr>
          <w:p w14:paraId="1C66DF14" w14:textId="77777777" w:rsidR="00A35B38" w:rsidRDefault="00A35B38"/>
        </w:tc>
        <w:tc>
          <w:tcPr>
            <w:tcW w:w="1127" w:type="dxa"/>
            <w:vMerge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</w:tcPr>
          <w:p w14:paraId="3188C601" w14:textId="77777777" w:rsidR="00A35B38" w:rsidRDefault="00A35B38"/>
        </w:tc>
        <w:tc>
          <w:tcPr>
            <w:tcW w:w="1437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6720CFA1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Lower Bound</w:t>
            </w:r>
          </w:p>
        </w:tc>
        <w:tc>
          <w:tcPr>
            <w:tcW w:w="1470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70CA4753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Upper Bound</w:t>
            </w:r>
          </w:p>
        </w:tc>
      </w:tr>
      <w:tr w:rsidR="00A35B38" w14:paraId="62A46240" w14:textId="77777777">
        <w:tblPrEx>
          <w:tblCellMar>
            <w:top w:w="0" w:type="dxa"/>
            <w:bottom w:w="0" w:type="dxa"/>
          </w:tblCellMar>
        </w:tblPrEx>
        <w:tc>
          <w:tcPr>
            <w:tcW w:w="2189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726AFF7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soma area (mm2)</w:t>
            </w:r>
          </w:p>
        </w:tc>
        <w:tc>
          <w:tcPr>
            <w:tcW w:w="2679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2395479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11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C6A733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.333</w:t>
            </w:r>
          </w:p>
        </w:tc>
        <w:tc>
          <w:tcPr>
            <w:tcW w:w="1127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AD29C8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.046</w:t>
            </w:r>
          </w:p>
        </w:tc>
        <w:tc>
          <w:tcPr>
            <w:tcW w:w="1437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CCB026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.238</w:t>
            </w:r>
          </w:p>
        </w:tc>
        <w:tc>
          <w:tcPr>
            <w:tcW w:w="1470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328788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.429</w:t>
            </w:r>
          </w:p>
        </w:tc>
      </w:tr>
      <w:tr w:rsidR="00A35B38" w14:paraId="5CCF5288" w14:textId="77777777">
        <w:tblPrEx>
          <w:tblCellMar>
            <w:top w:w="0" w:type="dxa"/>
            <w:bottom w:w="0" w:type="dxa"/>
          </w:tblCellMar>
        </w:tblPrEx>
        <w:tc>
          <w:tcPr>
            <w:tcW w:w="2189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75A2C95" w14:textId="77777777" w:rsidR="00A35B38" w:rsidRDefault="00A35B38"/>
        </w:tc>
        <w:tc>
          <w:tcPr>
            <w:tcW w:w="267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96D2938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1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BD3220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.313</w:t>
            </w:r>
          </w:p>
        </w:tc>
        <w:tc>
          <w:tcPr>
            <w:tcW w:w="112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DCE75A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.046</w:t>
            </w:r>
          </w:p>
        </w:tc>
        <w:tc>
          <w:tcPr>
            <w:tcW w:w="143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485AB6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.217</w:t>
            </w:r>
          </w:p>
        </w:tc>
        <w:tc>
          <w:tcPr>
            <w:tcW w:w="14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70DF07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.408</w:t>
            </w:r>
          </w:p>
        </w:tc>
      </w:tr>
      <w:tr w:rsidR="00A35B38" w14:paraId="0E1AF263" w14:textId="77777777">
        <w:tblPrEx>
          <w:tblCellMar>
            <w:top w:w="0" w:type="dxa"/>
            <w:bottom w:w="0" w:type="dxa"/>
          </w:tblCellMar>
        </w:tblPrEx>
        <w:tc>
          <w:tcPr>
            <w:tcW w:w="2189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89E1FEC" w14:textId="77777777" w:rsidR="00A35B38" w:rsidRDefault="00A35B38"/>
        </w:tc>
        <w:tc>
          <w:tcPr>
            <w:tcW w:w="2679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53B6586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11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2B26F6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.364</w:t>
            </w:r>
          </w:p>
        </w:tc>
        <w:tc>
          <w:tcPr>
            <w:tcW w:w="112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269160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.046</w:t>
            </w:r>
          </w:p>
        </w:tc>
        <w:tc>
          <w:tcPr>
            <w:tcW w:w="1437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47E6F7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.269</w:t>
            </w:r>
          </w:p>
        </w:tc>
        <w:tc>
          <w:tcPr>
            <w:tcW w:w="147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1881F0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.460</w:t>
            </w:r>
          </w:p>
        </w:tc>
      </w:tr>
      <w:tr w:rsidR="00A35B38" w14:paraId="0E853B58" w14:textId="77777777">
        <w:tblPrEx>
          <w:tblCellMar>
            <w:top w:w="0" w:type="dxa"/>
            <w:bottom w:w="0" w:type="dxa"/>
          </w:tblCellMar>
        </w:tblPrEx>
        <w:tc>
          <w:tcPr>
            <w:tcW w:w="2189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AD18546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>av no processes</w:t>
            </w:r>
          </w:p>
        </w:tc>
        <w:tc>
          <w:tcPr>
            <w:tcW w:w="267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2F2A8F2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1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2480F9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3.703</w:t>
            </w:r>
          </w:p>
        </w:tc>
        <w:tc>
          <w:tcPr>
            <w:tcW w:w="112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18A5511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.183</w:t>
            </w:r>
          </w:p>
        </w:tc>
        <w:tc>
          <w:tcPr>
            <w:tcW w:w="143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2EE3EC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3.322</w:t>
            </w:r>
          </w:p>
        </w:tc>
        <w:tc>
          <w:tcPr>
            <w:tcW w:w="14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8EB1B5B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4.083</w:t>
            </w:r>
          </w:p>
        </w:tc>
      </w:tr>
      <w:tr w:rsidR="00A35B38" w14:paraId="29C31945" w14:textId="77777777">
        <w:tblPrEx>
          <w:tblCellMar>
            <w:top w:w="0" w:type="dxa"/>
            <w:bottom w:w="0" w:type="dxa"/>
          </w:tblCellMar>
        </w:tblPrEx>
        <w:tc>
          <w:tcPr>
            <w:tcW w:w="218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84244CF" w14:textId="77777777" w:rsidR="00A35B38" w:rsidRDefault="00A35B38"/>
        </w:tc>
        <w:tc>
          <w:tcPr>
            <w:tcW w:w="2679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15688A0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11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FC42A4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3.674</w:t>
            </w:r>
          </w:p>
        </w:tc>
        <w:tc>
          <w:tcPr>
            <w:tcW w:w="112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396E2E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.183</w:t>
            </w:r>
          </w:p>
        </w:tc>
        <w:tc>
          <w:tcPr>
            <w:tcW w:w="1437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E8C5E9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3.294</w:t>
            </w:r>
          </w:p>
        </w:tc>
        <w:tc>
          <w:tcPr>
            <w:tcW w:w="147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A166F9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4.054</w:t>
            </w:r>
          </w:p>
        </w:tc>
      </w:tr>
      <w:tr w:rsidR="00A35B38" w14:paraId="714DD610" w14:textId="77777777">
        <w:tblPrEx>
          <w:tblCellMar>
            <w:top w:w="0" w:type="dxa"/>
            <w:bottom w:w="0" w:type="dxa"/>
          </w:tblCellMar>
        </w:tblPrEx>
        <w:tc>
          <w:tcPr>
            <w:tcW w:w="218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CAD2EC1" w14:textId="77777777" w:rsidR="00A35B38" w:rsidRDefault="00A35B38"/>
        </w:tc>
        <w:tc>
          <w:tcPr>
            <w:tcW w:w="2679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5AE76EEA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11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7B96E7D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3.562</w:t>
            </w:r>
          </w:p>
        </w:tc>
        <w:tc>
          <w:tcPr>
            <w:tcW w:w="1127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67480A7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.183</w:t>
            </w:r>
          </w:p>
        </w:tc>
        <w:tc>
          <w:tcPr>
            <w:tcW w:w="1437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51C6C42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3.181</w:t>
            </w:r>
          </w:p>
        </w:tc>
        <w:tc>
          <w:tcPr>
            <w:tcW w:w="1470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51602A91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3.942</w:t>
            </w:r>
          </w:p>
        </w:tc>
      </w:tr>
    </w:tbl>
    <w:p w14:paraId="521A1866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78"/>
        <w:gridCol w:w="2788"/>
        <w:gridCol w:w="2788"/>
        <w:gridCol w:w="1666"/>
        <w:gridCol w:w="1173"/>
        <w:gridCol w:w="1156"/>
      </w:tblGrid>
      <w:tr w:rsidR="003558F8" w14:paraId="5AB4AAA7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1849" w:type="dxa"/>
            <w:gridSpan w:val="6"/>
            <w:shd w:val="clear" w:color="auto" w:fill="FFFFFF"/>
            <w:vAlign w:val="center"/>
          </w:tcPr>
          <w:p w14:paraId="4E26F32C" w14:textId="77777777" w:rsidR="00A35B38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Pairwise Comparisons</w:t>
            </w:r>
          </w:p>
        </w:tc>
      </w:tr>
      <w:tr w:rsidR="00A35B38" w14:paraId="0AFF52D6" w14:textId="77777777">
        <w:tblPrEx>
          <w:tblCellMar>
            <w:top w:w="0" w:type="dxa"/>
            <w:bottom w:w="0" w:type="dxa"/>
          </w:tblCellMar>
        </w:tblPrEx>
        <w:trPr>
          <w:trHeight w:val="344"/>
        </w:trPr>
        <w:tc>
          <w:tcPr>
            <w:tcW w:w="2278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6003A846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075B7CF2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(I)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5BD4F886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(J)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1666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144F17C1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 Difference (I-J)</w:t>
            </w:r>
          </w:p>
        </w:tc>
        <w:tc>
          <w:tcPr>
            <w:tcW w:w="1173" w:type="dxa"/>
            <w:vMerge w:val="restart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394F103E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Std. Error</w:t>
            </w:r>
          </w:p>
        </w:tc>
        <w:tc>
          <w:tcPr>
            <w:tcW w:w="1156" w:type="dxa"/>
            <w:vMerge w:val="restart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292EFF27" w14:textId="77777777" w:rsidR="00A35B38" w:rsidRDefault="00000000">
            <w:pPr>
              <w:spacing w:before="10" w:after="10"/>
              <w:ind w:left="30" w:right="40"/>
              <w:jc w:val="center"/>
            </w:pPr>
            <w:proofErr w:type="spellStart"/>
            <w:r>
              <w:rPr>
                <w:rFonts w:ascii="Arial" w:eastAsia="Arial" w:hAnsi="Arial" w:cs="Arial"/>
                <w:color w:val="264A60"/>
              </w:rPr>
              <w:t>Sig.</w:t>
            </w:r>
            <w:r>
              <w:rPr>
                <w:vertAlign w:val="superscript"/>
              </w:rPr>
              <w:t>a</w:t>
            </w:r>
            <w:proofErr w:type="spellEnd"/>
          </w:p>
        </w:tc>
      </w:tr>
      <w:tr w:rsidR="00A35B38" w14:paraId="39E482E8" w14:textId="77777777">
        <w:tblPrEx>
          <w:tblCellMar>
            <w:top w:w="0" w:type="dxa"/>
            <w:bottom w:w="0" w:type="dxa"/>
          </w:tblCellMar>
        </w:tblPrEx>
        <w:trPr>
          <w:trHeight w:val="499"/>
        </w:trPr>
        <w:tc>
          <w:tcPr>
            <w:tcW w:w="2278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0019A327" w14:textId="77777777" w:rsidR="00A35B38" w:rsidRDefault="00A35B38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7294C69D" w14:textId="77777777" w:rsidR="00A35B38" w:rsidRDefault="00A35B38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50945EC2" w14:textId="77777777" w:rsidR="00A35B38" w:rsidRDefault="00A35B38"/>
        </w:tc>
        <w:tc>
          <w:tcPr>
            <w:tcW w:w="1666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</w:tcPr>
          <w:p w14:paraId="67042B57" w14:textId="77777777" w:rsidR="00A35B38" w:rsidRDefault="00A35B38"/>
        </w:tc>
        <w:tc>
          <w:tcPr>
            <w:tcW w:w="1173" w:type="dxa"/>
            <w:vMerge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</w:tcPr>
          <w:p w14:paraId="25FF93E8" w14:textId="77777777" w:rsidR="00A35B38" w:rsidRDefault="00A35B38"/>
        </w:tc>
        <w:tc>
          <w:tcPr>
            <w:tcW w:w="1156" w:type="dxa"/>
            <w:vMerge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none" w:sz="1" w:space="0" w:color="152935"/>
            </w:tcBorders>
          </w:tcPr>
          <w:p w14:paraId="58D9E2F4" w14:textId="77777777" w:rsidR="00A35B38" w:rsidRDefault="00A35B38"/>
        </w:tc>
      </w:tr>
      <w:tr w:rsidR="00A35B38" w14:paraId="66C7D11C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E7ED71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soma area (mm2)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30DB0BF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F4255BF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EE0495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.021</w:t>
            </w:r>
          </w:p>
        </w:tc>
        <w:tc>
          <w:tcPr>
            <w:tcW w:w="1173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D6B71D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.065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DFB250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.755</w:t>
            </w:r>
          </w:p>
        </w:tc>
      </w:tr>
      <w:tr w:rsidR="00A35B38" w14:paraId="109C203F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AAE0407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0DD46C1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3F01528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C687E7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-.031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FC87A6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90C1C0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.636</w:t>
            </w:r>
          </w:p>
        </w:tc>
      </w:tr>
      <w:tr w:rsidR="00A35B38" w14:paraId="050A346D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508DD359" w14:textId="77777777" w:rsidR="00A35B38" w:rsidRDefault="00A35B38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BF1DB97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8821D07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2A0620B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-.021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DDE2B4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F2FBA4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.755</w:t>
            </w:r>
          </w:p>
        </w:tc>
      </w:tr>
      <w:tr w:rsidR="00A35B38" w14:paraId="18A9FCD0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389EC06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D308563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979ED5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5925221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-.052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965B90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E78BAFB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.435</w:t>
            </w:r>
          </w:p>
        </w:tc>
      </w:tr>
      <w:tr w:rsidR="00A35B38" w14:paraId="06B0AA70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C5471EE" w14:textId="77777777" w:rsidR="00A35B38" w:rsidRDefault="00A35B38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EA3A468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6E707A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81DF57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.031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05E1DD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5AA70A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.636</w:t>
            </w:r>
          </w:p>
        </w:tc>
      </w:tr>
      <w:tr w:rsidR="00A35B38" w14:paraId="6933DD76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2873027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74F1B1D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0D0044D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741AC8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.052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D83A2F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E107A6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.435</w:t>
            </w:r>
          </w:p>
        </w:tc>
      </w:tr>
      <w:tr w:rsidR="00A35B38" w14:paraId="149D1D62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5C3EC3C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no processes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84A70A5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AD04248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28BA3E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.029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21C273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.259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D1A4A3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.913</w:t>
            </w:r>
          </w:p>
        </w:tc>
      </w:tr>
      <w:tr w:rsidR="00A35B38" w14:paraId="39917203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A7CFB6F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7C6D26D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183782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BA5B18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.141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E998DA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.259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3DCD2D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.592</w:t>
            </w:r>
          </w:p>
        </w:tc>
      </w:tr>
      <w:tr w:rsidR="00A35B38" w14:paraId="66F7F590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BCFAE81" w14:textId="77777777" w:rsidR="00A35B38" w:rsidRDefault="00A35B38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96638B9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19ACAFA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A69B46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-.029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439EC1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.259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D231C0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.913</w:t>
            </w:r>
          </w:p>
        </w:tc>
      </w:tr>
      <w:tr w:rsidR="00A35B38" w14:paraId="6F88FC5E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1948328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9787A4F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DF90E4E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6A6858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.112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D5C5E0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.259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5B914821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.669</w:t>
            </w:r>
          </w:p>
        </w:tc>
      </w:tr>
      <w:tr w:rsidR="00A35B38" w14:paraId="15067DF1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5468EF1" w14:textId="77777777" w:rsidR="00A35B38" w:rsidRDefault="00A35B38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2EE6A9DD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20F55EE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16072B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-.141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C1D957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.259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5FCF9C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.592</w:t>
            </w:r>
          </w:p>
        </w:tc>
      </w:tr>
      <w:tr w:rsidR="00A35B38" w14:paraId="2E6230AD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51A40B2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B30C4B4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28F717A4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2A52B7C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-.112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42615F41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.259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2C90142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.669</w:t>
            </w:r>
          </w:p>
        </w:tc>
      </w:tr>
    </w:tbl>
    <w:p w14:paraId="07F23724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78"/>
        <w:gridCol w:w="2788"/>
        <w:gridCol w:w="2788"/>
        <w:gridCol w:w="1666"/>
        <w:gridCol w:w="1173"/>
        <w:gridCol w:w="493"/>
        <w:gridCol w:w="663"/>
      </w:tblGrid>
      <w:tr w:rsidR="003558F8" w14:paraId="4E223090" w14:textId="77777777" w:rsidTr="003558F8">
        <w:tblPrEx>
          <w:tblCellMar>
            <w:top w:w="0" w:type="dxa"/>
            <w:bottom w:w="0" w:type="dxa"/>
          </w:tblCellMar>
        </w:tblPrEx>
        <w:trPr>
          <w:gridAfter w:val="1"/>
          <w:wAfter w:w="663" w:type="dxa"/>
        </w:trPr>
        <w:tc>
          <w:tcPr>
            <w:tcW w:w="11186" w:type="dxa"/>
            <w:gridSpan w:val="6"/>
            <w:shd w:val="clear" w:color="auto" w:fill="FFFFFF"/>
            <w:vAlign w:val="center"/>
          </w:tcPr>
          <w:p w14:paraId="723A0ED5" w14:textId="77777777" w:rsidR="00A35B38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Pairwise Comparisons</w:t>
            </w:r>
          </w:p>
        </w:tc>
      </w:tr>
      <w:tr w:rsidR="003558F8" w14:paraId="1471C441" w14:textId="77777777" w:rsidTr="003558F8">
        <w:tblPrEx>
          <w:tblCellMar>
            <w:top w:w="0" w:type="dxa"/>
            <w:bottom w:w="0" w:type="dxa"/>
          </w:tblCellMar>
        </w:tblPrEx>
        <w:trPr>
          <w:gridAfter w:val="1"/>
          <w:wAfter w:w="663" w:type="dxa"/>
        </w:trPr>
        <w:tc>
          <w:tcPr>
            <w:tcW w:w="2278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10ADDEC1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79474ECD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(I)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3FA7139F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(J)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3332" w:type="dxa"/>
            <w:gridSpan w:val="3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07A88C10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95% Confidence Interval for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Difference</w:t>
            </w:r>
            <w:r>
              <w:rPr>
                <w:vertAlign w:val="superscript"/>
              </w:rPr>
              <w:t>a</w:t>
            </w:r>
            <w:proofErr w:type="spellEnd"/>
          </w:p>
        </w:tc>
      </w:tr>
      <w:tr w:rsidR="00A35B38" w14:paraId="75EA2486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663" w:type="dxa"/>
        </w:trPr>
        <w:tc>
          <w:tcPr>
            <w:tcW w:w="2278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6B82BB7E" w14:textId="77777777" w:rsidR="00A35B38" w:rsidRDefault="00A35B38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115FAE5D" w14:textId="77777777" w:rsidR="00A35B38" w:rsidRDefault="00A35B38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1EB0D451" w14:textId="77777777" w:rsidR="00A35B38" w:rsidRDefault="00A35B38"/>
        </w:tc>
        <w:tc>
          <w:tcPr>
            <w:tcW w:w="1666" w:type="dxa"/>
            <w:tcBorders>
              <w:top w:val="non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00CDF98D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Lower Bound</w:t>
            </w:r>
          </w:p>
        </w:tc>
        <w:tc>
          <w:tcPr>
            <w:tcW w:w="1666" w:type="dxa"/>
            <w:gridSpan w:val="2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78EB4CB1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Upper Bound</w:t>
            </w:r>
          </w:p>
        </w:tc>
      </w:tr>
      <w:tr w:rsidR="00A35B38" w14:paraId="341391FA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663" w:type="dxa"/>
        </w:trPr>
        <w:tc>
          <w:tcPr>
            <w:tcW w:w="2278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2882895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soma area (mm2)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C89B85E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A72B8A1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E21C11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-.114</w:t>
            </w:r>
          </w:p>
        </w:tc>
        <w:tc>
          <w:tcPr>
            <w:tcW w:w="1666" w:type="dxa"/>
            <w:gridSpan w:val="2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FF98FE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.155</w:t>
            </w:r>
          </w:p>
        </w:tc>
      </w:tr>
      <w:tr w:rsidR="00A35B38" w14:paraId="04172FD9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663" w:type="dxa"/>
        </w:trPr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DD3E89A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58F5267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659405E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9070ED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-.166</w:t>
            </w:r>
          </w:p>
        </w:tc>
        <w:tc>
          <w:tcPr>
            <w:tcW w:w="166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ED247B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.104</w:t>
            </w:r>
          </w:p>
        </w:tc>
      </w:tr>
      <w:tr w:rsidR="00A35B38" w14:paraId="5D9DA7E5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663" w:type="dxa"/>
        </w:trPr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89359EC" w14:textId="77777777" w:rsidR="00A35B38" w:rsidRDefault="00A35B38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7ED6E28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AA7A996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D2183A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-.155</w:t>
            </w:r>
          </w:p>
        </w:tc>
        <w:tc>
          <w:tcPr>
            <w:tcW w:w="166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9C5A02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.114</w:t>
            </w:r>
          </w:p>
        </w:tc>
      </w:tr>
      <w:tr w:rsidR="00A35B38" w14:paraId="66E72791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663" w:type="dxa"/>
        </w:trPr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43EF115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DB373E3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871D3AF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1D2C31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-.187</w:t>
            </w:r>
          </w:p>
        </w:tc>
        <w:tc>
          <w:tcPr>
            <w:tcW w:w="166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D93B72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.083</w:t>
            </w:r>
          </w:p>
        </w:tc>
      </w:tr>
      <w:tr w:rsidR="00A35B38" w14:paraId="75F9F1D0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663" w:type="dxa"/>
        </w:trPr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CE5C6EF" w14:textId="77777777" w:rsidR="00A35B38" w:rsidRDefault="00A35B38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60D8FD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15352B0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4981D41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-.104</w:t>
            </w:r>
          </w:p>
        </w:tc>
        <w:tc>
          <w:tcPr>
            <w:tcW w:w="166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AA70F11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.166</w:t>
            </w:r>
          </w:p>
        </w:tc>
      </w:tr>
      <w:tr w:rsidR="00A35B38" w14:paraId="386F1DBA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663" w:type="dxa"/>
        </w:trPr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0BEB579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F448EA3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420FF7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0F4988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-.083</w:t>
            </w:r>
          </w:p>
        </w:tc>
        <w:tc>
          <w:tcPr>
            <w:tcW w:w="166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28D0E6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.187</w:t>
            </w:r>
          </w:p>
        </w:tc>
      </w:tr>
      <w:tr w:rsidR="00A35B38" w14:paraId="4CBD44C4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663" w:type="dxa"/>
        </w:trPr>
        <w:tc>
          <w:tcPr>
            <w:tcW w:w="2278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19D43B5E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>av no processes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DF653F8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E005497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DBA1CAB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-.509</w:t>
            </w:r>
          </w:p>
        </w:tc>
        <w:tc>
          <w:tcPr>
            <w:tcW w:w="166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7EA90A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.567</w:t>
            </w:r>
          </w:p>
        </w:tc>
      </w:tr>
      <w:tr w:rsidR="00A35B38" w14:paraId="734C2842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663" w:type="dxa"/>
        </w:trPr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4040014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883AFD1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EFCD9BD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53A086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-.397</w:t>
            </w:r>
          </w:p>
        </w:tc>
        <w:tc>
          <w:tcPr>
            <w:tcW w:w="166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E60D15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.679</w:t>
            </w:r>
          </w:p>
        </w:tc>
      </w:tr>
      <w:tr w:rsidR="00A35B38" w14:paraId="0F9F3B13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663" w:type="dxa"/>
        </w:trPr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BB15F84" w14:textId="77777777" w:rsidR="00A35B38" w:rsidRDefault="00A35B38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EAA286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0DC4B37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E3E2A2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-.567</w:t>
            </w:r>
          </w:p>
        </w:tc>
        <w:tc>
          <w:tcPr>
            <w:tcW w:w="166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1E4550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.509</w:t>
            </w:r>
          </w:p>
        </w:tc>
      </w:tr>
      <w:tr w:rsidR="00A35B38" w14:paraId="3765264B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663" w:type="dxa"/>
        </w:trPr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AAA0498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77F1A01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2156997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A80757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-.426</w:t>
            </w:r>
          </w:p>
        </w:tc>
        <w:tc>
          <w:tcPr>
            <w:tcW w:w="1666" w:type="dxa"/>
            <w:gridSpan w:val="2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D260A4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.650</w:t>
            </w:r>
          </w:p>
        </w:tc>
      </w:tr>
      <w:tr w:rsidR="00A35B38" w14:paraId="560B2184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663" w:type="dxa"/>
        </w:trPr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3E7AD427" w14:textId="77777777" w:rsidR="00A35B38" w:rsidRDefault="00A35B38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929ABE5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EB42DDC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150173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-.679</w:t>
            </w:r>
          </w:p>
        </w:tc>
        <w:tc>
          <w:tcPr>
            <w:tcW w:w="166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8970E4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.397</w:t>
            </w:r>
          </w:p>
        </w:tc>
      </w:tr>
      <w:tr w:rsidR="00A35B38" w14:paraId="1723276C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663" w:type="dxa"/>
        </w:trPr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411B008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59AC5AD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0D9E3C1E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0A74FC3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-.650</w:t>
            </w:r>
          </w:p>
        </w:tc>
        <w:tc>
          <w:tcPr>
            <w:tcW w:w="1666" w:type="dxa"/>
            <w:gridSpan w:val="2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44FC1E4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.426</w:t>
            </w:r>
          </w:p>
        </w:tc>
      </w:tr>
      <w:tr w:rsidR="00A35B38" w14:paraId="49CDAFF7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</w:tcPr>
          <w:p w14:paraId="3AAC1D98" w14:textId="77777777" w:rsidR="00A35B38" w:rsidRDefault="00A35B38"/>
        </w:tc>
        <w:tc>
          <w:tcPr>
            <w:tcW w:w="2788" w:type="dxa"/>
          </w:tcPr>
          <w:p w14:paraId="77F8355E" w14:textId="77777777" w:rsidR="00A35B38" w:rsidRDefault="00A35B38"/>
        </w:tc>
        <w:tc>
          <w:tcPr>
            <w:tcW w:w="2788" w:type="dxa"/>
          </w:tcPr>
          <w:p w14:paraId="08245F99" w14:textId="77777777" w:rsidR="00A35B38" w:rsidRDefault="00A35B38"/>
        </w:tc>
        <w:tc>
          <w:tcPr>
            <w:tcW w:w="1666" w:type="dxa"/>
          </w:tcPr>
          <w:p w14:paraId="76741B37" w14:textId="77777777" w:rsidR="00A35B38" w:rsidRDefault="00A35B38"/>
        </w:tc>
        <w:tc>
          <w:tcPr>
            <w:tcW w:w="1173" w:type="dxa"/>
          </w:tcPr>
          <w:p w14:paraId="5F44F461" w14:textId="77777777" w:rsidR="00A35B38" w:rsidRDefault="00A35B38"/>
        </w:tc>
        <w:tc>
          <w:tcPr>
            <w:tcW w:w="1156" w:type="dxa"/>
            <w:gridSpan w:val="2"/>
          </w:tcPr>
          <w:p w14:paraId="7360208D" w14:textId="77777777" w:rsidR="00A35B38" w:rsidRDefault="00A35B38"/>
        </w:tc>
      </w:tr>
      <w:tr w:rsidR="00A35B38" w14:paraId="20B54E3F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</w:tcPr>
          <w:p w14:paraId="72E4828D" w14:textId="77777777" w:rsidR="00A35B38" w:rsidRDefault="00A35B38"/>
        </w:tc>
        <w:tc>
          <w:tcPr>
            <w:tcW w:w="2788" w:type="dxa"/>
          </w:tcPr>
          <w:p w14:paraId="437143AC" w14:textId="77777777" w:rsidR="00A35B38" w:rsidRDefault="00A35B38"/>
        </w:tc>
        <w:tc>
          <w:tcPr>
            <w:tcW w:w="2788" w:type="dxa"/>
          </w:tcPr>
          <w:p w14:paraId="6B3DFF6A" w14:textId="77777777" w:rsidR="00A35B38" w:rsidRDefault="00A35B38"/>
        </w:tc>
        <w:tc>
          <w:tcPr>
            <w:tcW w:w="1666" w:type="dxa"/>
          </w:tcPr>
          <w:p w14:paraId="447C6EDB" w14:textId="77777777" w:rsidR="00A35B38" w:rsidRDefault="00A35B38"/>
        </w:tc>
        <w:tc>
          <w:tcPr>
            <w:tcW w:w="1173" w:type="dxa"/>
          </w:tcPr>
          <w:p w14:paraId="74B5B061" w14:textId="77777777" w:rsidR="00A35B38" w:rsidRDefault="00A35B38"/>
        </w:tc>
        <w:tc>
          <w:tcPr>
            <w:tcW w:w="1156" w:type="dxa"/>
            <w:gridSpan w:val="2"/>
          </w:tcPr>
          <w:p w14:paraId="793C7DDC" w14:textId="77777777" w:rsidR="00A35B38" w:rsidRDefault="00A35B38"/>
        </w:tc>
      </w:tr>
    </w:tbl>
    <w:p w14:paraId="66877AF6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186"/>
      </w:tblGrid>
      <w:tr w:rsidR="003558F8" w14:paraId="4CBCDCC4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1186" w:type="dxa"/>
            <w:shd w:val="clear" w:color="auto" w:fill="FFFFFF"/>
          </w:tcPr>
          <w:p w14:paraId="7685126B" w14:textId="77777777" w:rsidR="00A35B38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Based on estimated marginal means</w:t>
            </w:r>
          </w:p>
        </w:tc>
      </w:tr>
      <w:tr w:rsidR="003558F8" w14:paraId="76FB6582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1186" w:type="dxa"/>
            <w:shd w:val="clear" w:color="auto" w:fill="FFFFFF"/>
          </w:tcPr>
          <w:p w14:paraId="046E28CB" w14:textId="77777777" w:rsidR="00A35B38" w:rsidRDefault="00000000">
            <w:r>
              <w:rPr>
                <w:rFonts w:ascii="Arial" w:eastAsia="Arial" w:hAnsi="Arial" w:cs="Arial"/>
                <w:color w:val="010205"/>
              </w:rPr>
              <w:t>a. Adjustment for multiple comparisons: Least Significant Difference (equivalent to no adjustments).</w:t>
            </w:r>
          </w:p>
        </w:tc>
      </w:tr>
    </w:tbl>
    <w:p w14:paraId="25721E0B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38"/>
        <w:gridCol w:w="1156"/>
        <w:gridCol w:w="1156"/>
        <w:gridCol w:w="1581"/>
        <w:gridCol w:w="1156"/>
        <w:gridCol w:w="1156"/>
      </w:tblGrid>
      <w:tr w:rsidR="003558F8" w14:paraId="2C56D359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8143" w:type="dxa"/>
            <w:gridSpan w:val="6"/>
            <w:shd w:val="clear" w:color="auto" w:fill="FFFFFF"/>
            <w:vAlign w:val="center"/>
          </w:tcPr>
          <w:p w14:paraId="25F7628A" w14:textId="77777777" w:rsidR="00A35B38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Multivariate Tests</w:t>
            </w:r>
          </w:p>
        </w:tc>
      </w:tr>
      <w:tr w:rsidR="00A35B38" w14:paraId="0EF7901A" w14:textId="77777777">
        <w:tblPrEx>
          <w:tblCellMar>
            <w:top w:w="0" w:type="dxa"/>
            <w:bottom w:w="0" w:type="dxa"/>
          </w:tblCellMar>
        </w:tblPrEx>
        <w:tc>
          <w:tcPr>
            <w:tcW w:w="1938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19F6D959" w14:textId="77777777" w:rsidR="00A35B38" w:rsidRDefault="00A35B38">
            <w:pPr>
              <w:spacing w:before="15" w:after="5"/>
              <w:ind w:left="30" w:right="40"/>
            </w:pPr>
          </w:p>
        </w:tc>
        <w:tc>
          <w:tcPr>
            <w:tcW w:w="1156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2DFCE0E8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Value</w:t>
            </w:r>
          </w:p>
        </w:tc>
        <w:tc>
          <w:tcPr>
            <w:tcW w:w="1156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594CF940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F</w:t>
            </w:r>
          </w:p>
        </w:tc>
        <w:tc>
          <w:tcPr>
            <w:tcW w:w="1581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7902E556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Hypothesis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  <w:tc>
          <w:tcPr>
            <w:tcW w:w="1156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7F251351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Error </w:t>
            </w:r>
            <w:proofErr w:type="spellStart"/>
            <w:r>
              <w:rPr>
                <w:rFonts w:ascii="Arial" w:eastAsia="Arial" w:hAnsi="Arial" w:cs="Arial"/>
                <w:color w:val="264A60"/>
              </w:rPr>
              <w:t>df</w:t>
            </w:r>
            <w:proofErr w:type="spellEnd"/>
          </w:p>
        </w:tc>
        <w:tc>
          <w:tcPr>
            <w:tcW w:w="1156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4C630D06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Sig.</w:t>
            </w:r>
          </w:p>
        </w:tc>
      </w:tr>
      <w:tr w:rsidR="00A35B38" w14:paraId="10F771E0" w14:textId="77777777">
        <w:tblPrEx>
          <w:tblCellMar>
            <w:top w:w="0" w:type="dxa"/>
            <w:bottom w:w="0" w:type="dxa"/>
          </w:tblCellMar>
        </w:tblPrEx>
        <w:tc>
          <w:tcPr>
            <w:tcW w:w="1938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A5FDEA8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Pillai's trace</w:t>
            </w:r>
          </w:p>
        </w:tc>
        <w:tc>
          <w:tcPr>
            <w:tcW w:w="115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AEDA91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.045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A7DFF2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.244</w:t>
            </w:r>
          </w:p>
        </w:tc>
        <w:tc>
          <w:tcPr>
            <w:tcW w:w="1581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EB23C6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6C529D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42.000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4E2197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.912</w:t>
            </w:r>
          </w:p>
        </w:tc>
      </w:tr>
      <w:tr w:rsidR="00A35B38" w14:paraId="789BB01B" w14:textId="77777777">
        <w:tblPrEx>
          <w:tblCellMar>
            <w:top w:w="0" w:type="dxa"/>
            <w:bottom w:w="0" w:type="dxa"/>
          </w:tblCellMar>
        </w:tblPrEx>
        <w:tc>
          <w:tcPr>
            <w:tcW w:w="193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FD86614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Wilks' lambda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BD106F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.955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D04718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.234</w:t>
            </w:r>
            <w:r>
              <w:rPr>
                <w:vertAlign w:val="superscript"/>
              </w:rPr>
              <w:t>a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E83BB9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EC0FD4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40.000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CC264A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.918</w:t>
            </w:r>
          </w:p>
        </w:tc>
      </w:tr>
      <w:tr w:rsidR="00A35B38" w14:paraId="352849DB" w14:textId="77777777">
        <w:tblPrEx>
          <w:tblCellMar>
            <w:top w:w="0" w:type="dxa"/>
            <w:bottom w:w="0" w:type="dxa"/>
          </w:tblCellMar>
        </w:tblPrEx>
        <w:tc>
          <w:tcPr>
            <w:tcW w:w="1938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7BFF56C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Hotelling's trace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A36DC3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.047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5AB1BB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.224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05357B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85889E1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38.000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7AE4F6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.923</w:t>
            </w:r>
          </w:p>
        </w:tc>
      </w:tr>
      <w:tr w:rsidR="00A35B38" w14:paraId="6E59EAE9" w14:textId="77777777">
        <w:tblPrEx>
          <w:tblCellMar>
            <w:top w:w="0" w:type="dxa"/>
            <w:bottom w:w="0" w:type="dxa"/>
          </w:tblCellMar>
        </w:tblPrEx>
        <w:tc>
          <w:tcPr>
            <w:tcW w:w="1938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65A61592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Roy's largest root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2F96790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.044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3AADC61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.459</w:t>
            </w:r>
            <w:r>
              <w:rPr>
                <w:vertAlign w:val="superscript"/>
              </w:rPr>
              <w:t>b</w:t>
            </w:r>
          </w:p>
        </w:tc>
        <w:tc>
          <w:tcPr>
            <w:tcW w:w="1581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3795B501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054DADE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21.000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10141AE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.638</w:t>
            </w:r>
          </w:p>
        </w:tc>
      </w:tr>
      <w:tr w:rsidR="003558F8" w14:paraId="139A47FD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8143" w:type="dxa"/>
            <w:gridSpan w:val="6"/>
            <w:shd w:val="clear" w:color="auto" w:fill="FFFFFF"/>
          </w:tcPr>
          <w:p w14:paraId="0A95CD4E" w14:textId="77777777" w:rsidR="00A35B38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 xml:space="preserve">Each F tests the multivariate effect of </w:t>
            </w:r>
            <w:proofErr w:type="gramStart"/>
            <w:r>
              <w:rPr>
                <w:rFonts w:ascii="Arial" w:eastAsia="Arial" w:hAnsi="Arial" w:cs="Arial"/>
                <w:color w:val="010205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010205"/>
              </w:rPr>
              <w:t>1=SN; 2=VTA; 3=CP]. These tests are based on the linearly independent pairwise comparisons among the estimated marginal means.</w:t>
            </w:r>
          </w:p>
        </w:tc>
      </w:tr>
      <w:tr w:rsidR="003558F8" w14:paraId="6788B153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8143" w:type="dxa"/>
            <w:gridSpan w:val="6"/>
            <w:shd w:val="clear" w:color="auto" w:fill="FFFFFF"/>
          </w:tcPr>
          <w:p w14:paraId="20C86BFC" w14:textId="77777777" w:rsidR="00A35B38" w:rsidRDefault="00000000">
            <w:r>
              <w:rPr>
                <w:rFonts w:ascii="Arial" w:eastAsia="Arial" w:hAnsi="Arial" w:cs="Arial"/>
                <w:color w:val="010205"/>
              </w:rPr>
              <w:t>a. Exact statistic</w:t>
            </w:r>
          </w:p>
        </w:tc>
      </w:tr>
      <w:tr w:rsidR="003558F8" w14:paraId="3078A726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8143" w:type="dxa"/>
            <w:gridSpan w:val="6"/>
            <w:shd w:val="clear" w:color="auto" w:fill="FFFFFF"/>
          </w:tcPr>
          <w:p w14:paraId="0207B6D7" w14:textId="77777777" w:rsidR="00A35B38" w:rsidRDefault="00000000">
            <w:r>
              <w:rPr>
                <w:rFonts w:ascii="Arial" w:eastAsia="Arial" w:hAnsi="Arial" w:cs="Arial"/>
                <w:color w:val="010205"/>
              </w:rPr>
              <w:t>b. The statistic is an upper bound on F that yields a lower bound on the significance level.</w:t>
            </w:r>
          </w:p>
        </w:tc>
      </w:tr>
    </w:tbl>
    <w:p w14:paraId="1FB12437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74"/>
        <w:gridCol w:w="1103"/>
        <w:gridCol w:w="1663"/>
        <w:gridCol w:w="1154"/>
        <w:gridCol w:w="1510"/>
        <w:gridCol w:w="1154"/>
        <w:gridCol w:w="1154"/>
      </w:tblGrid>
      <w:tr w:rsidR="003558F8" w14:paraId="3222845D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0012" w:type="dxa"/>
            <w:gridSpan w:val="7"/>
            <w:shd w:val="clear" w:color="auto" w:fill="FFFFFF"/>
            <w:vAlign w:val="center"/>
          </w:tcPr>
          <w:p w14:paraId="69C7096D" w14:textId="77777777" w:rsidR="00A35B38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Univariate Tests</w:t>
            </w:r>
          </w:p>
        </w:tc>
      </w:tr>
      <w:tr w:rsidR="003558F8" w14:paraId="0FE4FF07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3377" w:type="dxa"/>
            <w:gridSpan w:val="2"/>
            <w:tcBorders>
              <w:top w:val="none" w:sz="1" w:space="0" w:color="152935"/>
              <w:left w:val="none" w:sz="1" w:space="0" w:color="152935"/>
              <w:bottom w:val="single" w:sz="1" w:space="0" w:color="152935"/>
            </w:tcBorders>
            <w:shd w:val="clear" w:color="auto" w:fill="FFFFFF"/>
            <w:vAlign w:val="bottom"/>
          </w:tcPr>
          <w:p w14:paraId="713CAC8A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1663" w:type="dxa"/>
            <w:tcBorders>
              <w:top w:val="none" w:sz="1" w:space="0" w:color="152935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7A2E4093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Sum of </w:t>
            </w:r>
            <w:r>
              <w:rPr>
                <w:rFonts w:ascii="Arial" w:eastAsia="Arial" w:hAnsi="Arial" w:cs="Arial"/>
                <w:color w:val="264A60"/>
              </w:rPr>
              <w:lastRenderedPageBreak/>
              <w:t>Squares</w:t>
            </w:r>
          </w:p>
        </w:tc>
        <w:tc>
          <w:tcPr>
            <w:tcW w:w="1154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5B70413C" w14:textId="77777777" w:rsidR="00A35B38" w:rsidRDefault="00000000">
            <w:pPr>
              <w:spacing w:before="10" w:after="10"/>
              <w:ind w:left="30" w:right="40"/>
              <w:jc w:val="center"/>
            </w:pPr>
            <w:proofErr w:type="spellStart"/>
            <w:r>
              <w:rPr>
                <w:rFonts w:ascii="Arial" w:eastAsia="Arial" w:hAnsi="Arial" w:cs="Arial"/>
                <w:color w:val="264A60"/>
              </w:rPr>
              <w:lastRenderedPageBreak/>
              <w:t>df</w:t>
            </w:r>
            <w:proofErr w:type="spellEnd"/>
          </w:p>
        </w:tc>
        <w:tc>
          <w:tcPr>
            <w:tcW w:w="1510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7C83821F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 xml:space="preserve">Mean </w:t>
            </w:r>
            <w:r>
              <w:rPr>
                <w:rFonts w:ascii="Arial" w:eastAsia="Arial" w:hAnsi="Arial" w:cs="Arial"/>
                <w:color w:val="264A60"/>
              </w:rPr>
              <w:lastRenderedPageBreak/>
              <w:t>Square</w:t>
            </w:r>
          </w:p>
        </w:tc>
        <w:tc>
          <w:tcPr>
            <w:tcW w:w="1154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5C23CB9B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>F</w:t>
            </w:r>
          </w:p>
        </w:tc>
        <w:tc>
          <w:tcPr>
            <w:tcW w:w="1154" w:type="dxa"/>
            <w:tcBorders>
              <w:top w:val="none" w:sz="1" w:space="0" w:color="152935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6446EC52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Sig.</w:t>
            </w:r>
          </w:p>
        </w:tc>
      </w:tr>
      <w:tr w:rsidR="00A35B38" w14:paraId="27B05DF8" w14:textId="77777777">
        <w:tblPrEx>
          <w:tblCellMar>
            <w:top w:w="0" w:type="dxa"/>
            <w:bottom w:w="0" w:type="dxa"/>
          </w:tblCellMar>
        </w:tblPrEx>
        <w:tc>
          <w:tcPr>
            <w:tcW w:w="2274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F185EF9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soma area (mm2)</w:t>
            </w:r>
          </w:p>
        </w:tc>
        <w:tc>
          <w:tcPr>
            <w:tcW w:w="1103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5004F79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3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7F5A6B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.012</w:t>
            </w:r>
          </w:p>
        </w:tc>
        <w:tc>
          <w:tcPr>
            <w:tcW w:w="1154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60927B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  <w:tc>
          <w:tcPr>
            <w:tcW w:w="1510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846BAD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.006</w:t>
            </w:r>
          </w:p>
        </w:tc>
        <w:tc>
          <w:tcPr>
            <w:tcW w:w="1154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C7B2FB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.322</w:t>
            </w:r>
          </w:p>
        </w:tc>
        <w:tc>
          <w:tcPr>
            <w:tcW w:w="1154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CE13B6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.728</w:t>
            </w:r>
          </w:p>
        </w:tc>
      </w:tr>
      <w:tr w:rsidR="00A35B38" w14:paraId="5F52AB8C" w14:textId="77777777">
        <w:tblPrEx>
          <w:tblCellMar>
            <w:top w:w="0" w:type="dxa"/>
            <w:bottom w:w="0" w:type="dxa"/>
          </w:tblCellMar>
        </w:tblPrEx>
        <w:tc>
          <w:tcPr>
            <w:tcW w:w="2274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411C97D" w14:textId="77777777" w:rsidR="00A35B38" w:rsidRDefault="00A35B38"/>
        </w:tc>
        <w:tc>
          <w:tcPr>
            <w:tcW w:w="1103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96B8472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3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CC4E08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.393</w:t>
            </w:r>
          </w:p>
        </w:tc>
        <w:tc>
          <w:tcPr>
            <w:tcW w:w="115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47E78AF1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</w:t>
            </w:r>
          </w:p>
        </w:tc>
        <w:tc>
          <w:tcPr>
            <w:tcW w:w="1510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8CA13D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.019</w:t>
            </w:r>
          </w:p>
        </w:tc>
        <w:tc>
          <w:tcPr>
            <w:tcW w:w="115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B682C93" w14:textId="77777777" w:rsidR="00A35B38" w:rsidRDefault="00A35B38"/>
        </w:tc>
        <w:tc>
          <w:tcPr>
            <w:tcW w:w="1154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682B47C" w14:textId="77777777" w:rsidR="00A35B38" w:rsidRDefault="00A35B38"/>
        </w:tc>
      </w:tr>
      <w:tr w:rsidR="00A35B38" w14:paraId="1DDDEF65" w14:textId="77777777">
        <w:tblPrEx>
          <w:tblCellMar>
            <w:top w:w="0" w:type="dxa"/>
            <w:bottom w:w="0" w:type="dxa"/>
          </w:tblCellMar>
        </w:tblPrEx>
        <w:tc>
          <w:tcPr>
            <w:tcW w:w="2274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18C0409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no processes</w:t>
            </w:r>
          </w:p>
        </w:tc>
        <w:tc>
          <w:tcPr>
            <w:tcW w:w="1103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3838F81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Contrast</w:t>
            </w:r>
          </w:p>
        </w:tc>
        <w:tc>
          <w:tcPr>
            <w:tcW w:w="1663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925379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.098</w:t>
            </w:r>
          </w:p>
        </w:tc>
        <w:tc>
          <w:tcPr>
            <w:tcW w:w="115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3D22DE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</w:t>
            </w:r>
          </w:p>
        </w:tc>
        <w:tc>
          <w:tcPr>
            <w:tcW w:w="1510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1383B3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.049</w:t>
            </w:r>
          </w:p>
        </w:tc>
        <w:tc>
          <w:tcPr>
            <w:tcW w:w="115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5451C61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.165</w:t>
            </w:r>
          </w:p>
        </w:tc>
        <w:tc>
          <w:tcPr>
            <w:tcW w:w="1154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75E75E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.849</w:t>
            </w:r>
          </w:p>
        </w:tc>
      </w:tr>
      <w:tr w:rsidR="00A35B38" w14:paraId="149DC8B6" w14:textId="77777777">
        <w:tblPrEx>
          <w:tblCellMar>
            <w:top w:w="0" w:type="dxa"/>
            <w:bottom w:w="0" w:type="dxa"/>
          </w:tblCellMar>
        </w:tblPrEx>
        <w:tc>
          <w:tcPr>
            <w:tcW w:w="2274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635AC50" w14:textId="77777777" w:rsidR="00A35B38" w:rsidRDefault="00A35B38"/>
        </w:tc>
        <w:tc>
          <w:tcPr>
            <w:tcW w:w="1103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342062DD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Error</w:t>
            </w:r>
          </w:p>
        </w:tc>
        <w:tc>
          <w:tcPr>
            <w:tcW w:w="1663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597D7E0B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6.248</w:t>
            </w:r>
          </w:p>
        </w:tc>
        <w:tc>
          <w:tcPr>
            <w:tcW w:w="1154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3E5949F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21</w:t>
            </w:r>
          </w:p>
        </w:tc>
        <w:tc>
          <w:tcPr>
            <w:tcW w:w="1510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02770D4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.298</w:t>
            </w:r>
          </w:p>
        </w:tc>
        <w:tc>
          <w:tcPr>
            <w:tcW w:w="1154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2C461FE3" w14:textId="77777777" w:rsidR="00A35B38" w:rsidRDefault="00A35B38"/>
        </w:tc>
        <w:tc>
          <w:tcPr>
            <w:tcW w:w="1154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194203F0" w14:textId="77777777" w:rsidR="00A35B38" w:rsidRDefault="00A35B38"/>
        </w:tc>
      </w:tr>
      <w:tr w:rsidR="003558F8" w14:paraId="5CDF6155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0012" w:type="dxa"/>
            <w:gridSpan w:val="7"/>
            <w:shd w:val="clear" w:color="auto" w:fill="FFFFFF"/>
          </w:tcPr>
          <w:p w14:paraId="04299C47" w14:textId="77777777" w:rsidR="00A35B38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 xml:space="preserve">The F tests the effect of </w:t>
            </w:r>
            <w:proofErr w:type="gramStart"/>
            <w:r>
              <w:rPr>
                <w:rFonts w:ascii="Arial" w:eastAsia="Arial" w:hAnsi="Arial" w:cs="Arial"/>
                <w:color w:val="010205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010205"/>
              </w:rPr>
              <w:t>1=SN; 2=VTA; 3=CP]. This test is based on the linearly independent pairwise comparisons among the estimated marginal means.</w:t>
            </w:r>
          </w:p>
        </w:tc>
      </w:tr>
    </w:tbl>
    <w:p w14:paraId="00A5E960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78"/>
        <w:gridCol w:w="2788"/>
        <w:gridCol w:w="2788"/>
        <w:gridCol w:w="1156"/>
        <w:gridCol w:w="1173"/>
        <w:gridCol w:w="1496"/>
      </w:tblGrid>
      <w:tr w:rsidR="003558F8" w14:paraId="2156F90D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1679" w:type="dxa"/>
            <w:gridSpan w:val="6"/>
            <w:shd w:val="clear" w:color="auto" w:fill="FFFFFF"/>
            <w:vAlign w:val="center"/>
          </w:tcPr>
          <w:p w14:paraId="77F6C623" w14:textId="77777777" w:rsidR="00A35B38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 xml:space="preserve">3. GENOTYPE [1 = WT; 2= A53T] * </w:t>
            </w:r>
            <w:proofErr w:type="gramStart"/>
            <w:r>
              <w:rPr>
                <w:rFonts w:ascii="Arial" w:eastAsia="Arial" w:hAnsi="Arial" w:cs="Arial"/>
                <w:b/>
                <w:color w:val="010205"/>
                <w:sz w:val="28"/>
              </w:rPr>
              <w:t>REGION[</w:t>
            </w:r>
            <w:proofErr w:type="gramEnd"/>
            <w:r>
              <w:rPr>
                <w:rFonts w:ascii="Arial" w:eastAsia="Arial" w:hAnsi="Arial" w:cs="Arial"/>
                <w:b/>
                <w:color w:val="010205"/>
                <w:sz w:val="28"/>
              </w:rPr>
              <w:t>1=SN; 2=VTA; 3=CP]</w:t>
            </w:r>
          </w:p>
        </w:tc>
      </w:tr>
      <w:tr w:rsidR="00A35B38" w14:paraId="0707EA58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209D2012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46E41CCB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383171D0" w14:textId="77777777" w:rsidR="00A35B38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1156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5BE7F8C6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</w:t>
            </w:r>
          </w:p>
        </w:tc>
        <w:tc>
          <w:tcPr>
            <w:tcW w:w="1173" w:type="dxa"/>
            <w:vMerge w:val="restart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6D3FB751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Std. Error</w:t>
            </w:r>
          </w:p>
        </w:tc>
        <w:tc>
          <w:tcPr>
            <w:tcW w:w="1496" w:type="dxa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40689423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95% Confidence Interval</w:t>
            </w:r>
          </w:p>
        </w:tc>
      </w:tr>
      <w:tr w:rsidR="00A35B38" w14:paraId="4132AAAB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55B5ED76" w14:textId="77777777" w:rsidR="00A35B38" w:rsidRDefault="00A35B38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3F63AA40" w14:textId="77777777" w:rsidR="00A35B38" w:rsidRDefault="00A35B38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6D871FAE" w14:textId="77777777" w:rsidR="00A35B38" w:rsidRDefault="00A35B38"/>
        </w:tc>
        <w:tc>
          <w:tcPr>
            <w:tcW w:w="1156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</w:tcPr>
          <w:p w14:paraId="73D74C85" w14:textId="77777777" w:rsidR="00A35B38" w:rsidRDefault="00A35B38"/>
        </w:tc>
        <w:tc>
          <w:tcPr>
            <w:tcW w:w="1173" w:type="dxa"/>
            <w:vMerge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</w:tcPr>
          <w:p w14:paraId="259F8354" w14:textId="77777777" w:rsidR="00A35B38" w:rsidRDefault="00A35B38"/>
        </w:tc>
        <w:tc>
          <w:tcPr>
            <w:tcW w:w="1496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737DEE7A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Lower Bound</w:t>
            </w:r>
          </w:p>
        </w:tc>
      </w:tr>
      <w:tr w:rsidR="00A35B38" w14:paraId="57D4A815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FCA2EC6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soma area (mm2)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1A7134CE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4037245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34373B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.238</w:t>
            </w:r>
          </w:p>
        </w:tc>
        <w:tc>
          <w:tcPr>
            <w:tcW w:w="1173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DBB2B9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.068</w:t>
            </w:r>
          </w:p>
        </w:tc>
        <w:tc>
          <w:tcPr>
            <w:tcW w:w="149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084203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.096</w:t>
            </w:r>
          </w:p>
        </w:tc>
      </w:tr>
      <w:tr w:rsidR="00A35B38" w14:paraId="2B4135C8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441201F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17A0DB8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26D181E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E4333A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.235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3217811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.068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607FB5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.092</w:t>
            </w:r>
          </w:p>
        </w:tc>
      </w:tr>
      <w:tr w:rsidR="00A35B38" w14:paraId="4C70138B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FB90E19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95ECA1E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47CD69C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442064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.175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3F8737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.068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D727E9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.033</w:t>
            </w:r>
          </w:p>
        </w:tc>
      </w:tr>
      <w:tr w:rsidR="00A35B38" w14:paraId="59DA65DE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2AA926B" w14:textId="77777777" w:rsidR="00A35B38" w:rsidRDefault="00A35B38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4BFBAF5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A7429AA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56F356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.428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65F7CD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.061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84428B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.301</w:t>
            </w:r>
          </w:p>
        </w:tc>
      </w:tr>
      <w:tr w:rsidR="00A35B38" w14:paraId="4311D39F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A82E5BE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AB479AB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8AC988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064FD6B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.391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D5A9B2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.061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7FF2A9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.264</w:t>
            </w:r>
          </w:p>
        </w:tc>
      </w:tr>
      <w:tr w:rsidR="00A35B38" w14:paraId="675C488D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DF062C4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2A09B12D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0DED91F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03C68E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.554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892572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.061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126C4E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.426</w:t>
            </w:r>
          </w:p>
        </w:tc>
      </w:tr>
      <w:tr w:rsidR="00A35B38" w14:paraId="2B78CC22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A582E60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no processes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3F7FAF6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B6359ED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D7DB98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3.166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B43677B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.273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3E5A1B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2.599</w:t>
            </w:r>
          </w:p>
        </w:tc>
      </w:tr>
      <w:tr w:rsidR="00A35B38" w14:paraId="7E34F7AF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43BFD1B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C69DCF6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44E8F47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4DB5C5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3.067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E71CB9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.273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E9B7DC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2.499</w:t>
            </w:r>
          </w:p>
        </w:tc>
      </w:tr>
      <w:tr w:rsidR="00A35B38" w14:paraId="26263353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10EDDD9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261AF9D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89AF57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2BC7075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3.065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D71177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.273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69D933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2.498</w:t>
            </w:r>
          </w:p>
        </w:tc>
      </w:tr>
      <w:tr w:rsidR="00A35B38" w14:paraId="6EA89E63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28BB86B" w14:textId="77777777" w:rsidR="00A35B38" w:rsidRDefault="00A35B38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652E9C5D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8317E2A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DC1FE0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4.239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63C2F0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.244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DE53ED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3.732</w:t>
            </w:r>
          </w:p>
        </w:tc>
      </w:tr>
      <w:tr w:rsidR="00A35B38" w14:paraId="66EC69A4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5D12576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397167A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64634C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E631301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4.281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9DCD20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.244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7710C2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3.774</w:t>
            </w:r>
          </w:p>
        </w:tc>
      </w:tr>
      <w:tr w:rsidR="00A35B38" w14:paraId="0E830E87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69DB63C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B64E6BA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28F439A0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15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3C53709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4.059</w:t>
            </w:r>
          </w:p>
        </w:tc>
        <w:tc>
          <w:tcPr>
            <w:tcW w:w="1173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6814076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.244</w:t>
            </w:r>
          </w:p>
        </w:tc>
        <w:tc>
          <w:tcPr>
            <w:tcW w:w="149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636E035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3.551</w:t>
            </w:r>
          </w:p>
        </w:tc>
      </w:tr>
    </w:tbl>
    <w:p w14:paraId="54D1166D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78"/>
        <w:gridCol w:w="2788"/>
        <w:gridCol w:w="2788"/>
        <w:gridCol w:w="1530"/>
      </w:tblGrid>
      <w:tr w:rsidR="003558F8" w14:paraId="510D46C6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9384" w:type="dxa"/>
            <w:gridSpan w:val="4"/>
            <w:shd w:val="clear" w:color="auto" w:fill="FFFFFF"/>
            <w:vAlign w:val="center"/>
          </w:tcPr>
          <w:p w14:paraId="74563514" w14:textId="77777777" w:rsidR="00A35B38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 xml:space="preserve">3. GENOTYPE [1 = WT; 2= A53T] * </w:t>
            </w:r>
            <w:proofErr w:type="gramStart"/>
            <w:r>
              <w:rPr>
                <w:rFonts w:ascii="Arial" w:eastAsia="Arial" w:hAnsi="Arial" w:cs="Arial"/>
                <w:b/>
                <w:color w:val="010205"/>
                <w:sz w:val="28"/>
              </w:rPr>
              <w:t>REGION[</w:t>
            </w:r>
            <w:proofErr w:type="gramEnd"/>
            <w:r>
              <w:rPr>
                <w:rFonts w:ascii="Arial" w:eastAsia="Arial" w:hAnsi="Arial" w:cs="Arial"/>
                <w:b/>
                <w:color w:val="010205"/>
                <w:sz w:val="28"/>
              </w:rPr>
              <w:t>1=SN; 2=VTA; 3=CP]</w:t>
            </w:r>
          </w:p>
        </w:tc>
      </w:tr>
      <w:tr w:rsidR="00A35B38" w14:paraId="6F34342B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0560EE3A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729FE7CE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GENOTYPE [1 = WT; 2= </w:t>
            </w:r>
            <w:r>
              <w:rPr>
                <w:rFonts w:ascii="Arial" w:eastAsia="Arial" w:hAnsi="Arial" w:cs="Arial"/>
                <w:color w:val="264A60"/>
              </w:rPr>
              <w:lastRenderedPageBreak/>
              <w:t>A53T]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7B8CC7A3" w14:textId="77777777" w:rsidR="00A35B38" w:rsidRDefault="00000000">
            <w:pPr>
              <w:spacing w:before="15" w:after="5"/>
              <w:ind w:left="30" w:right="40"/>
            </w:pPr>
            <w:proofErr w:type="gramStart"/>
            <w:r>
              <w:rPr>
                <w:rFonts w:ascii="Arial" w:eastAsia="Arial" w:hAnsi="Arial" w:cs="Arial"/>
                <w:color w:val="264A60"/>
              </w:rPr>
              <w:lastRenderedPageBreak/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 xml:space="preserve">1=SN; 2=VTA; </w:t>
            </w:r>
            <w:r>
              <w:rPr>
                <w:rFonts w:ascii="Arial" w:eastAsia="Arial" w:hAnsi="Arial" w:cs="Arial"/>
                <w:color w:val="264A60"/>
              </w:rPr>
              <w:lastRenderedPageBreak/>
              <w:t>3=CP]</w:t>
            </w:r>
          </w:p>
        </w:tc>
        <w:tc>
          <w:tcPr>
            <w:tcW w:w="1530" w:type="dxa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62D3B784" w14:textId="77777777" w:rsidR="00A35B38" w:rsidRDefault="00000000">
            <w:pPr>
              <w:jc w:val="center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 xml:space="preserve">95% Confidence </w:t>
            </w:r>
            <w:r>
              <w:rPr>
                <w:rFonts w:ascii="Arial" w:eastAsia="Arial" w:hAnsi="Arial" w:cs="Arial"/>
                <w:color w:val="264A60"/>
              </w:rPr>
              <w:lastRenderedPageBreak/>
              <w:t>Interval</w:t>
            </w:r>
          </w:p>
        </w:tc>
      </w:tr>
      <w:tr w:rsidR="00A35B38" w14:paraId="75F99BF7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40C24112" w14:textId="77777777" w:rsidR="00A35B38" w:rsidRDefault="00A35B38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7747154B" w14:textId="77777777" w:rsidR="00A35B38" w:rsidRDefault="00A35B38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7D08E291" w14:textId="77777777" w:rsidR="00A35B38" w:rsidRDefault="00A35B38"/>
        </w:tc>
        <w:tc>
          <w:tcPr>
            <w:tcW w:w="1530" w:type="dxa"/>
            <w:tcBorders>
              <w:top w:val="non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58E8CC7C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Upper Bound</w:t>
            </w:r>
          </w:p>
        </w:tc>
      </w:tr>
      <w:tr w:rsidR="00A35B38" w14:paraId="625C33F8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03E15AA8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soma area (mm2)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75F7F5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5A47802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19CAB1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.380</w:t>
            </w:r>
          </w:p>
        </w:tc>
      </w:tr>
      <w:tr w:rsidR="00A35B38" w14:paraId="6B394C3F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0642AE27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71FC7B6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93D7E24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71CE99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.377</w:t>
            </w:r>
          </w:p>
        </w:tc>
      </w:tr>
      <w:tr w:rsidR="00A35B38" w14:paraId="772E3AA2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02EEE4C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378922D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738CCDDE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BC2B1D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.317</w:t>
            </w:r>
          </w:p>
        </w:tc>
      </w:tr>
      <w:tr w:rsidR="00A35B38" w14:paraId="3BBBC40B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38C407A" w14:textId="77777777" w:rsidR="00A35B38" w:rsidRDefault="00A35B38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6926A40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A030299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087906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.556</w:t>
            </w:r>
          </w:p>
        </w:tc>
      </w:tr>
      <w:tr w:rsidR="00A35B38" w14:paraId="57888AAF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D5CA0CE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591CB43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52FADA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1265B4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.518</w:t>
            </w:r>
          </w:p>
        </w:tc>
      </w:tr>
      <w:tr w:rsidR="00A35B38" w14:paraId="0BC6536B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C3D37E3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395D0E9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657C657E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04E6D5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.681</w:t>
            </w:r>
          </w:p>
        </w:tc>
      </w:tr>
      <w:tr w:rsidR="00A35B38" w14:paraId="341BB520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27AE00D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no processes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4EF224B2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A768F90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16E6B6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3.733</w:t>
            </w:r>
          </w:p>
        </w:tc>
      </w:tr>
      <w:tr w:rsidR="00A35B38" w14:paraId="608BC187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6004A98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743A6502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F41FBFA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16CA89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3.634</w:t>
            </w:r>
          </w:p>
        </w:tc>
      </w:tr>
      <w:tr w:rsidR="00A35B38" w14:paraId="4EE050E1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C8C45BC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C5C3A80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93D2E6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1B2AAA9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3.632</w:t>
            </w:r>
          </w:p>
        </w:tc>
      </w:tr>
      <w:tr w:rsidR="00A35B38" w14:paraId="35FD36EF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E8BADA5" w14:textId="77777777" w:rsidR="00A35B38" w:rsidRDefault="00A35B38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1F91479E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375467A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51D742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4.747</w:t>
            </w:r>
          </w:p>
        </w:tc>
      </w:tr>
      <w:tr w:rsidR="00A35B38" w14:paraId="51D3B27B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E314EF5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54AEE891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51CDB2A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F10C7F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4.789</w:t>
            </w:r>
          </w:p>
        </w:tc>
      </w:tr>
      <w:tr w:rsidR="00A35B38" w14:paraId="5C40D79E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1730687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74CE4DD2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298C56E5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530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07EE4E5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4.566</w:t>
            </w:r>
          </w:p>
        </w:tc>
      </w:tr>
    </w:tbl>
    <w:p w14:paraId="3E9CAB14" w14:textId="77777777" w:rsidR="00A35B38" w:rsidRDefault="00A35B38"/>
    <w:p w14:paraId="1B5C0093" w14:textId="77777777" w:rsidR="00A35B38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cr/>
        <w:t>Post Hoc Tests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338EC6DE" w14:textId="77777777" w:rsidR="00A35B38" w:rsidRDefault="00A35B38"/>
    <w:p w14:paraId="077006B9" w14:textId="77777777" w:rsidR="00A35B38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cr/>
      </w:r>
      <w:proofErr w:type="gramStart"/>
      <w:r>
        <w:rPr>
          <w:rFonts w:ascii="Arial" w:eastAsia="Arial" w:hAnsi="Arial" w:cs="Arial"/>
          <w:b/>
          <w:color w:val="000000"/>
          <w:sz w:val="28"/>
        </w:rPr>
        <w:t>REGION[</w:t>
      </w:r>
      <w:proofErr w:type="gramEnd"/>
      <w:r>
        <w:rPr>
          <w:rFonts w:ascii="Arial" w:eastAsia="Arial" w:hAnsi="Arial" w:cs="Arial"/>
          <w:b/>
          <w:color w:val="000000"/>
          <w:sz w:val="28"/>
        </w:rPr>
        <w:t>1=SN; 2=VTA; 3=CP]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6FBE930A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78"/>
        <w:gridCol w:w="2788"/>
        <w:gridCol w:w="2788"/>
        <w:gridCol w:w="1666"/>
        <w:gridCol w:w="1666"/>
        <w:gridCol w:w="1156"/>
      </w:tblGrid>
      <w:tr w:rsidR="003558F8" w14:paraId="5333AFEB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2342" w:type="dxa"/>
            <w:gridSpan w:val="6"/>
            <w:shd w:val="clear" w:color="auto" w:fill="FFFFFF"/>
            <w:vAlign w:val="center"/>
          </w:tcPr>
          <w:p w14:paraId="7D1BCA6F" w14:textId="77777777" w:rsidR="00A35B38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Multiple Comparisons</w:t>
            </w:r>
          </w:p>
        </w:tc>
      </w:tr>
      <w:tr w:rsidR="003558F8" w14:paraId="17DE198C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2342" w:type="dxa"/>
            <w:gridSpan w:val="6"/>
            <w:shd w:val="clear" w:color="auto" w:fill="FFFFFF"/>
            <w:vAlign w:val="bottom"/>
          </w:tcPr>
          <w:p w14:paraId="00F0B1C7" w14:textId="77777777" w:rsidR="00A35B38" w:rsidRDefault="00000000">
            <w:pPr>
              <w:spacing w:before="5" w:after="1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LSD</w:t>
            </w:r>
          </w:p>
        </w:tc>
      </w:tr>
      <w:tr w:rsidR="00A35B38" w14:paraId="686792CF" w14:textId="77777777">
        <w:tblPrEx>
          <w:tblCellMar>
            <w:top w:w="0" w:type="dxa"/>
            <w:bottom w:w="0" w:type="dxa"/>
          </w:tblCellMar>
        </w:tblPrEx>
        <w:trPr>
          <w:trHeight w:val="344"/>
        </w:trPr>
        <w:tc>
          <w:tcPr>
            <w:tcW w:w="2278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3E86DE29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57059D9D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(I)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0D7C7E42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(J)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>1=SN; 2=VTA; 3=CP]</w:t>
            </w:r>
          </w:p>
        </w:tc>
        <w:tc>
          <w:tcPr>
            <w:tcW w:w="1666" w:type="dxa"/>
            <w:vMerge w:val="restart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7C0464DE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Mean Difference (I-J)</w:t>
            </w:r>
          </w:p>
        </w:tc>
        <w:tc>
          <w:tcPr>
            <w:tcW w:w="1666" w:type="dxa"/>
            <w:vMerge w:val="restart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FFFFF"/>
            <w:vAlign w:val="bottom"/>
          </w:tcPr>
          <w:p w14:paraId="4F9E9002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Std. Error</w:t>
            </w:r>
          </w:p>
        </w:tc>
        <w:tc>
          <w:tcPr>
            <w:tcW w:w="1156" w:type="dxa"/>
            <w:vMerge w:val="restart"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11078435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Sig.</w:t>
            </w:r>
          </w:p>
        </w:tc>
      </w:tr>
      <w:tr w:rsidR="00A35B38" w14:paraId="093DECB2" w14:textId="77777777">
        <w:tblPrEx>
          <w:tblCellMar>
            <w:top w:w="0" w:type="dxa"/>
            <w:bottom w:w="0" w:type="dxa"/>
          </w:tblCellMar>
        </w:tblPrEx>
        <w:trPr>
          <w:trHeight w:val="499"/>
        </w:trPr>
        <w:tc>
          <w:tcPr>
            <w:tcW w:w="2278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6877F9D2" w14:textId="77777777" w:rsidR="00A35B38" w:rsidRDefault="00A35B38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5DB7D956" w14:textId="77777777" w:rsidR="00A35B38" w:rsidRDefault="00A35B38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71198F3B" w14:textId="77777777" w:rsidR="00A35B38" w:rsidRDefault="00A35B38"/>
        </w:tc>
        <w:tc>
          <w:tcPr>
            <w:tcW w:w="1666" w:type="dxa"/>
            <w:vMerge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single" w:sz="1" w:space="0" w:color="E0E0E0"/>
            </w:tcBorders>
          </w:tcPr>
          <w:p w14:paraId="7C98C636" w14:textId="77777777" w:rsidR="00A35B38" w:rsidRDefault="00A35B38"/>
        </w:tc>
        <w:tc>
          <w:tcPr>
            <w:tcW w:w="1666" w:type="dxa"/>
            <w:vMerge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single" w:sz="1" w:space="0" w:color="E0E0E0"/>
            </w:tcBorders>
          </w:tcPr>
          <w:p w14:paraId="0BF90885" w14:textId="77777777" w:rsidR="00A35B38" w:rsidRDefault="00A35B38"/>
        </w:tc>
        <w:tc>
          <w:tcPr>
            <w:tcW w:w="1156" w:type="dxa"/>
            <w:vMerge/>
            <w:tcBorders>
              <w:top w:val="none" w:sz="1" w:space="0" w:color="152935"/>
              <w:left w:val="single" w:sz="1" w:space="0" w:color="E0E0E0"/>
              <w:bottom w:val="none" w:sz="1" w:space="0" w:color="AEAEAE"/>
              <w:right w:val="none" w:sz="1" w:space="0" w:color="152935"/>
            </w:tcBorders>
          </w:tcPr>
          <w:p w14:paraId="6BC89661" w14:textId="77777777" w:rsidR="00A35B38" w:rsidRDefault="00A35B38"/>
        </w:tc>
      </w:tr>
      <w:tr w:rsidR="00A35B38" w14:paraId="5B20036F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7AE1A0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av soma area </w:t>
            </w:r>
            <w:r>
              <w:rPr>
                <w:rFonts w:ascii="Arial" w:eastAsia="Arial" w:hAnsi="Arial" w:cs="Arial"/>
                <w:color w:val="264A60"/>
              </w:rPr>
              <w:lastRenderedPageBreak/>
              <w:t>(mm2)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D29E65F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B77A434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7E322A1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.02244383251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8306</w:t>
            </w:r>
          </w:p>
        </w:tc>
        <w:tc>
          <w:tcPr>
            <w:tcW w:w="166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FB435C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.06446858292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4032</w:t>
            </w:r>
          </w:p>
        </w:tc>
        <w:tc>
          <w:tcPr>
            <w:tcW w:w="115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F7F20F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.731</w:t>
            </w:r>
          </w:p>
        </w:tc>
      </w:tr>
      <w:tr w:rsidR="00A35B38" w14:paraId="1E2C5718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630AE82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4A3B4BA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57591504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F88254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-.041588594508454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750BD58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.064468582924032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620CBFF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.526</w:t>
            </w:r>
          </w:p>
        </w:tc>
      </w:tr>
      <w:tr w:rsidR="00A35B38" w14:paraId="52C6BAFE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61605B1" w14:textId="77777777" w:rsidR="00A35B38" w:rsidRDefault="00A35B38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5E52634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2F756A2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5C3521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-.022443832518306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13193B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.064468582924032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5FC153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.731</w:t>
            </w:r>
          </w:p>
        </w:tc>
      </w:tr>
      <w:tr w:rsidR="00A35B38" w14:paraId="030CBB68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2D007E36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06F6B297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12DFD95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C6615D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-.064032427026759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360DBB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.064468582924032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05D9793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.332</w:t>
            </w:r>
          </w:p>
        </w:tc>
      </w:tr>
      <w:tr w:rsidR="00A35B38" w14:paraId="7FBC8968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1A7E38A2" w14:textId="77777777" w:rsidR="00A35B38" w:rsidRDefault="00A35B38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74F6D00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D159B27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0EDEE4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.041588594508454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2DADBBB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.064468582924032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12C68C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.526</w:t>
            </w:r>
          </w:p>
        </w:tc>
      </w:tr>
      <w:tr w:rsidR="00A35B38" w14:paraId="5C0D6589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EF0694B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8044EAA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84AC9A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8276CE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.064032427026759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B89B43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.064468582924032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CD32A5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.332</w:t>
            </w:r>
          </w:p>
        </w:tc>
      </w:tr>
      <w:tr w:rsidR="00A35B38" w14:paraId="37131541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8FD2F9C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no processes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4182A4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E1B690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C99B71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.020776496369892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012D7D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.257136429605512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DEFE43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.936</w:t>
            </w:r>
          </w:p>
        </w:tc>
      </w:tr>
      <w:tr w:rsidR="00A35B38" w14:paraId="72618CD8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2234171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D927C4B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07B726FC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85F4DF1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.145155185944660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B3DD97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.257136429605512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2ECC659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.578</w:t>
            </w:r>
          </w:p>
        </w:tc>
      </w:tr>
      <w:tr w:rsidR="00A35B38" w14:paraId="601491FD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23652F82" w14:textId="77777777" w:rsidR="00A35B38" w:rsidRDefault="00A35B38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7BDC5D9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FFEB7F4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9E3E6A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-.020776496369892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7156F4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.257136429605512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C5B27D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.936</w:t>
            </w:r>
          </w:p>
        </w:tc>
      </w:tr>
      <w:tr w:rsidR="00A35B38" w14:paraId="7FE786FA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0316ECE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3748AC9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8FD1278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FBA4A1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.124378689574768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8B8BBD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.257136429605512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20B8B3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.634</w:t>
            </w:r>
          </w:p>
        </w:tc>
      </w:tr>
      <w:tr w:rsidR="00A35B38" w14:paraId="5B62FD94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0321D27" w14:textId="77777777" w:rsidR="00A35B38" w:rsidRDefault="00A35B38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4D955695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5275DE1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249731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-.145155185944660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6D0A74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.257136429605512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DAEF11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.578</w:t>
            </w:r>
          </w:p>
        </w:tc>
      </w:tr>
      <w:tr w:rsidR="00A35B38" w14:paraId="6CF3257F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7FA6FFE3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44B3A199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3A4B476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74FFAFBB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-.124378689574768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10058D4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.257136429605512</w:t>
            </w:r>
          </w:p>
        </w:tc>
        <w:tc>
          <w:tcPr>
            <w:tcW w:w="115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400A79E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.634</w:t>
            </w:r>
          </w:p>
        </w:tc>
      </w:tr>
    </w:tbl>
    <w:p w14:paraId="46F27B23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78"/>
        <w:gridCol w:w="2788"/>
        <w:gridCol w:w="2788"/>
        <w:gridCol w:w="1666"/>
        <w:gridCol w:w="1666"/>
        <w:gridCol w:w="1156"/>
      </w:tblGrid>
      <w:tr w:rsidR="003558F8" w14:paraId="4CA2D85B" w14:textId="77777777" w:rsidTr="003558F8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11186" w:type="dxa"/>
            <w:gridSpan w:val="5"/>
            <w:shd w:val="clear" w:color="auto" w:fill="FFFFFF"/>
            <w:vAlign w:val="center"/>
          </w:tcPr>
          <w:p w14:paraId="5F6ACD3F" w14:textId="77777777" w:rsidR="00A35B38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Multiple Comparisons</w:t>
            </w:r>
          </w:p>
        </w:tc>
      </w:tr>
      <w:tr w:rsidR="003558F8" w14:paraId="6FD668B0" w14:textId="77777777" w:rsidTr="003558F8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11186" w:type="dxa"/>
            <w:gridSpan w:val="5"/>
            <w:shd w:val="clear" w:color="auto" w:fill="FFFFFF"/>
            <w:vAlign w:val="bottom"/>
          </w:tcPr>
          <w:p w14:paraId="1E52F101" w14:textId="77777777" w:rsidR="00A35B38" w:rsidRDefault="00000000">
            <w:pPr>
              <w:spacing w:before="5" w:after="1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LSD</w:t>
            </w:r>
          </w:p>
        </w:tc>
      </w:tr>
      <w:tr w:rsidR="003558F8" w14:paraId="1097C6D9" w14:textId="77777777" w:rsidTr="003558F8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78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  <w:vAlign w:val="bottom"/>
          </w:tcPr>
          <w:p w14:paraId="0F7B1AE1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Dependent Variable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</w:tcBorders>
            <w:shd w:val="clear" w:color="auto" w:fill="FFFFFF"/>
            <w:vAlign w:val="bottom"/>
          </w:tcPr>
          <w:p w14:paraId="00C2F5CB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 xml:space="preserve">(I)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 xml:space="preserve">1=SN; </w:t>
            </w:r>
            <w:r>
              <w:rPr>
                <w:rFonts w:ascii="Arial" w:eastAsia="Arial" w:hAnsi="Arial" w:cs="Arial"/>
                <w:color w:val="264A60"/>
              </w:rPr>
              <w:lastRenderedPageBreak/>
              <w:t>2=VTA; 3=CP]</w:t>
            </w:r>
          </w:p>
        </w:tc>
        <w:tc>
          <w:tcPr>
            <w:tcW w:w="2788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525C2E3C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 xml:space="preserve">(J) </w:t>
            </w:r>
            <w:proofErr w:type="gramStart"/>
            <w:r>
              <w:rPr>
                <w:rFonts w:ascii="Arial" w:eastAsia="Arial" w:hAnsi="Arial" w:cs="Arial"/>
                <w:color w:val="264A60"/>
              </w:rPr>
              <w:t>REGION[</w:t>
            </w:r>
            <w:proofErr w:type="gramEnd"/>
            <w:r>
              <w:rPr>
                <w:rFonts w:ascii="Arial" w:eastAsia="Arial" w:hAnsi="Arial" w:cs="Arial"/>
                <w:color w:val="264A60"/>
              </w:rPr>
              <w:t xml:space="preserve">1=SN; </w:t>
            </w:r>
            <w:r>
              <w:rPr>
                <w:rFonts w:ascii="Arial" w:eastAsia="Arial" w:hAnsi="Arial" w:cs="Arial"/>
                <w:color w:val="264A60"/>
              </w:rPr>
              <w:lastRenderedPageBreak/>
              <w:t>2=VTA; 3=CP]</w:t>
            </w:r>
          </w:p>
        </w:tc>
        <w:tc>
          <w:tcPr>
            <w:tcW w:w="3332" w:type="dxa"/>
            <w:gridSpan w:val="2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35668432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>95% Confidence Interval</w:t>
            </w:r>
          </w:p>
        </w:tc>
      </w:tr>
      <w:tr w:rsidR="00A35B38" w14:paraId="52A20889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78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29B42782" w14:textId="77777777" w:rsidR="00A35B38" w:rsidRDefault="00A35B38"/>
        </w:tc>
        <w:tc>
          <w:tcPr>
            <w:tcW w:w="2788" w:type="dxa"/>
            <w:vMerge/>
            <w:tcBorders>
              <w:top w:val="none" w:sz="1" w:space="0" w:color="152935"/>
            </w:tcBorders>
          </w:tcPr>
          <w:p w14:paraId="7F5C744C" w14:textId="77777777" w:rsidR="00A35B38" w:rsidRDefault="00A35B38"/>
        </w:tc>
        <w:tc>
          <w:tcPr>
            <w:tcW w:w="2788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18E69228" w14:textId="77777777" w:rsidR="00A35B38" w:rsidRDefault="00A35B38"/>
        </w:tc>
        <w:tc>
          <w:tcPr>
            <w:tcW w:w="1666" w:type="dxa"/>
            <w:tcBorders>
              <w:top w:val="non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6081B676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Lower Bound</w:t>
            </w:r>
          </w:p>
        </w:tc>
        <w:tc>
          <w:tcPr>
            <w:tcW w:w="1666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6B41B3F7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Upper Bound</w:t>
            </w:r>
          </w:p>
        </w:tc>
      </w:tr>
      <w:tr w:rsidR="00A35B38" w14:paraId="6E81878C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78" w:type="dxa"/>
            <w:vMerge w:val="restart"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2D2E48B6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soma area (mm2)</w:t>
            </w:r>
          </w:p>
        </w:tc>
        <w:tc>
          <w:tcPr>
            <w:tcW w:w="2788" w:type="dxa"/>
            <w:vMerge w:val="restart"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63A838E5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79B8DAC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596C93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-.111625925080479</w:t>
            </w:r>
          </w:p>
        </w:tc>
        <w:tc>
          <w:tcPr>
            <w:tcW w:w="166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4B212A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.156513590117091</w:t>
            </w:r>
          </w:p>
        </w:tc>
      </w:tr>
      <w:tr w:rsidR="00A35B38" w14:paraId="28D7287A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7A39F6C6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152935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1CBCFFF2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19B39DB0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AB53A5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-.175658352107239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58ACC9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.092481163090331</w:t>
            </w:r>
          </w:p>
        </w:tc>
      </w:tr>
      <w:tr w:rsidR="00A35B38" w14:paraId="398F3C7F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61389A93" w14:textId="77777777" w:rsidR="00A35B38" w:rsidRDefault="00A35B38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38ED377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95362CF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F026C3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-.156513590117091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AFEBC6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.111625925080479</w:t>
            </w:r>
          </w:p>
        </w:tc>
      </w:tr>
      <w:tr w:rsidR="00A35B38" w14:paraId="643A9470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4710B5FE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722B3A7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3952FA77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3F5F772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-.198102184625544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4C6BF24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.070037330572026</w:t>
            </w:r>
          </w:p>
        </w:tc>
      </w:tr>
      <w:tr w:rsidR="00A35B38" w14:paraId="5B5DA36E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65D7630" w14:textId="77777777" w:rsidR="00A35B38" w:rsidRDefault="00A35B38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3A8BDFB0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3112B05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64AC2E9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-.092481163090331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C85280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.175658352107239</w:t>
            </w:r>
          </w:p>
        </w:tc>
      </w:tr>
      <w:tr w:rsidR="00A35B38" w14:paraId="57EFDD2C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78" w:type="dxa"/>
            <w:vMerge/>
            <w:tcBorders>
              <w:top w:val="single" w:sz="1" w:space="0" w:color="152935"/>
              <w:left w:val="none" w:sz="1" w:space="0" w:color="152935"/>
              <w:bottom w:val="none" w:sz="1" w:space="0" w:color="AEAEAE"/>
              <w:right w:val="none" w:sz="1" w:space="0" w:color="AEAEAE"/>
            </w:tcBorders>
          </w:tcPr>
          <w:p w14:paraId="32539BB6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4C896C69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F10C312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51187BF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-.070037330572026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358277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.198102184625544</w:t>
            </w:r>
          </w:p>
        </w:tc>
      </w:tr>
      <w:tr w:rsidR="00A35B38" w14:paraId="04FA8A1F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78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2804B701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no processes</w:t>
            </w:r>
          </w:p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7ED68E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9DEEB1E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07EEBF6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-.513967982621549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D30D22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.555520975361333</w:t>
            </w:r>
          </w:p>
        </w:tc>
      </w:tr>
      <w:tr w:rsidR="00A35B38" w14:paraId="17529C93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1A916F0D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585E0A81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2AC5ED54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062E69A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-.389589293046781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3D98507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.679899664936101</w:t>
            </w:r>
          </w:p>
        </w:tc>
      </w:tr>
      <w:tr w:rsidR="00A35B38" w14:paraId="19573A2D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74D7C9B" w14:textId="77777777" w:rsidR="00A35B38" w:rsidRDefault="00A35B38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  <w:shd w:val="clear" w:color="auto" w:fill="E0E0E0"/>
          </w:tcPr>
          <w:p w14:paraId="52B231E8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93164D4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16F5E0CD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-.555520975361333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1BDCC6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.513967982621549</w:t>
            </w:r>
          </w:p>
        </w:tc>
      </w:tr>
      <w:tr w:rsidR="00A35B38" w14:paraId="674FF2E0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425F9103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AEAEAE"/>
            </w:tcBorders>
          </w:tcPr>
          <w:p w14:paraId="674AF090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none" w:sz="1" w:space="0" w:color="AEAEAE"/>
              <w:right w:val="none" w:sz="1" w:space="0" w:color="152935"/>
            </w:tcBorders>
            <w:shd w:val="clear" w:color="auto" w:fill="E0E0E0"/>
          </w:tcPr>
          <w:p w14:paraId="40FBA14C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none" w:sz="1" w:space="0" w:color="AEAEAE"/>
              <w:right w:val="single" w:sz="1" w:space="0" w:color="E0E0E0"/>
            </w:tcBorders>
            <w:shd w:val="clear" w:color="auto" w:fill="F9F9FB"/>
          </w:tcPr>
          <w:p w14:paraId="1067CA6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-.410365789416673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9F9FB"/>
          </w:tcPr>
          <w:p w14:paraId="78CCE3E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.659123168566209</w:t>
            </w:r>
          </w:p>
        </w:tc>
      </w:tr>
      <w:tr w:rsidR="00A35B38" w14:paraId="78E1D5ED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1257331" w14:textId="77777777" w:rsidR="00A35B38" w:rsidRDefault="00A35B38"/>
        </w:tc>
        <w:tc>
          <w:tcPr>
            <w:tcW w:w="2788" w:type="dxa"/>
            <w:vMerge w:val="restart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14C0BCED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3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11C845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7E0D3A4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-.67989966493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6101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C81C14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lastRenderedPageBreak/>
              <w:t>.389589293046781</w:t>
            </w:r>
          </w:p>
        </w:tc>
      </w:tr>
      <w:tr w:rsidR="00A35B38" w14:paraId="17EADAA2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1156" w:type="dxa"/>
        </w:trPr>
        <w:tc>
          <w:tcPr>
            <w:tcW w:w="2278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AD8EA53" w14:textId="77777777" w:rsidR="00A35B38" w:rsidRDefault="00A35B38"/>
        </w:tc>
        <w:tc>
          <w:tcPr>
            <w:tcW w:w="2788" w:type="dxa"/>
            <w:vMerge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AEAEAE"/>
            </w:tcBorders>
          </w:tcPr>
          <w:p w14:paraId="3EA22421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6D50E5BF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66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538AAF7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-.659123168566209</w:t>
            </w:r>
          </w:p>
        </w:tc>
        <w:tc>
          <w:tcPr>
            <w:tcW w:w="166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0A7A7BC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.410365789416673</w:t>
            </w:r>
          </w:p>
        </w:tc>
      </w:tr>
      <w:tr w:rsidR="00A35B38" w14:paraId="1A5AB213" w14:textId="77777777">
        <w:tblPrEx>
          <w:tblCellMar>
            <w:top w:w="0" w:type="dxa"/>
            <w:bottom w:w="0" w:type="dxa"/>
          </w:tblCellMar>
        </w:tblPrEx>
        <w:tc>
          <w:tcPr>
            <w:tcW w:w="2278" w:type="dxa"/>
          </w:tcPr>
          <w:p w14:paraId="27D236D2" w14:textId="77777777" w:rsidR="00A35B38" w:rsidRDefault="00A35B38"/>
        </w:tc>
        <w:tc>
          <w:tcPr>
            <w:tcW w:w="2788" w:type="dxa"/>
          </w:tcPr>
          <w:p w14:paraId="468DD215" w14:textId="77777777" w:rsidR="00A35B38" w:rsidRDefault="00A35B38"/>
        </w:tc>
        <w:tc>
          <w:tcPr>
            <w:tcW w:w="2788" w:type="dxa"/>
          </w:tcPr>
          <w:p w14:paraId="49C14785" w14:textId="77777777" w:rsidR="00A35B38" w:rsidRDefault="00A35B38"/>
        </w:tc>
        <w:tc>
          <w:tcPr>
            <w:tcW w:w="1666" w:type="dxa"/>
          </w:tcPr>
          <w:p w14:paraId="16E195A2" w14:textId="77777777" w:rsidR="00A35B38" w:rsidRDefault="00A35B38"/>
        </w:tc>
        <w:tc>
          <w:tcPr>
            <w:tcW w:w="1666" w:type="dxa"/>
          </w:tcPr>
          <w:p w14:paraId="673612EF" w14:textId="77777777" w:rsidR="00A35B38" w:rsidRDefault="00A35B38"/>
        </w:tc>
        <w:tc>
          <w:tcPr>
            <w:tcW w:w="1156" w:type="dxa"/>
          </w:tcPr>
          <w:p w14:paraId="208145AD" w14:textId="77777777" w:rsidR="00A35B38" w:rsidRDefault="00A35B38"/>
        </w:tc>
      </w:tr>
    </w:tbl>
    <w:p w14:paraId="246E4D88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186"/>
      </w:tblGrid>
      <w:tr w:rsidR="003558F8" w14:paraId="63361772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1186" w:type="dxa"/>
            <w:shd w:val="clear" w:color="auto" w:fill="FFFFFF"/>
          </w:tcPr>
          <w:p w14:paraId="36A130F3" w14:textId="77777777" w:rsidR="00A35B38" w:rsidRDefault="00000000">
            <w:pPr>
              <w:spacing w:before="5" w:after="5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Based on observed means.</w:t>
            </w:r>
            <w:r>
              <w:rPr>
                <w:rFonts w:ascii="Arial" w:eastAsia="Arial" w:hAnsi="Arial" w:cs="Arial"/>
                <w:color w:val="010205"/>
              </w:rPr>
              <w:br/>
              <w:t xml:space="preserve">The error term is Mean </w:t>
            </w:r>
            <w:proofErr w:type="gramStart"/>
            <w:r>
              <w:rPr>
                <w:rFonts w:ascii="Arial" w:eastAsia="Arial" w:hAnsi="Arial" w:cs="Arial"/>
                <w:color w:val="010205"/>
              </w:rPr>
              <w:t>Square(</w:t>
            </w:r>
            <w:proofErr w:type="gramEnd"/>
            <w:r>
              <w:rPr>
                <w:rFonts w:ascii="Arial" w:eastAsia="Arial" w:hAnsi="Arial" w:cs="Arial"/>
                <w:color w:val="010205"/>
              </w:rPr>
              <w:t>Error) = .298.</w:t>
            </w:r>
            <w:r>
              <w:rPr>
                <w:rFonts w:ascii="Arial" w:eastAsia="Arial" w:hAnsi="Arial" w:cs="Arial"/>
                <w:color w:val="010205"/>
              </w:rPr>
              <w:br/>
            </w:r>
          </w:p>
        </w:tc>
      </w:tr>
    </w:tbl>
    <w:p w14:paraId="2D2E4B9B" w14:textId="77777777" w:rsidR="00A35B38" w:rsidRDefault="00A35B38"/>
    <w:p w14:paraId="641745F5" w14:textId="77777777" w:rsidR="00A35B38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cr/>
        <w:t>Explore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6BE3C13C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9"/>
        <w:gridCol w:w="2788"/>
        <w:gridCol w:w="2754"/>
      </w:tblGrid>
      <w:tr w:rsidR="003558F8" w14:paraId="79D0418A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8041" w:type="dxa"/>
            <w:gridSpan w:val="3"/>
            <w:shd w:val="clear" w:color="auto" w:fill="FFFFFF"/>
            <w:vAlign w:val="center"/>
          </w:tcPr>
          <w:p w14:paraId="1B7916F5" w14:textId="77777777" w:rsidR="00A35B38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Notes</w:t>
            </w:r>
          </w:p>
        </w:tc>
      </w:tr>
      <w:tr w:rsidR="003558F8" w14:paraId="7C877E7E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5287" w:type="dxa"/>
            <w:gridSpan w:val="2"/>
            <w:tcBorders>
              <w:top w:val="none" w:sz="1" w:space="0" w:color="152935"/>
              <w:left w:val="none" w:sz="1" w:space="0" w:color="152935"/>
              <w:bottom w:val="single" w:sz="1" w:space="0" w:color="AEAEAE"/>
              <w:right w:val="none" w:sz="1" w:space="0" w:color="AEAEAE"/>
            </w:tcBorders>
            <w:shd w:val="clear" w:color="auto" w:fill="E0E0E0"/>
          </w:tcPr>
          <w:p w14:paraId="456F3BFA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Output Created</w:t>
            </w:r>
          </w:p>
        </w:tc>
        <w:tc>
          <w:tcPr>
            <w:tcW w:w="2754" w:type="dxa"/>
            <w:tcBorders>
              <w:top w:val="non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9A2258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06-AUG-2024 08:35:06</w:t>
            </w:r>
          </w:p>
        </w:tc>
      </w:tr>
      <w:tr w:rsidR="003558F8" w14:paraId="2FEFCC7B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5287" w:type="dxa"/>
            <w:gridSpan w:val="2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  <w:shd w:val="clear" w:color="auto" w:fill="E0E0E0"/>
          </w:tcPr>
          <w:p w14:paraId="750C93A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Comments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DC3E9DF" w14:textId="77777777" w:rsidR="00A35B38" w:rsidRDefault="00A35B38">
            <w:pPr>
              <w:spacing w:before="15" w:after="10"/>
              <w:ind w:left="30" w:right="40"/>
            </w:pPr>
          </w:p>
        </w:tc>
      </w:tr>
      <w:tr w:rsidR="00A35B38" w14:paraId="3C3F2707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  <w:shd w:val="clear" w:color="auto" w:fill="E0E0E0"/>
          </w:tcPr>
          <w:p w14:paraId="1D845491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Input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8ACF5E5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Active Dataset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E624D60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DataSet2</w:t>
            </w:r>
          </w:p>
        </w:tc>
      </w:tr>
      <w:tr w:rsidR="00A35B38" w14:paraId="65C6E5C6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5DC91880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06BDC1FE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Filter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38C7D86F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&lt;none&gt;</w:t>
            </w:r>
          </w:p>
        </w:tc>
      </w:tr>
      <w:tr w:rsidR="00A35B38" w14:paraId="559D0424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1A69D9C3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9D3D8D7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Weight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F32A97C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&lt;none&gt;</w:t>
            </w:r>
          </w:p>
        </w:tc>
      </w:tr>
      <w:tr w:rsidR="00A35B38" w14:paraId="0467B9DD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03B4A9EE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44E7C290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Split File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0A1FE382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&lt;none&gt;</w:t>
            </w:r>
          </w:p>
        </w:tc>
      </w:tr>
      <w:tr w:rsidR="00A35B38" w14:paraId="542050E9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1A51F947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5D4CFCA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N of Rows in Working Data File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0345EA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81</w:t>
            </w:r>
          </w:p>
        </w:tc>
      </w:tr>
      <w:tr w:rsidR="00A35B38" w14:paraId="284111FD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  <w:shd w:val="clear" w:color="auto" w:fill="E0E0E0"/>
          </w:tcPr>
          <w:p w14:paraId="76CCDA7A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Missing Value Handling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BE66060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Definition of Missing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00C05A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User-defined missing values for dependent variables are treated as missing.</w:t>
            </w:r>
          </w:p>
        </w:tc>
      </w:tr>
      <w:tr w:rsidR="00A35B38" w14:paraId="6E026F3D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635BCD3B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3DD44B9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Cases Used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AA24372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 xml:space="preserve">Statistics are based on cases with no missing values for any </w:t>
            </w:r>
            <w:r>
              <w:rPr>
                <w:rFonts w:ascii="Arial" w:eastAsia="Arial" w:hAnsi="Arial" w:cs="Arial"/>
                <w:color w:val="010205"/>
              </w:rPr>
              <w:lastRenderedPageBreak/>
              <w:t>dependent variable or factor used.</w:t>
            </w:r>
          </w:p>
        </w:tc>
      </w:tr>
      <w:tr w:rsidR="003558F8" w14:paraId="7309495D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5287" w:type="dxa"/>
            <w:gridSpan w:val="2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  <w:shd w:val="clear" w:color="auto" w:fill="E0E0E0"/>
          </w:tcPr>
          <w:p w14:paraId="6E72568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lastRenderedPageBreak/>
              <w:t>Syntax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2C0A1B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EXAMINE VARIABLES=avsomaareamm2 BY GENOTYPE1WT2A53T</w:t>
            </w:r>
            <w:r>
              <w:rPr>
                <w:rFonts w:ascii="Arial" w:eastAsia="Arial" w:hAnsi="Arial" w:cs="Arial"/>
                <w:color w:val="010205"/>
              </w:rPr>
              <w:br/>
              <w:t>/PLOT=BOXPLOT</w:t>
            </w:r>
            <w:r>
              <w:rPr>
                <w:rFonts w:ascii="Arial" w:eastAsia="Arial" w:hAnsi="Arial" w:cs="Arial"/>
                <w:color w:val="010205"/>
              </w:rPr>
              <w:br/>
              <w:t>/STATISTICS=NONE</w:t>
            </w:r>
            <w:r>
              <w:rPr>
                <w:rFonts w:ascii="Arial" w:eastAsia="Arial" w:hAnsi="Arial" w:cs="Arial"/>
                <w:color w:val="010205"/>
              </w:rPr>
              <w:br/>
              <w:t>/NOTOTAL.</w:t>
            </w:r>
            <w:r>
              <w:rPr>
                <w:rFonts w:ascii="Arial" w:eastAsia="Arial" w:hAnsi="Arial" w:cs="Arial"/>
                <w:color w:val="010205"/>
              </w:rPr>
              <w:br/>
            </w:r>
          </w:p>
        </w:tc>
      </w:tr>
      <w:tr w:rsidR="00A35B38" w14:paraId="14993BAC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46506B19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Resources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62970B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Processor Time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4ED676D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00:00:00.25</w:t>
            </w:r>
          </w:p>
        </w:tc>
      </w:tr>
      <w:tr w:rsidR="00A35B38" w14:paraId="3D236F9D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5592DFBE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7E9E66F1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Elapsed Time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1DE0337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00:00:00.00</w:t>
            </w:r>
          </w:p>
        </w:tc>
      </w:tr>
    </w:tbl>
    <w:p w14:paraId="137DBEE4" w14:textId="77777777" w:rsidR="00A35B38" w:rsidRDefault="00A35B38"/>
    <w:p w14:paraId="5A10F709" w14:textId="77777777" w:rsidR="00A35B38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cr/>
        <w:t>GENOTYPE [1 = WT; 2= A53T]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57E1F5AD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03"/>
        <w:gridCol w:w="2329"/>
        <w:gridCol w:w="966"/>
        <w:gridCol w:w="966"/>
        <w:gridCol w:w="966"/>
        <w:gridCol w:w="966"/>
        <w:gridCol w:w="966"/>
        <w:gridCol w:w="966"/>
      </w:tblGrid>
      <w:tr w:rsidR="003558F8" w14:paraId="6EBBE45D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0028" w:type="dxa"/>
            <w:gridSpan w:val="8"/>
            <w:shd w:val="clear" w:color="auto" w:fill="FFFFFF"/>
            <w:vAlign w:val="center"/>
          </w:tcPr>
          <w:p w14:paraId="129ACCC9" w14:textId="77777777" w:rsidR="00A35B38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Case Processing Summary</w:t>
            </w:r>
          </w:p>
        </w:tc>
      </w:tr>
      <w:tr w:rsidR="003558F8" w14:paraId="2027E375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903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</w:tcPr>
          <w:p w14:paraId="3934A5F1" w14:textId="77777777" w:rsidR="00A35B38" w:rsidRDefault="00A35B38"/>
        </w:tc>
        <w:tc>
          <w:tcPr>
            <w:tcW w:w="2329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33CEE698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5796" w:type="dxa"/>
            <w:gridSpan w:val="6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2371191B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Cases</w:t>
            </w:r>
          </w:p>
        </w:tc>
      </w:tr>
      <w:tr w:rsidR="003558F8" w14:paraId="53EF5EFA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903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354DC02B" w14:textId="77777777" w:rsidR="00A35B38" w:rsidRDefault="00A35B38"/>
        </w:tc>
        <w:tc>
          <w:tcPr>
            <w:tcW w:w="2329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02D20219" w14:textId="77777777" w:rsidR="00A35B38" w:rsidRDefault="00A35B38"/>
        </w:tc>
        <w:tc>
          <w:tcPr>
            <w:tcW w:w="1932" w:type="dxa"/>
            <w:gridSpan w:val="2"/>
            <w:tcBorders>
              <w:top w:val="non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FFFFFF"/>
            <w:vAlign w:val="bottom"/>
          </w:tcPr>
          <w:p w14:paraId="4DA72FB4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Valid</w:t>
            </w:r>
          </w:p>
        </w:tc>
        <w:tc>
          <w:tcPr>
            <w:tcW w:w="1932" w:type="dxa"/>
            <w:gridSpan w:val="2"/>
            <w:tcBorders>
              <w:top w:val="none" w:sz="1" w:space="0" w:color="AEAEAE"/>
              <w:left w:val="single" w:sz="1" w:space="0" w:color="E0E0E0"/>
              <w:bottom w:val="none" w:sz="1" w:space="0" w:color="AEAEAE"/>
              <w:right w:val="none" w:sz="1" w:space="0" w:color="AEAEAE"/>
            </w:tcBorders>
            <w:shd w:val="clear" w:color="auto" w:fill="FFFFFF"/>
            <w:vAlign w:val="bottom"/>
          </w:tcPr>
          <w:p w14:paraId="5B3A9290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Missing</w:t>
            </w:r>
          </w:p>
        </w:tc>
        <w:tc>
          <w:tcPr>
            <w:tcW w:w="1932" w:type="dxa"/>
            <w:gridSpan w:val="2"/>
            <w:tcBorders>
              <w:top w:val="non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5EF18A60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</w:tr>
      <w:tr w:rsidR="00A35B38" w14:paraId="61EF4063" w14:textId="77777777">
        <w:tblPrEx>
          <w:tblCellMar>
            <w:top w:w="0" w:type="dxa"/>
            <w:bottom w:w="0" w:type="dxa"/>
          </w:tblCellMar>
        </w:tblPrEx>
        <w:tc>
          <w:tcPr>
            <w:tcW w:w="1903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211B9156" w14:textId="77777777" w:rsidR="00A35B38" w:rsidRDefault="00A35B38"/>
        </w:tc>
        <w:tc>
          <w:tcPr>
            <w:tcW w:w="2329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39A35507" w14:textId="77777777" w:rsidR="00A35B38" w:rsidRDefault="00A35B38"/>
        </w:tc>
        <w:tc>
          <w:tcPr>
            <w:tcW w:w="966" w:type="dxa"/>
            <w:tcBorders>
              <w:top w:val="non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4A01BDA4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N</w:t>
            </w:r>
          </w:p>
        </w:tc>
        <w:tc>
          <w:tcPr>
            <w:tcW w:w="966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none" w:sz="1" w:space="0" w:color="AEAEAE"/>
            </w:tcBorders>
            <w:shd w:val="clear" w:color="auto" w:fill="FFFFFF"/>
            <w:vAlign w:val="bottom"/>
          </w:tcPr>
          <w:p w14:paraId="3FD51D16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Percent</w:t>
            </w:r>
          </w:p>
        </w:tc>
        <w:tc>
          <w:tcPr>
            <w:tcW w:w="966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6DC9AD08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N</w:t>
            </w:r>
          </w:p>
        </w:tc>
        <w:tc>
          <w:tcPr>
            <w:tcW w:w="966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none" w:sz="1" w:space="0" w:color="AEAEAE"/>
            </w:tcBorders>
            <w:shd w:val="clear" w:color="auto" w:fill="FFFFFF"/>
            <w:vAlign w:val="bottom"/>
          </w:tcPr>
          <w:p w14:paraId="6CFFF627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Percent</w:t>
            </w:r>
          </w:p>
        </w:tc>
        <w:tc>
          <w:tcPr>
            <w:tcW w:w="966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329325E3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N</w:t>
            </w:r>
          </w:p>
        </w:tc>
        <w:tc>
          <w:tcPr>
            <w:tcW w:w="966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522148B6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Percent</w:t>
            </w:r>
          </w:p>
        </w:tc>
      </w:tr>
      <w:tr w:rsidR="00A35B38" w14:paraId="093D434B" w14:textId="77777777">
        <w:tblPrEx>
          <w:tblCellMar>
            <w:top w:w="0" w:type="dxa"/>
            <w:bottom w:w="0" w:type="dxa"/>
          </w:tblCellMar>
        </w:tblPrEx>
        <w:tc>
          <w:tcPr>
            <w:tcW w:w="1903" w:type="dxa"/>
            <w:vMerge w:val="restart"/>
            <w:tcBorders>
              <w:top w:val="single" w:sz="1" w:space="0" w:color="152935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328600BD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soma area (mm2)</w:t>
            </w:r>
          </w:p>
        </w:tc>
        <w:tc>
          <w:tcPr>
            <w:tcW w:w="2329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9D72647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966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DE466E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</w:t>
            </w:r>
          </w:p>
        </w:tc>
        <w:tc>
          <w:tcPr>
            <w:tcW w:w="96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AEAEAE"/>
            </w:tcBorders>
            <w:shd w:val="clear" w:color="auto" w:fill="F9F9FB"/>
          </w:tcPr>
          <w:p w14:paraId="2E4CA87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33.3%</w:t>
            </w:r>
          </w:p>
        </w:tc>
        <w:tc>
          <w:tcPr>
            <w:tcW w:w="96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DE7194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</w:t>
            </w:r>
          </w:p>
        </w:tc>
        <w:tc>
          <w:tcPr>
            <w:tcW w:w="96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AEAEAE"/>
            </w:tcBorders>
            <w:shd w:val="clear" w:color="auto" w:fill="F9F9FB"/>
          </w:tcPr>
          <w:p w14:paraId="35C14F9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66.7%</w:t>
            </w:r>
          </w:p>
        </w:tc>
        <w:tc>
          <w:tcPr>
            <w:tcW w:w="96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54167645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</w:t>
            </w:r>
          </w:p>
        </w:tc>
        <w:tc>
          <w:tcPr>
            <w:tcW w:w="966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CC413EC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100.0%</w:t>
            </w:r>
          </w:p>
        </w:tc>
      </w:tr>
      <w:tr w:rsidR="00A35B38" w14:paraId="7B998C8D" w14:textId="77777777">
        <w:tblPrEx>
          <w:tblCellMar>
            <w:top w:w="0" w:type="dxa"/>
            <w:bottom w:w="0" w:type="dxa"/>
          </w:tblCellMar>
        </w:tblPrEx>
        <w:tc>
          <w:tcPr>
            <w:tcW w:w="1903" w:type="dxa"/>
            <w:vMerge/>
            <w:tcBorders>
              <w:top w:val="single" w:sz="1" w:space="0" w:color="152935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0E4B3FC8" w14:textId="77777777" w:rsidR="00A35B38" w:rsidRDefault="00A35B38"/>
        </w:tc>
        <w:tc>
          <w:tcPr>
            <w:tcW w:w="2329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77DAA396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966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19C299B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</w:t>
            </w:r>
          </w:p>
        </w:tc>
        <w:tc>
          <w:tcPr>
            <w:tcW w:w="96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AEAEAE"/>
            </w:tcBorders>
            <w:shd w:val="clear" w:color="auto" w:fill="F9F9FB"/>
          </w:tcPr>
          <w:p w14:paraId="598FF4CB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33.3%</w:t>
            </w:r>
          </w:p>
        </w:tc>
        <w:tc>
          <w:tcPr>
            <w:tcW w:w="96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02AEFE7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</w:t>
            </w:r>
          </w:p>
        </w:tc>
        <w:tc>
          <w:tcPr>
            <w:tcW w:w="96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AEAEAE"/>
            </w:tcBorders>
            <w:shd w:val="clear" w:color="auto" w:fill="F9F9FB"/>
          </w:tcPr>
          <w:p w14:paraId="0E65ED16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66.7%</w:t>
            </w:r>
          </w:p>
        </w:tc>
        <w:tc>
          <w:tcPr>
            <w:tcW w:w="96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77451924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</w:t>
            </w:r>
          </w:p>
        </w:tc>
        <w:tc>
          <w:tcPr>
            <w:tcW w:w="966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30E27B1B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100.0%</w:t>
            </w:r>
          </w:p>
        </w:tc>
      </w:tr>
    </w:tbl>
    <w:p w14:paraId="4CB203F1" w14:textId="77777777" w:rsidR="00A35B38" w:rsidRDefault="00A35B38"/>
    <w:p w14:paraId="644E252B" w14:textId="77777777" w:rsidR="00A35B38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cr/>
        <w:t>av soma area (mm2)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24F4BCB0" w14:textId="77777777" w:rsidR="00A35B38" w:rsidRDefault="00A35B38"/>
    <w:p w14:paraId="5BF76C26" w14:textId="77777777" w:rsidR="00A35B38" w:rsidRDefault="00000000">
      <w:r>
        <w:rPr>
          <w:noProof/>
        </w:rPr>
        <w:lastRenderedPageBreak/>
        <w:drawing>
          <wp:inline distT="0" distB="0" distL="0" distR="0" wp14:anchorId="7BDE30C4" wp14:editId="1601B688">
            <wp:extent cx="6350000" cy="6350000"/>
            <wp:effectExtent l="0" t="0" r="0" b="0"/>
            <wp:docPr id="1190560599" name="Drawing 0" descr="img.ep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g.ep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E132" w14:textId="77777777" w:rsidR="00A35B38" w:rsidRDefault="00A35B38"/>
    <w:p w14:paraId="29580A84" w14:textId="77777777" w:rsidR="00A35B38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lastRenderedPageBreak/>
        <w:cr/>
        <w:t>Explore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31982B24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9"/>
        <w:gridCol w:w="2788"/>
        <w:gridCol w:w="2754"/>
      </w:tblGrid>
      <w:tr w:rsidR="003558F8" w14:paraId="43158C07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8041" w:type="dxa"/>
            <w:gridSpan w:val="3"/>
            <w:shd w:val="clear" w:color="auto" w:fill="FFFFFF"/>
            <w:vAlign w:val="center"/>
          </w:tcPr>
          <w:p w14:paraId="35BBDEF8" w14:textId="77777777" w:rsidR="00A35B38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Notes</w:t>
            </w:r>
          </w:p>
        </w:tc>
      </w:tr>
      <w:tr w:rsidR="003558F8" w14:paraId="6F305B9B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5287" w:type="dxa"/>
            <w:gridSpan w:val="2"/>
            <w:tcBorders>
              <w:top w:val="none" w:sz="1" w:space="0" w:color="152935"/>
              <w:left w:val="none" w:sz="1" w:space="0" w:color="152935"/>
              <w:bottom w:val="single" w:sz="1" w:space="0" w:color="AEAEAE"/>
              <w:right w:val="none" w:sz="1" w:space="0" w:color="AEAEAE"/>
            </w:tcBorders>
            <w:shd w:val="clear" w:color="auto" w:fill="E0E0E0"/>
          </w:tcPr>
          <w:p w14:paraId="2CA9CFB9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Output Created</w:t>
            </w:r>
          </w:p>
        </w:tc>
        <w:tc>
          <w:tcPr>
            <w:tcW w:w="2754" w:type="dxa"/>
            <w:tcBorders>
              <w:top w:val="none" w:sz="1" w:space="0" w:color="152935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9B4265B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06-AUG-2024 08:35:57</w:t>
            </w:r>
          </w:p>
        </w:tc>
      </w:tr>
      <w:tr w:rsidR="003558F8" w14:paraId="690603A5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5287" w:type="dxa"/>
            <w:gridSpan w:val="2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  <w:shd w:val="clear" w:color="auto" w:fill="E0E0E0"/>
          </w:tcPr>
          <w:p w14:paraId="2D372E6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Comments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1FB11F2F" w14:textId="77777777" w:rsidR="00A35B38" w:rsidRDefault="00A35B38">
            <w:pPr>
              <w:spacing w:before="15" w:after="10"/>
              <w:ind w:left="30" w:right="40"/>
            </w:pPr>
          </w:p>
        </w:tc>
      </w:tr>
      <w:tr w:rsidR="00A35B38" w14:paraId="3292DC25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  <w:shd w:val="clear" w:color="auto" w:fill="E0E0E0"/>
          </w:tcPr>
          <w:p w14:paraId="26C6CC46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Input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3977285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Active Dataset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4113108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DataSet2</w:t>
            </w:r>
          </w:p>
        </w:tc>
      </w:tr>
      <w:tr w:rsidR="00A35B38" w14:paraId="534ED870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471441EC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6F31C356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Filter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31FBAD1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&lt;none&gt;</w:t>
            </w:r>
          </w:p>
        </w:tc>
      </w:tr>
      <w:tr w:rsidR="00A35B38" w14:paraId="04229714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12D22BD7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23E880D8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Weight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9A3989D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&lt;none&gt;</w:t>
            </w:r>
          </w:p>
        </w:tc>
      </w:tr>
      <w:tr w:rsidR="00A35B38" w14:paraId="59010CB7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3E0A9E27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38620760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Split File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3C1B31C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&lt;none&gt;</w:t>
            </w:r>
          </w:p>
        </w:tc>
      </w:tr>
      <w:tr w:rsidR="00A35B38" w14:paraId="35F45E27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1851B6A1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1D7F26B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N of Rows in Working Data File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247BA1A1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81</w:t>
            </w:r>
          </w:p>
        </w:tc>
      </w:tr>
      <w:tr w:rsidR="00A35B38" w14:paraId="4A54BA2A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  <w:shd w:val="clear" w:color="auto" w:fill="E0E0E0"/>
          </w:tcPr>
          <w:p w14:paraId="7ACCCEA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Missing Value Handling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E204691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Definition of Missing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73FEC2F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User-defined missing values for dependent variables are treated as missing.</w:t>
            </w:r>
          </w:p>
        </w:tc>
      </w:tr>
      <w:tr w:rsidR="00A35B38" w14:paraId="1825572B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</w:tcPr>
          <w:p w14:paraId="2F76B719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785B0BC0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Cases Used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7DEC480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Statistics are based on cases with no missing values for any dependent variable or factor used.</w:t>
            </w:r>
          </w:p>
        </w:tc>
      </w:tr>
      <w:tr w:rsidR="003558F8" w14:paraId="7551A0B1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5287" w:type="dxa"/>
            <w:gridSpan w:val="2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AEAEAE"/>
            </w:tcBorders>
            <w:shd w:val="clear" w:color="auto" w:fill="E0E0E0"/>
          </w:tcPr>
          <w:p w14:paraId="6B8DB8FA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Syntax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527889F7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010205"/>
              </w:rPr>
              <w:t>EXAMINE VARIABLES=</w:t>
            </w:r>
            <w:proofErr w:type="spellStart"/>
            <w:r>
              <w:rPr>
                <w:rFonts w:ascii="Arial" w:eastAsia="Arial" w:hAnsi="Arial" w:cs="Arial"/>
                <w:color w:val="010205"/>
              </w:rPr>
              <w:t>avnoprocesses</w:t>
            </w:r>
            <w:proofErr w:type="spellEnd"/>
            <w:r>
              <w:rPr>
                <w:rFonts w:ascii="Arial" w:eastAsia="Arial" w:hAnsi="Arial" w:cs="Arial"/>
                <w:color w:val="010205"/>
              </w:rPr>
              <w:t xml:space="preserve"> BY GENOTYPE1WT2A53T</w:t>
            </w:r>
            <w:r>
              <w:rPr>
                <w:rFonts w:ascii="Arial" w:eastAsia="Arial" w:hAnsi="Arial" w:cs="Arial"/>
                <w:color w:val="010205"/>
              </w:rPr>
              <w:br/>
              <w:t>/PLOT=BOXPLOT</w:t>
            </w:r>
            <w:r>
              <w:rPr>
                <w:rFonts w:ascii="Arial" w:eastAsia="Arial" w:hAnsi="Arial" w:cs="Arial"/>
                <w:color w:val="010205"/>
              </w:rPr>
              <w:br/>
              <w:t>/STATISTICS=NONE</w:t>
            </w:r>
            <w:r>
              <w:rPr>
                <w:rFonts w:ascii="Arial" w:eastAsia="Arial" w:hAnsi="Arial" w:cs="Arial"/>
                <w:color w:val="010205"/>
              </w:rPr>
              <w:br/>
              <w:t>/NOTOTAL.</w:t>
            </w:r>
            <w:r>
              <w:rPr>
                <w:rFonts w:ascii="Arial" w:eastAsia="Arial" w:hAnsi="Arial" w:cs="Arial"/>
                <w:color w:val="010205"/>
              </w:rPr>
              <w:br/>
            </w:r>
          </w:p>
        </w:tc>
      </w:tr>
      <w:tr w:rsidR="00A35B38" w14:paraId="5434278F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 w:val="restart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578EAFF1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Resources</w:t>
            </w:r>
          </w:p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1800A451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Processor Time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6BAC8340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00:00:00.20</w:t>
            </w:r>
          </w:p>
        </w:tc>
      </w:tr>
      <w:tr w:rsidR="00A35B38" w14:paraId="67A39165" w14:textId="77777777">
        <w:tblPrEx>
          <w:tblCellMar>
            <w:top w:w="0" w:type="dxa"/>
            <w:bottom w:w="0" w:type="dxa"/>
          </w:tblCellMar>
        </w:tblPrEx>
        <w:tc>
          <w:tcPr>
            <w:tcW w:w="2499" w:type="dxa"/>
            <w:vMerge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FDE75C8" w14:textId="77777777" w:rsidR="00A35B38" w:rsidRDefault="00A35B38"/>
        </w:tc>
        <w:tc>
          <w:tcPr>
            <w:tcW w:w="2788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44597BE2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Elapsed Time</w:t>
            </w:r>
          </w:p>
        </w:tc>
        <w:tc>
          <w:tcPr>
            <w:tcW w:w="2754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37F25B41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00:00:00.00</w:t>
            </w:r>
          </w:p>
        </w:tc>
      </w:tr>
    </w:tbl>
    <w:p w14:paraId="090DC628" w14:textId="77777777" w:rsidR="00A35B38" w:rsidRDefault="00A35B38"/>
    <w:p w14:paraId="7077A6AC" w14:textId="77777777" w:rsidR="00A35B38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cr/>
        <w:t>GENOTYPE [1 = WT; 2= A53T]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394212E4" w14:textId="77777777" w:rsidR="00A35B38" w:rsidRDefault="00A35B38"/>
    <w:tbl>
      <w:tblPr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80"/>
        <w:gridCol w:w="2421"/>
        <w:gridCol w:w="1004"/>
        <w:gridCol w:w="1004"/>
        <w:gridCol w:w="1004"/>
        <w:gridCol w:w="1004"/>
        <w:gridCol w:w="1004"/>
        <w:gridCol w:w="1004"/>
      </w:tblGrid>
      <w:tr w:rsidR="003558F8" w14:paraId="2B98981A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0025" w:type="dxa"/>
            <w:gridSpan w:val="8"/>
            <w:shd w:val="clear" w:color="auto" w:fill="FFFFFF"/>
            <w:vAlign w:val="center"/>
          </w:tcPr>
          <w:p w14:paraId="36DB78CA" w14:textId="77777777" w:rsidR="00A35B38" w:rsidRDefault="00000000">
            <w:pPr>
              <w:spacing w:before="5" w:after="30"/>
              <w:ind w:left="30" w:right="40"/>
              <w:jc w:val="center"/>
            </w:pPr>
            <w:r>
              <w:rPr>
                <w:rFonts w:ascii="Arial" w:eastAsia="Arial" w:hAnsi="Arial" w:cs="Arial"/>
                <w:b/>
                <w:color w:val="010205"/>
                <w:sz w:val="28"/>
              </w:rPr>
              <w:t>Case Processing Summary</w:t>
            </w:r>
          </w:p>
        </w:tc>
      </w:tr>
      <w:tr w:rsidR="003558F8" w14:paraId="24849865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580" w:type="dxa"/>
            <w:vMerge w:val="restart"/>
            <w:tcBorders>
              <w:top w:val="none" w:sz="1" w:space="0" w:color="152935"/>
              <w:left w:val="none" w:sz="1" w:space="0" w:color="152935"/>
            </w:tcBorders>
            <w:shd w:val="clear" w:color="auto" w:fill="FFFFFF"/>
          </w:tcPr>
          <w:p w14:paraId="180FE2AF" w14:textId="77777777" w:rsidR="00A35B38" w:rsidRDefault="00A35B38"/>
        </w:tc>
        <w:tc>
          <w:tcPr>
            <w:tcW w:w="2421" w:type="dxa"/>
            <w:vMerge w:val="restart"/>
            <w:tcBorders>
              <w:top w:val="non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347800C2" w14:textId="77777777" w:rsidR="00A35B38" w:rsidRDefault="00000000">
            <w:pPr>
              <w:spacing w:before="15" w:after="5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GENOTYPE [1 = WT; 2= A53T]</w:t>
            </w:r>
          </w:p>
        </w:tc>
        <w:tc>
          <w:tcPr>
            <w:tcW w:w="6024" w:type="dxa"/>
            <w:gridSpan w:val="6"/>
            <w:tcBorders>
              <w:top w:val="none" w:sz="1" w:space="0" w:color="152935"/>
              <w:left w:val="none" w:sz="1" w:space="0" w:color="152935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7AC1DA41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Cases</w:t>
            </w:r>
          </w:p>
        </w:tc>
      </w:tr>
      <w:tr w:rsidR="003558F8" w14:paraId="096D2E4A" w14:textId="77777777" w:rsidTr="003558F8">
        <w:tblPrEx>
          <w:tblCellMar>
            <w:top w:w="0" w:type="dxa"/>
            <w:bottom w:w="0" w:type="dxa"/>
          </w:tblCellMar>
        </w:tblPrEx>
        <w:tc>
          <w:tcPr>
            <w:tcW w:w="158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0DD72F10" w14:textId="77777777" w:rsidR="00A35B38" w:rsidRDefault="00A35B38"/>
        </w:tc>
        <w:tc>
          <w:tcPr>
            <w:tcW w:w="2421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13354086" w14:textId="77777777" w:rsidR="00A35B38" w:rsidRDefault="00A35B38"/>
        </w:tc>
        <w:tc>
          <w:tcPr>
            <w:tcW w:w="2008" w:type="dxa"/>
            <w:gridSpan w:val="2"/>
            <w:tcBorders>
              <w:top w:val="none" w:sz="1" w:space="0" w:color="AEAEAE"/>
              <w:left w:val="none" w:sz="1" w:space="0" w:color="152935"/>
              <w:bottom w:val="none" w:sz="1" w:space="0" w:color="AEAEAE"/>
              <w:right w:val="none" w:sz="1" w:space="0" w:color="AEAEAE"/>
            </w:tcBorders>
            <w:shd w:val="clear" w:color="auto" w:fill="FFFFFF"/>
            <w:vAlign w:val="bottom"/>
          </w:tcPr>
          <w:p w14:paraId="7CF901A2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Valid</w:t>
            </w:r>
          </w:p>
        </w:tc>
        <w:tc>
          <w:tcPr>
            <w:tcW w:w="2008" w:type="dxa"/>
            <w:gridSpan w:val="2"/>
            <w:tcBorders>
              <w:top w:val="none" w:sz="1" w:space="0" w:color="AEAEAE"/>
              <w:left w:val="single" w:sz="1" w:space="0" w:color="E0E0E0"/>
              <w:bottom w:val="none" w:sz="1" w:space="0" w:color="AEAEAE"/>
              <w:right w:val="none" w:sz="1" w:space="0" w:color="AEAEAE"/>
            </w:tcBorders>
            <w:shd w:val="clear" w:color="auto" w:fill="FFFFFF"/>
            <w:vAlign w:val="bottom"/>
          </w:tcPr>
          <w:p w14:paraId="344B7FDE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Missing</w:t>
            </w:r>
          </w:p>
        </w:tc>
        <w:tc>
          <w:tcPr>
            <w:tcW w:w="2008" w:type="dxa"/>
            <w:gridSpan w:val="2"/>
            <w:tcBorders>
              <w:top w:val="none" w:sz="1" w:space="0" w:color="AEAEAE"/>
              <w:left w:val="single" w:sz="1" w:space="0" w:color="E0E0E0"/>
              <w:bottom w:val="none" w:sz="1" w:space="0" w:color="AEAEAE"/>
              <w:right w:val="none" w:sz="1" w:space="0" w:color="152935"/>
            </w:tcBorders>
            <w:shd w:val="clear" w:color="auto" w:fill="FFFFFF"/>
            <w:vAlign w:val="bottom"/>
          </w:tcPr>
          <w:p w14:paraId="608C2803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Total</w:t>
            </w:r>
          </w:p>
        </w:tc>
      </w:tr>
      <w:tr w:rsidR="00A35B38" w14:paraId="2D4681D0" w14:textId="77777777">
        <w:tblPrEx>
          <w:tblCellMar>
            <w:top w:w="0" w:type="dxa"/>
            <w:bottom w:w="0" w:type="dxa"/>
          </w:tblCellMar>
        </w:tblPrEx>
        <w:tc>
          <w:tcPr>
            <w:tcW w:w="1580" w:type="dxa"/>
            <w:vMerge/>
            <w:tcBorders>
              <w:top w:val="none" w:sz="1" w:space="0" w:color="152935"/>
              <w:left w:val="none" w:sz="1" w:space="0" w:color="152935"/>
            </w:tcBorders>
          </w:tcPr>
          <w:p w14:paraId="3C9586A7" w14:textId="77777777" w:rsidR="00A35B38" w:rsidRDefault="00A35B38"/>
        </w:tc>
        <w:tc>
          <w:tcPr>
            <w:tcW w:w="2421" w:type="dxa"/>
            <w:vMerge/>
            <w:tcBorders>
              <w:top w:val="none" w:sz="1" w:space="0" w:color="152935"/>
              <w:right w:val="none" w:sz="1" w:space="0" w:color="152935"/>
            </w:tcBorders>
          </w:tcPr>
          <w:p w14:paraId="4F5B903B" w14:textId="77777777" w:rsidR="00A35B38" w:rsidRDefault="00A35B38"/>
        </w:tc>
        <w:tc>
          <w:tcPr>
            <w:tcW w:w="1004" w:type="dxa"/>
            <w:tcBorders>
              <w:top w:val="non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06B8FFED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N</w:t>
            </w:r>
          </w:p>
        </w:tc>
        <w:tc>
          <w:tcPr>
            <w:tcW w:w="1004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none" w:sz="1" w:space="0" w:color="AEAEAE"/>
            </w:tcBorders>
            <w:shd w:val="clear" w:color="auto" w:fill="FFFFFF"/>
            <w:vAlign w:val="bottom"/>
          </w:tcPr>
          <w:p w14:paraId="023EEE6F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Percent</w:t>
            </w:r>
          </w:p>
        </w:tc>
        <w:tc>
          <w:tcPr>
            <w:tcW w:w="1004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434DC8CE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N</w:t>
            </w:r>
          </w:p>
        </w:tc>
        <w:tc>
          <w:tcPr>
            <w:tcW w:w="1004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none" w:sz="1" w:space="0" w:color="AEAEAE"/>
            </w:tcBorders>
            <w:shd w:val="clear" w:color="auto" w:fill="FFFFFF"/>
            <w:vAlign w:val="bottom"/>
          </w:tcPr>
          <w:p w14:paraId="1A1D4E53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Percent</w:t>
            </w:r>
          </w:p>
        </w:tc>
        <w:tc>
          <w:tcPr>
            <w:tcW w:w="1004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FFFFF"/>
            <w:vAlign w:val="bottom"/>
          </w:tcPr>
          <w:p w14:paraId="71527534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N</w:t>
            </w:r>
          </w:p>
        </w:tc>
        <w:tc>
          <w:tcPr>
            <w:tcW w:w="1004" w:type="dxa"/>
            <w:tcBorders>
              <w:top w:val="non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FFFFF"/>
            <w:vAlign w:val="bottom"/>
          </w:tcPr>
          <w:p w14:paraId="03674ECB" w14:textId="77777777" w:rsidR="00A35B38" w:rsidRDefault="00000000">
            <w:pPr>
              <w:spacing w:before="10" w:after="10"/>
              <w:ind w:left="30" w:right="40"/>
              <w:jc w:val="center"/>
            </w:pPr>
            <w:r>
              <w:rPr>
                <w:rFonts w:ascii="Arial" w:eastAsia="Arial" w:hAnsi="Arial" w:cs="Arial"/>
                <w:color w:val="264A60"/>
              </w:rPr>
              <w:t>Percent</w:t>
            </w:r>
          </w:p>
        </w:tc>
      </w:tr>
      <w:tr w:rsidR="00A35B38" w14:paraId="4C909960" w14:textId="77777777">
        <w:tblPrEx>
          <w:tblCellMar>
            <w:top w:w="0" w:type="dxa"/>
            <w:bottom w:w="0" w:type="dxa"/>
          </w:tblCellMar>
        </w:tblPrEx>
        <w:tc>
          <w:tcPr>
            <w:tcW w:w="1580" w:type="dxa"/>
            <w:vMerge w:val="restart"/>
            <w:tcBorders>
              <w:top w:val="single" w:sz="1" w:space="0" w:color="152935"/>
              <w:left w:val="none" w:sz="1" w:space="0" w:color="152935"/>
              <w:bottom w:val="single" w:sz="1" w:space="0" w:color="152935"/>
              <w:right w:val="none" w:sz="1" w:space="0" w:color="AEAEAE"/>
            </w:tcBorders>
            <w:shd w:val="clear" w:color="auto" w:fill="E0E0E0"/>
          </w:tcPr>
          <w:p w14:paraId="04EEC7A8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av no processes</w:t>
            </w:r>
          </w:p>
        </w:tc>
        <w:tc>
          <w:tcPr>
            <w:tcW w:w="2421" w:type="dxa"/>
            <w:tcBorders>
              <w:top w:val="single" w:sz="1" w:space="0" w:color="152935"/>
              <w:left w:val="none" w:sz="1" w:space="0" w:color="AEAEAE"/>
              <w:bottom w:val="single" w:sz="1" w:space="0" w:color="AEAEAE"/>
              <w:right w:val="none" w:sz="1" w:space="0" w:color="152935"/>
            </w:tcBorders>
            <w:shd w:val="clear" w:color="auto" w:fill="E0E0E0"/>
          </w:tcPr>
          <w:p w14:paraId="576E2942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1</w:t>
            </w:r>
          </w:p>
        </w:tc>
        <w:tc>
          <w:tcPr>
            <w:tcW w:w="1004" w:type="dxa"/>
            <w:tcBorders>
              <w:top w:val="single" w:sz="1" w:space="0" w:color="152935"/>
              <w:left w:val="none" w:sz="1" w:space="0" w:color="152935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3831AFC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12</w:t>
            </w:r>
          </w:p>
        </w:tc>
        <w:tc>
          <w:tcPr>
            <w:tcW w:w="1004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AEAEAE"/>
            </w:tcBorders>
            <w:shd w:val="clear" w:color="auto" w:fill="F9F9FB"/>
          </w:tcPr>
          <w:p w14:paraId="65314739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33.3%</w:t>
            </w:r>
          </w:p>
        </w:tc>
        <w:tc>
          <w:tcPr>
            <w:tcW w:w="1004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2E863F0F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24</w:t>
            </w:r>
          </w:p>
        </w:tc>
        <w:tc>
          <w:tcPr>
            <w:tcW w:w="1004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AEAEAE"/>
            </w:tcBorders>
            <w:shd w:val="clear" w:color="auto" w:fill="F9F9FB"/>
          </w:tcPr>
          <w:p w14:paraId="6F2DE4C2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66.7%</w:t>
            </w:r>
          </w:p>
        </w:tc>
        <w:tc>
          <w:tcPr>
            <w:tcW w:w="1004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single" w:sz="1" w:space="0" w:color="E0E0E0"/>
            </w:tcBorders>
            <w:shd w:val="clear" w:color="auto" w:fill="F9F9FB"/>
          </w:tcPr>
          <w:p w14:paraId="4EADDD2A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36</w:t>
            </w:r>
          </w:p>
        </w:tc>
        <w:tc>
          <w:tcPr>
            <w:tcW w:w="1004" w:type="dxa"/>
            <w:tcBorders>
              <w:top w:val="single" w:sz="1" w:space="0" w:color="152935"/>
              <w:left w:val="single" w:sz="1" w:space="0" w:color="E0E0E0"/>
              <w:bottom w:val="single" w:sz="1" w:space="0" w:color="AEAEAE"/>
              <w:right w:val="none" w:sz="1" w:space="0" w:color="152935"/>
            </w:tcBorders>
            <w:shd w:val="clear" w:color="auto" w:fill="F9F9FB"/>
          </w:tcPr>
          <w:p w14:paraId="7F0A634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100.0%</w:t>
            </w:r>
          </w:p>
        </w:tc>
      </w:tr>
      <w:tr w:rsidR="00A35B38" w14:paraId="1CA8BC96" w14:textId="77777777">
        <w:tblPrEx>
          <w:tblCellMar>
            <w:top w:w="0" w:type="dxa"/>
            <w:bottom w:w="0" w:type="dxa"/>
          </w:tblCellMar>
        </w:tblPrEx>
        <w:tc>
          <w:tcPr>
            <w:tcW w:w="1580" w:type="dxa"/>
            <w:vMerge/>
            <w:tcBorders>
              <w:top w:val="single" w:sz="1" w:space="0" w:color="152935"/>
              <w:left w:val="none" w:sz="1" w:space="0" w:color="152935"/>
              <w:bottom w:val="single" w:sz="1" w:space="0" w:color="152935"/>
              <w:right w:val="none" w:sz="1" w:space="0" w:color="AEAEAE"/>
            </w:tcBorders>
          </w:tcPr>
          <w:p w14:paraId="6258E365" w14:textId="77777777" w:rsidR="00A35B38" w:rsidRDefault="00A35B38"/>
        </w:tc>
        <w:tc>
          <w:tcPr>
            <w:tcW w:w="2421" w:type="dxa"/>
            <w:tcBorders>
              <w:top w:val="single" w:sz="1" w:space="0" w:color="AEAEAE"/>
              <w:left w:val="none" w:sz="1" w:space="0" w:color="AEAEAE"/>
              <w:bottom w:val="single" w:sz="1" w:space="0" w:color="152935"/>
              <w:right w:val="none" w:sz="1" w:space="0" w:color="152935"/>
            </w:tcBorders>
            <w:shd w:val="clear" w:color="auto" w:fill="E0E0E0"/>
          </w:tcPr>
          <w:p w14:paraId="07188CA3" w14:textId="77777777" w:rsidR="00A35B38" w:rsidRDefault="00000000">
            <w:pPr>
              <w:spacing w:before="15" w:after="10"/>
              <w:ind w:left="30" w:right="40"/>
            </w:pPr>
            <w:r>
              <w:rPr>
                <w:rFonts w:ascii="Arial" w:eastAsia="Arial" w:hAnsi="Arial" w:cs="Arial"/>
                <w:color w:val="264A60"/>
              </w:rPr>
              <w:t>2</w:t>
            </w:r>
          </w:p>
        </w:tc>
        <w:tc>
          <w:tcPr>
            <w:tcW w:w="1004" w:type="dxa"/>
            <w:tcBorders>
              <w:top w:val="single" w:sz="1" w:space="0" w:color="AEAEAE"/>
              <w:left w:val="none" w:sz="1" w:space="0" w:color="152935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53D7EEC1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15</w:t>
            </w:r>
          </w:p>
        </w:tc>
        <w:tc>
          <w:tcPr>
            <w:tcW w:w="1004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AEAEAE"/>
            </w:tcBorders>
            <w:shd w:val="clear" w:color="auto" w:fill="F9F9FB"/>
          </w:tcPr>
          <w:p w14:paraId="1DEF3C0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33.3%</w:t>
            </w:r>
          </w:p>
        </w:tc>
        <w:tc>
          <w:tcPr>
            <w:tcW w:w="1004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7DDEB12E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30</w:t>
            </w:r>
          </w:p>
        </w:tc>
        <w:tc>
          <w:tcPr>
            <w:tcW w:w="1004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AEAEAE"/>
            </w:tcBorders>
            <w:shd w:val="clear" w:color="auto" w:fill="F9F9FB"/>
          </w:tcPr>
          <w:p w14:paraId="63402D57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66.7%</w:t>
            </w:r>
          </w:p>
        </w:tc>
        <w:tc>
          <w:tcPr>
            <w:tcW w:w="1004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single" w:sz="1" w:space="0" w:color="E0E0E0"/>
            </w:tcBorders>
            <w:shd w:val="clear" w:color="auto" w:fill="F9F9FB"/>
          </w:tcPr>
          <w:p w14:paraId="301857B8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45</w:t>
            </w:r>
          </w:p>
        </w:tc>
        <w:tc>
          <w:tcPr>
            <w:tcW w:w="1004" w:type="dxa"/>
            <w:tcBorders>
              <w:top w:val="single" w:sz="1" w:space="0" w:color="AEAEAE"/>
              <w:left w:val="single" w:sz="1" w:space="0" w:color="E0E0E0"/>
              <w:bottom w:val="single" w:sz="1" w:space="0" w:color="152935"/>
              <w:right w:val="none" w:sz="1" w:space="0" w:color="152935"/>
            </w:tcBorders>
            <w:shd w:val="clear" w:color="auto" w:fill="F9F9FB"/>
          </w:tcPr>
          <w:p w14:paraId="30EA0403" w14:textId="77777777" w:rsidR="00A35B38" w:rsidRDefault="00000000">
            <w:pPr>
              <w:spacing w:before="15" w:after="10"/>
              <w:ind w:left="30" w:right="40"/>
              <w:jc w:val="right"/>
            </w:pPr>
            <w:r>
              <w:rPr>
                <w:rFonts w:ascii="Arial" w:eastAsia="Arial" w:hAnsi="Arial" w:cs="Arial"/>
                <w:color w:val="010205"/>
              </w:rPr>
              <w:t>100.0%</w:t>
            </w:r>
          </w:p>
        </w:tc>
      </w:tr>
    </w:tbl>
    <w:p w14:paraId="105783A3" w14:textId="77777777" w:rsidR="00A35B38" w:rsidRDefault="00A35B38"/>
    <w:p w14:paraId="0861C016" w14:textId="77777777" w:rsidR="00A35B38" w:rsidRDefault="00000000">
      <w:pPr>
        <w:spacing w:before="200"/>
      </w:pPr>
      <w:r>
        <w:rPr>
          <w:rFonts w:ascii="Arial" w:eastAsia="Arial" w:hAnsi="Arial" w:cs="Arial"/>
          <w:b/>
          <w:color w:val="000000"/>
          <w:sz w:val="28"/>
        </w:rPr>
        <w:cr/>
        <w:t>av no processes</w:t>
      </w:r>
      <w:r>
        <w:rPr>
          <w:rFonts w:ascii="Arial" w:eastAsia="Arial" w:hAnsi="Arial" w:cs="Arial"/>
          <w:b/>
          <w:color w:val="000000"/>
          <w:sz w:val="28"/>
        </w:rPr>
        <w:cr/>
      </w:r>
    </w:p>
    <w:p w14:paraId="2912C47D" w14:textId="77777777" w:rsidR="00A35B38" w:rsidRDefault="00A35B38"/>
    <w:p w14:paraId="5008C79A" w14:textId="77777777" w:rsidR="00A35B38" w:rsidRDefault="00000000">
      <w:r>
        <w:rPr>
          <w:noProof/>
        </w:rPr>
        <w:lastRenderedPageBreak/>
        <w:drawing>
          <wp:inline distT="0" distB="0" distL="0" distR="0" wp14:anchorId="5AC44577" wp14:editId="36A9B9B4">
            <wp:extent cx="6350000" cy="6350000"/>
            <wp:effectExtent l="0" t="0" r="0" b="0"/>
            <wp:docPr id="1" name="Drawing 1" descr="img.ep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.ep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B38" w:rsidSect="003558F8">
      <w:pgSz w:w="16820" w:h="11900" w:orient="landscape"/>
      <w:pgMar w:top="360" w:right="819" w:bottom="360" w:left="36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5B38"/>
    <w:rsid w:val="001807BC"/>
    <w:rsid w:val="003558F8"/>
    <w:rsid w:val="008D0BF9"/>
    <w:rsid w:val="00A35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0B6AB8"/>
  <w15:docId w15:val="{D68ED9C3-6466-6F4C-A526-66681A0F9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ps"/><Relationship Id="rId4" Type="http://schemas.openxmlformats.org/officeDocument/2006/relationships/image" Target="media/image1.eps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.~WRD0002</Template>
  <TotalTime>1</TotalTime>
  <Pages>19</Pages>
  <Words>1712</Words>
  <Characters>9761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IBM SPSS Statistics</dc:creator>
  <cp:lastModifiedBy>Glenda Halliday</cp:lastModifiedBy>
  <cp:revision>2</cp:revision>
  <dcterms:created xsi:type="dcterms:W3CDTF">2024-08-05T22:41:00Z</dcterms:created>
  <dcterms:modified xsi:type="dcterms:W3CDTF">2024-08-28T22:49:00Z</dcterms:modified>
</cp:coreProperties>
</file>